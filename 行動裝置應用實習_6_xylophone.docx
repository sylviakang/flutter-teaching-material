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C50" w:rsidRPr="00AF4CF2" w:rsidRDefault="004B4C50" w:rsidP="004B4C50">
      <w:pPr>
        <w:pStyle w:val="a6"/>
        <w:rPr>
          <w:lang w:eastAsia="zh-TW"/>
        </w:rPr>
      </w:pPr>
      <w:bookmarkStart w:id="0" w:name="_Hlk68112972"/>
      <w:bookmarkEnd w:id="0"/>
      <w:r>
        <w:rPr>
          <w:rFonts w:hint="eastAsia"/>
          <w:lang w:eastAsia="zh-TW"/>
        </w:rPr>
        <w:t>行動裝置應用實習</w:t>
      </w:r>
    </w:p>
    <w:p w:rsidR="004B4C50" w:rsidRPr="00AF4CF2" w:rsidRDefault="004B4C50" w:rsidP="004B4C50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4B4C50" w:rsidRPr="00AF4CF2" w:rsidRDefault="00B71F39" w:rsidP="004B4C50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14950D7D5DCF4F8294CA7B1B8AE33AEA"/>
          </w:placeholder>
          <w:temporary/>
          <w:showingPlcHdr/>
          <w15:appearance w15:val="hidden"/>
        </w:sdtPr>
        <w:sdtEndPr/>
        <w:sdtContent>
          <w:r w:rsidR="004B4C50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4B4C50" w:rsidRPr="00AF4CF2" w:rsidTr="00C92B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514BAEF11ED343BCAF9BC3E101C7AFEB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4B4C50" w:rsidRPr="00AF4CF2" w:rsidRDefault="004B4C50" w:rsidP="00C92B8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445C24BCAB4042D7A840F9F8D5728895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4B4C50" w:rsidRPr="00AF4CF2" w:rsidRDefault="004B4C50" w:rsidP="00C92B8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4E18C34C42ED42379569089182606137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4B4C50" w:rsidRPr="00AF4CF2" w:rsidRDefault="004B4C50" w:rsidP="00C92B8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4B4C50" w:rsidRPr="00AF4CF2" w:rsidTr="00C92B82">
        <w:tc>
          <w:tcPr>
            <w:tcW w:w="3412" w:type="dxa"/>
          </w:tcPr>
          <w:p w:rsidR="004B4C50" w:rsidRPr="00AF4CF2" w:rsidRDefault="004B4C50" w:rsidP="00C92B82">
            <w:pPr>
              <w:pStyle w:val="ad"/>
              <w:rPr>
                <w:lang w:eastAsia="zh-TW"/>
              </w:rPr>
            </w:pPr>
            <w:r>
              <w:rPr>
                <w:rStyle w:val="ac"/>
                <w:rFonts w:hint="eastAsia"/>
                <w:lang w:eastAsia="zh-TW"/>
              </w:rPr>
              <w:t>康姿瑩</w:t>
            </w:r>
          </w:p>
        </w:tc>
        <w:tc>
          <w:tcPr>
            <w:tcW w:w="3401" w:type="dxa"/>
          </w:tcPr>
          <w:p w:rsidR="004B4C50" w:rsidRPr="00AF4CF2" w:rsidRDefault="004B4C50" w:rsidP="00C92B82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4B4C50" w:rsidRPr="00AF4CF2" w:rsidRDefault="004B4C50" w:rsidP="00C92B82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2A工廠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4B4C50" w:rsidRPr="00AF4CF2" w:rsidRDefault="004B4C50" w:rsidP="004B4C50">
      <w:pPr>
        <w:pStyle w:val="1"/>
        <w:rPr>
          <w:lang w:eastAsia="zh-TW"/>
        </w:rPr>
      </w:pPr>
      <w:r>
        <w:rPr>
          <w:rFonts w:hint="eastAsia"/>
          <w:lang w:eastAsia="zh-TW"/>
        </w:rPr>
        <w:t>歡迎來到Fl</w:t>
      </w:r>
      <w:r>
        <w:rPr>
          <w:lang w:eastAsia="zh-TW"/>
        </w:rPr>
        <w:t>utter</w:t>
      </w:r>
      <w:r>
        <w:rPr>
          <w:rFonts w:hint="eastAsia"/>
          <w:lang w:eastAsia="zh-TW"/>
        </w:rPr>
        <w:t>行動裝置開發課程。</w:t>
      </w:r>
    </w:p>
    <w:p w:rsidR="004B4C50" w:rsidRPr="00AF4CF2" w:rsidRDefault="004B4C50" w:rsidP="004B4C50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>
        <w:rPr>
          <w:rFonts w:hint="eastAsia"/>
          <w:lang w:eastAsia="zh-TW"/>
        </w:rPr>
        <w:t>進行Ap</w:t>
      </w:r>
      <w:r>
        <w:rPr>
          <w:lang w:eastAsia="zh-TW"/>
        </w:rPr>
        <w:t>p</w:t>
      </w:r>
      <w:r>
        <w:rPr>
          <w:rFonts w:hint="eastAsia"/>
          <w:lang w:eastAsia="zh-TW"/>
        </w:rPr>
        <w:t>開發，以及如何建構美觀、快速，且具原生質量的i</w:t>
      </w:r>
      <w:r>
        <w:rPr>
          <w:lang w:eastAsia="zh-TW"/>
        </w:rPr>
        <w:t>OS</w:t>
      </w:r>
      <w:r>
        <w:rPr>
          <w:rFonts w:hint="eastAsia"/>
          <w:lang w:eastAsia="zh-TW"/>
        </w:rPr>
        <w:t>和An</w:t>
      </w:r>
      <w:r>
        <w:rPr>
          <w:lang w:eastAsia="zh-TW"/>
        </w:rPr>
        <w:t>droid</w:t>
      </w:r>
      <w:r>
        <w:rPr>
          <w:rFonts w:hint="eastAsia"/>
          <w:lang w:eastAsia="zh-TW"/>
        </w:rPr>
        <w:t>應用程式。</w:t>
      </w:r>
    </w:p>
    <w:p w:rsidR="004B4C50" w:rsidRDefault="004B4C50" w:rsidP="004B4C50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4B4C50" w:rsidRDefault="004B4C50" w:rsidP="004B4C50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一個能建立原生跨平台的框架，用一種程式語言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4B4C50" w:rsidRPr="00603E97" w:rsidRDefault="004B4C50" w:rsidP="004B4C50">
      <w:pPr>
        <w:pStyle w:val="21"/>
        <w:rPr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4B4C50" w:rsidRDefault="004B4C50" w:rsidP="004B4C50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4B4C50" w:rsidRDefault="004B4C50" w:rsidP="004B4C50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4B4C50" w:rsidRDefault="004B4C50" w:rsidP="004B4C50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4B4C50" w:rsidRDefault="004B4C50" w:rsidP="004B4C50">
      <w:pPr>
        <w:pStyle w:val="21"/>
        <w:rPr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4B4C50" w:rsidRPr="00603E97" w:rsidRDefault="004B4C50" w:rsidP="004B4C50">
      <w:pPr>
        <w:pStyle w:val="21"/>
        <w:rPr>
          <w:lang w:eastAsia="zh-TW"/>
        </w:rPr>
      </w:pPr>
      <w:r>
        <w:rPr>
          <w:lang w:eastAsia="zh-TW"/>
        </w:rPr>
        <w:t>Dart屬於物件導向語言，語法結合了javascript、java、c#的特性，基本上只要你有程式基礎要上手是非常容易的。</w:t>
      </w:r>
    </w:p>
    <w:p w:rsidR="004B4C50" w:rsidRDefault="004B4C50" w:rsidP="004B4C50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4B4C50" w:rsidRDefault="004B4C50" w:rsidP="004B4C50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4B4C50" w:rsidRPr="00AF4CF2" w:rsidRDefault="00B71F39" w:rsidP="004B4C50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CC97724390664F1DB7093870F1DB37EF"/>
          </w:placeholder>
          <w:temporary/>
          <w:showingPlcHdr/>
          <w15:appearance w15:val="hidden"/>
        </w:sdtPr>
        <w:sdtEndPr/>
        <w:sdtContent>
          <w:r w:rsidR="004B4C50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4B4C50" w:rsidRPr="00AF4CF2" w:rsidRDefault="004B4C50" w:rsidP="004B4C50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4B4C50" w:rsidRPr="00AF4CF2" w:rsidRDefault="004B4C50" w:rsidP="004B4C50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具備邏輯分析、選擇結構、重複結構等基礎物件導向概念。</w:t>
      </w:r>
    </w:p>
    <w:p w:rsidR="004B4C50" w:rsidRPr="00AF4CF2" w:rsidRDefault="004B4C50" w:rsidP="004B4C50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4B4C50" w:rsidRPr="00AF4CF2" w:rsidRDefault="004B4C50" w:rsidP="004B4C50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hyperlink r:id="rId8" w:history="1">
        <w:r w:rsidRPr="000026B9">
          <w:rPr>
            <w:rStyle w:val="afff9"/>
            <w:lang w:eastAsia="zh-TW" w:bidi="zh-TW"/>
          </w:rPr>
          <w:t>https://flutter.dev/docs</w:t>
        </w:r>
      </w:hyperlink>
    </w:p>
    <w:p w:rsidR="004B4C50" w:rsidRDefault="004B4C50" w:rsidP="004B4C50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hyperlink r:id="rId9" w:history="1">
        <w:r w:rsidRPr="000026B9">
          <w:rPr>
            <w:rStyle w:val="afff9"/>
            <w:lang w:eastAsia="zh-TW"/>
          </w:rPr>
          <w:t>https://www.materialpalette.com/</w:t>
        </w:r>
      </w:hyperlink>
    </w:p>
    <w:p w:rsidR="004B4C50" w:rsidRPr="00AF4CF2" w:rsidRDefault="004B4C50" w:rsidP="004B4C50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hyperlink r:id="rId10" w:history="1">
        <w:r w:rsidRPr="00D7144B">
          <w:rPr>
            <w:rStyle w:val="afff9"/>
            <w:lang w:eastAsia="zh-TW"/>
          </w:rPr>
          <w:t>https://dart.dev/guides</w:t>
        </w:r>
      </w:hyperlink>
    </w:p>
    <w:p w:rsidR="004B4C50" w:rsidRPr="00AF4CF2" w:rsidRDefault="004B4C50" w:rsidP="004B4C50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4B4C50" w:rsidRPr="00AF4CF2" w:rsidTr="00C92B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D8306E55D80146809464266CD763C8AA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4B4C50" w:rsidRPr="00AF4CF2" w:rsidRDefault="004B4C50" w:rsidP="00C92B8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9EA623DAC5F44027B2F5ECD6CBD62057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4B4C50" w:rsidRPr="00AF4CF2" w:rsidRDefault="004B4C50" w:rsidP="00C92B8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31ED03D7F2284CB5972470FD425C5E9D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4B4C50" w:rsidRPr="00AF4CF2" w:rsidRDefault="004B4C50" w:rsidP="00C92B8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A784883F1B36403E917224C0CC3ACD07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4B4C50" w:rsidRPr="00AF4CF2" w:rsidRDefault="004B4C50" w:rsidP="00C92B8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B71F39" w:rsidP="00C92B82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D0B847BA3D744D31A995B789F350A198"/>
                </w:placeholder>
                <w:temporary/>
                <w:showingPlcHdr/>
                <w15:appearance w15:val="hidden"/>
              </w:sdtPr>
              <w:sdtEndPr/>
              <w:sdtContent>
                <w:r w:rsidR="004B4C50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4B4C50">
              <w:rPr>
                <w:rFonts w:hint="eastAsia"/>
                <w:lang w:eastAsia="zh-TW"/>
              </w:rPr>
              <w:t>(</w:t>
            </w:r>
            <w:r w:rsidR="004B4C50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Why Flutter ?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B71F39" w:rsidP="00C92B82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D5662ED02B8F403AA95CC5601E6DCECF"/>
                </w:placeholder>
                <w:temporary/>
                <w:showingPlcHdr/>
                <w15:appearance w15:val="hidden"/>
              </w:sdtPr>
              <w:sdtEndPr/>
              <w:sdtContent>
                <w:r w:rsidR="004B4C50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4B4C50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B71F39" w:rsidP="00C92B82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F21A190A9673412FAA3B1C319DB9D1D0"/>
                </w:placeholder>
                <w:temporary/>
                <w:showingPlcHdr/>
                <w15:appearance w15:val="hidden"/>
              </w:sdtPr>
              <w:sdtEndPr/>
              <w:sdtContent>
                <w:r w:rsidR="004B4C50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4B4C50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4B4C50" w:rsidP="00C92B8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r>
              <w:rPr>
                <w:rFonts w:hint="eastAsia"/>
                <w:lang w:eastAsia="zh-TW"/>
              </w:rPr>
              <w:t>週(</w:t>
            </w:r>
            <w:r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Dicee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4B4C50" w:rsidP="00C92B8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第5週(</w:t>
            </w:r>
            <w:r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4B4C50" w:rsidP="00C92B8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第6週(</w:t>
            </w:r>
            <w:r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4B4C50" w:rsidP="00C92B8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第7週(</w:t>
            </w:r>
            <w:r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4B4C50" w:rsidRPr="00AF4CF2" w:rsidRDefault="004B4C50" w:rsidP="00C92B8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第8週(</w:t>
            </w:r>
            <w:r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</w:tbl>
    <w:p w:rsidR="004B4C50" w:rsidRPr="00AF4CF2" w:rsidRDefault="004B4C50" w:rsidP="004B4C50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4B4C50" w:rsidRPr="00AF4CF2" w:rsidTr="00C92B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4BF6B646F4D84DB79FA97AEE47FA4DCB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4B4C50" w:rsidRPr="00AF4CF2" w:rsidRDefault="004B4C50" w:rsidP="00C92B8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5EDBED28322244808D4CB113AC39D326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4B4C50" w:rsidRPr="00AF4CF2" w:rsidRDefault="004B4C50" w:rsidP="00C92B8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4B4C50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4B4C50" w:rsidRPr="00AF4CF2" w:rsidRDefault="004B4C50" w:rsidP="00C92B8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4B4C50" w:rsidRPr="00AF4CF2" w:rsidRDefault="004B4C50" w:rsidP="00C92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2B097B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2B097B" w:rsidRPr="00AF4CF2" w:rsidRDefault="002B097B" w:rsidP="002B097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(03/25)</w:t>
            </w:r>
          </w:p>
        </w:tc>
        <w:tc>
          <w:tcPr>
            <w:tcW w:w="7169" w:type="dxa"/>
          </w:tcPr>
          <w:p w:rsidR="002B097B" w:rsidRDefault="002B097B" w:rsidP="002B0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l</w:t>
            </w:r>
            <w:r>
              <w:rPr>
                <w:lang w:eastAsia="zh-TW"/>
              </w:rPr>
              <w:t>ayout</w:t>
            </w:r>
          </w:p>
        </w:tc>
      </w:tr>
      <w:tr w:rsidR="002B097B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2B097B" w:rsidRPr="00AF4CF2" w:rsidRDefault="002B097B" w:rsidP="002B097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2B097B" w:rsidRPr="00AF4CF2" w:rsidRDefault="002B097B" w:rsidP="002B0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2B097B" w:rsidRPr="00AF4CF2" w:rsidTr="00C92B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2B097B" w:rsidRPr="00AF4CF2" w:rsidRDefault="002B097B" w:rsidP="002B097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2B097B" w:rsidRPr="00AF4CF2" w:rsidRDefault="002B097B" w:rsidP="002B0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</w:tbl>
    <w:p w:rsidR="004B4C50" w:rsidRPr="00AF4CF2" w:rsidRDefault="00B71F39" w:rsidP="004B4C50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DD889D7AD85B457592617E97B6F5F721"/>
          </w:placeholder>
          <w:temporary/>
          <w:showingPlcHdr/>
          <w15:appearance w15:val="hidden"/>
        </w:sdtPr>
        <w:sdtEndPr/>
        <w:sdtContent>
          <w:r w:rsidR="004B4C50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4B4C50" w:rsidRPr="00AF4CF2" w:rsidRDefault="004B4C50" w:rsidP="004B4C50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4B4C50" w:rsidRDefault="004B4C50" w:rsidP="004B4C50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3E225C" w:rsidRDefault="004B4C50" w:rsidP="003139C6">
      <w:pPr>
        <w:rPr>
          <w:lang w:eastAsia="zh-TW"/>
        </w:rPr>
        <w:sectPr w:rsidR="003E225C" w:rsidSect="003E225C">
          <w:footerReference w:type="default" r:id="rId11"/>
          <w:pgSz w:w="11906" w:h="16838" w:code="9"/>
          <w:pgMar w:top="851" w:right="851" w:bottom="851" w:left="851" w:header="720" w:footer="737" w:gutter="0"/>
          <w:cols w:space="720"/>
          <w:docGrid w:linePitch="360"/>
        </w:sect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github.com/sylviakang</w:t>
      </w:r>
    </w:p>
    <w:p w:rsidR="005B1631" w:rsidRDefault="005072DB" w:rsidP="00A641A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在執行此專案之前，請先flutter upgrade</w:t>
      </w:r>
      <w:r w:rsidR="005B1631">
        <w:rPr>
          <w:rFonts w:hint="eastAsia"/>
          <w:lang w:eastAsia="zh-TW"/>
        </w:rPr>
        <w:t>，更新完成畫面如下：</w:t>
      </w:r>
    </w:p>
    <w:p w:rsidR="005B1631" w:rsidRDefault="005B1631" w:rsidP="00A641AD">
      <w:pPr>
        <w:pStyle w:val="1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929D2D4" wp14:editId="0489FAEB">
            <wp:extent cx="6200775" cy="106680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CC" w:rsidRPr="005072DB" w:rsidRDefault="002706CC" w:rsidP="002706CC">
      <w:pPr>
        <w:rPr>
          <w:lang w:eastAsia="zh-TW"/>
        </w:rPr>
      </w:pPr>
      <w:r>
        <w:rPr>
          <w:rFonts w:hint="eastAsia"/>
          <w:lang w:eastAsia="zh-TW"/>
        </w:rPr>
        <w:t>資料顯示flutter目前版本為2.1.0、D</w:t>
      </w:r>
      <w:r>
        <w:rPr>
          <w:lang w:eastAsia="zh-TW"/>
        </w:rPr>
        <w:t>art</w:t>
      </w:r>
      <w:r>
        <w:rPr>
          <w:rFonts w:hint="eastAsia"/>
          <w:lang w:eastAsia="zh-TW"/>
        </w:rPr>
        <w:t>目前為2.13.0。</w:t>
      </w:r>
    </w:p>
    <w:p w:rsidR="002706CC" w:rsidRPr="002706CC" w:rsidRDefault="002706CC" w:rsidP="002706CC">
      <w:pPr>
        <w:rPr>
          <w:lang w:eastAsia="zh-TW"/>
        </w:rPr>
      </w:pPr>
    </w:p>
    <w:p w:rsidR="005072DB" w:rsidRDefault="005072DB" w:rsidP="00A641AD">
      <w:pPr>
        <w:pStyle w:val="1"/>
        <w:rPr>
          <w:lang w:eastAsia="zh-TW"/>
        </w:rPr>
      </w:pPr>
      <w:r>
        <w:rPr>
          <w:rFonts w:hint="eastAsia"/>
          <w:lang w:eastAsia="zh-TW"/>
        </w:rPr>
        <w:t>如果</w:t>
      </w:r>
      <w:r w:rsidR="002706CC">
        <w:rPr>
          <w:rFonts w:hint="eastAsia"/>
          <w:lang w:eastAsia="zh-TW"/>
        </w:rPr>
        <w:t>在A</w:t>
      </w:r>
      <w:r w:rsidR="002706CC">
        <w:rPr>
          <w:lang w:eastAsia="zh-TW"/>
        </w:rPr>
        <w:t>ndriod Studio</w:t>
      </w:r>
      <w:r w:rsidR="002706CC">
        <w:rPr>
          <w:rFonts w:hint="eastAsia"/>
          <w:lang w:eastAsia="zh-TW"/>
        </w:rPr>
        <w:t>執行f</w:t>
      </w:r>
      <w:r w:rsidR="002706CC">
        <w:rPr>
          <w:lang w:eastAsia="zh-TW"/>
        </w:rPr>
        <w:t>lutter upgrade</w:t>
      </w:r>
      <w:r>
        <w:rPr>
          <w:rFonts w:hint="eastAsia"/>
          <w:lang w:eastAsia="zh-TW"/>
        </w:rPr>
        <w:t>出現</w:t>
      </w:r>
      <w:r w:rsidR="002706CC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下錯誤：</w:t>
      </w:r>
    </w:p>
    <w:p w:rsidR="005072DB" w:rsidRDefault="005072DB" w:rsidP="00A641AD">
      <w:pPr>
        <w:pStyle w:val="1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774F67" wp14:editId="03ADF245">
            <wp:extent cx="9611360" cy="146939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TW"/>
        </w:rPr>
        <w:br/>
      </w:r>
      <w:r>
        <w:rPr>
          <w:rFonts w:hint="eastAsia"/>
          <w:lang w:eastAsia="zh-TW"/>
        </w:rPr>
        <w:t>請到</w:t>
      </w:r>
      <w:r w:rsidRPr="005072DB">
        <w:rPr>
          <w:lang w:eastAsia="zh-TW"/>
        </w:rPr>
        <w:t>C:\src\flutter\flutter</w:t>
      </w:r>
      <w:r>
        <w:rPr>
          <w:rFonts w:hint="eastAsia"/>
          <w:lang w:eastAsia="zh-TW"/>
        </w:rPr>
        <w:t>目錄下執行f</w:t>
      </w:r>
      <w:r>
        <w:rPr>
          <w:lang w:eastAsia="zh-TW"/>
        </w:rPr>
        <w:t>lutter_console.bat</w:t>
      </w:r>
      <w:r>
        <w:rPr>
          <w:rFonts w:hint="eastAsia"/>
          <w:lang w:eastAsia="zh-TW"/>
        </w:rPr>
        <w:t>，並且下指令：f</w:t>
      </w:r>
      <w:r>
        <w:rPr>
          <w:lang w:eastAsia="zh-TW"/>
        </w:rPr>
        <w:t>lutter upgrade --force</w:t>
      </w:r>
      <w:r>
        <w:rPr>
          <w:rFonts w:hint="eastAsia"/>
          <w:lang w:eastAsia="zh-TW"/>
        </w:rPr>
        <w:t>等待資料更新後，執行：f</w:t>
      </w:r>
      <w:r>
        <w:rPr>
          <w:lang w:eastAsia="zh-TW"/>
        </w:rPr>
        <w:t>lutter upgrade</w:t>
      </w:r>
    </w:p>
    <w:p w:rsidR="005072DB" w:rsidRDefault="005072DB" w:rsidP="005072DB">
      <w:pPr>
        <w:rPr>
          <w:lang w:eastAsia="zh-TW"/>
        </w:rPr>
      </w:pPr>
    </w:p>
    <w:p w:rsidR="00A641AD" w:rsidRDefault="00A641AD" w:rsidP="00A641A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從Git複製(Cl</w:t>
      </w:r>
      <w:r>
        <w:rPr>
          <w:lang w:eastAsia="zh-TW"/>
        </w:rPr>
        <w:t>one)</w:t>
      </w:r>
      <w:r>
        <w:rPr>
          <w:rFonts w:hint="eastAsia"/>
          <w:lang w:eastAsia="zh-TW"/>
        </w:rPr>
        <w:t>專案：x</w:t>
      </w:r>
      <w:r>
        <w:rPr>
          <w:lang w:eastAsia="zh-TW"/>
        </w:rPr>
        <w:t>ylophone</w:t>
      </w:r>
    </w:p>
    <w:p w:rsidR="00A641AD" w:rsidRDefault="00A641AD" w:rsidP="00A641AD">
      <w:pPr>
        <w:pStyle w:val="1"/>
        <w:rPr>
          <w:lang w:eastAsia="zh-TW"/>
        </w:rPr>
      </w:pPr>
      <w:r>
        <w:rPr>
          <w:rFonts w:hint="eastAsia"/>
          <w:lang w:eastAsia="zh-TW"/>
        </w:rPr>
        <w:t>資源：</w:t>
      </w:r>
      <w:hyperlink r:id="rId14" w:history="1">
        <w:r w:rsidR="005200EC">
          <w:rPr>
            <w:rStyle w:val="afff9"/>
            <w:lang w:eastAsia="zh-TW"/>
          </w:rPr>
          <w:t>https://github.com/sylviakang/xylophone.git</w:t>
        </w:r>
      </w:hyperlink>
      <w:r>
        <w:rPr>
          <w:lang w:eastAsia="zh-TW"/>
        </w:rPr>
        <w:br/>
      </w:r>
      <w:r>
        <w:rPr>
          <w:rFonts w:hint="eastAsia"/>
          <w:lang w:eastAsia="zh-TW"/>
        </w:rPr>
        <w:t>在此頁面複製C</w:t>
      </w:r>
      <w:r>
        <w:rPr>
          <w:lang w:eastAsia="zh-TW"/>
        </w:rPr>
        <w:t>ode &gt; Clone</w:t>
      </w:r>
      <w:r>
        <w:rPr>
          <w:rFonts w:hint="eastAsia"/>
          <w:lang w:eastAsia="zh-TW"/>
        </w:rPr>
        <w:t>連結，並且選擇G</w:t>
      </w:r>
      <w:r>
        <w:rPr>
          <w:lang w:eastAsia="zh-TW"/>
        </w:rPr>
        <w:t xml:space="preserve">et from </w:t>
      </w:r>
      <w:r>
        <w:rPr>
          <w:rFonts w:hint="eastAsia"/>
          <w:lang w:eastAsia="zh-TW"/>
        </w:rPr>
        <w:t>V</w:t>
      </w:r>
      <w:r>
        <w:rPr>
          <w:lang w:eastAsia="zh-TW"/>
        </w:rPr>
        <w:t>ersion Control</w:t>
      </w:r>
      <w:r>
        <w:rPr>
          <w:rFonts w:hint="eastAsia"/>
          <w:lang w:eastAsia="zh-TW"/>
        </w:rPr>
        <w:t>貼上。</w:t>
      </w: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7563"/>
        <w:gridCol w:w="7563"/>
      </w:tblGrid>
      <w:tr w:rsidR="00A641AD" w:rsidTr="003E22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A641AD" w:rsidRDefault="00A641AD" w:rsidP="003E225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E9160C" wp14:editId="32FF9CEE">
                  <wp:extent cx="2041412" cy="1941616"/>
                  <wp:effectExtent l="0" t="0" r="0" b="190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889" cy="195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641AD" w:rsidRDefault="00A641AD" w:rsidP="003E2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3436BF" wp14:editId="55250086">
                  <wp:extent cx="3078908" cy="1820978"/>
                  <wp:effectExtent l="0" t="0" r="7620" b="825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601" cy="182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1AD" w:rsidRPr="003E225C" w:rsidTr="003E22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A641AD" w:rsidRPr="003E225C" w:rsidRDefault="00A641AD" w:rsidP="003E225C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3E225C">
              <w:rPr>
                <w:rFonts w:hint="eastAsia"/>
                <w:b w:val="0"/>
                <w:lang w:eastAsia="zh-TW"/>
              </w:rPr>
              <w:t>St</w:t>
            </w:r>
            <w:r w:rsidRPr="003E225C">
              <w:rPr>
                <w:b w:val="0"/>
                <w:lang w:eastAsia="zh-TW"/>
              </w:rPr>
              <w:t>ep 1</w:t>
            </w:r>
            <w:r w:rsidRPr="003E225C">
              <w:rPr>
                <w:b w:val="0"/>
                <w:lang w:eastAsia="zh-TW"/>
              </w:rPr>
              <w:br/>
            </w:r>
            <w:r w:rsidRPr="003E225C">
              <w:rPr>
                <w:rFonts w:hint="eastAsia"/>
                <w:b w:val="0"/>
                <w:lang w:eastAsia="zh-TW"/>
              </w:rPr>
              <w:t>開啟An</w:t>
            </w:r>
            <w:r w:rsidRPr="003E225C">
              <w:rPr>
                <w:b w:val="0"/>
                <w:lang w:eastAsia="zh-TW"/>
              </w:rPr>
              <w:t>droid Studio</w:t>
            </w:r>
            <w:r w:rsidRPr="003E225C">
              <w:rPr>
                <w:rFonts w:hint="eastAsia"/>
                <w:b w:val="0"/>
                <w:lang w:eastAsia="zh-TW"/>
              </w:rPr>
              <w:t>，選擇Ge</w:t>
            </w:r>
            <w:r w:rsidRPr="003E225C">
              <w:rPr>
                <w:b w:val="0"/>
                <w:lang w:eastAsia="zh-TW"/>
              </w:rPr>
              <w:t>t from Version Control</w:t>
            </w:r>
            <w:r w:rsidRPr="003E225C">
              <w:rPr>
                <w:rFonts w:hint="eastAsia"/>
                <w:b w:val="0"/>
                <w:lang w:eastAsia="zh-TW"/>
              </w:rPr>
              <w:t>。</w:t>
            </w:r>
          </w:p>
        </w:tc>
        <w:tc>
          <w:tcPr>
            <w:tcW w:w="2500" w:type="pct"/>
          </w:tcPr>
          <w:p w:rsidR="00A641AD" w:rsidRPr="003E225C" w:rsidRDefault="00A641AD" w:rsidP="003E225C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3E225C">
              <w:rPr>
                <w:lang w:eastAsia="zh-TW"/>
              </w:rPr>
              <w:t>Step 2</w:t>
            </w:r>
            <w:r w:rsidRPr="003E225C">
              <w:rPr>
                <w:lang w:eastAsia="zh-TW"/>
              </w:rPr>
              <w:br/>
            </w:r>
            <w:r w:rsidRPr="003E225C">
              <w:rPr>
                <w:rFonts w:hint="eastAsia"/>
                <w:lang w:eastAsia="zh-TW"/>
              </w:rPr>
              <w:t>貼上URL網址，並選擇目的資歷夾，Cl</w:t>
            </w:r>
            <w:r w:rsidRPr="003E225C">
              <w:rPr>
                <w:lang w:eastAsia="zh-TW"/>
              </w:rPr>
              <w:t>one</w:t>
            </w:r>
            <w:r w:rsidRPr="003E225C">
              <w:rPr>
                <w:rFonts w:hint="eastAsia"/>
                <w:lang w:eastAsia="zh-TW"/>
              </w:rPr>
              <w:t>。</w:t>
            </w:r>
          </w:p>
        </w:tc>
      </w:tr>
      <w:tr w:rsidR="00A641AD" w:rsidTr="003E2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641AD" w:rsidRDefault="00A641AD" w:rsidP="003E225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791E4EF" wp14:editId="0308468C">
                  <wp:extent cx="2202873" cy="1884463"/>
                  <wp:effectExtent l="0" t="0" r="6985" b="190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13" cy="190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641AD" w:rsidRDefault="00A641AD" w:rsidP="003E2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87124B" wp14:editId="2BD5B23F">
                  <wp:extent cx="3567490" cy="1769424"/>
                  <wp:effectExtent l="0" t="0" r="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32" cy="178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1AD" w:rsidRPr="003E225C" w:rsidTr="003E22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A641AD" w:rsidRPr="003E225C" w:rsidRDefault="00A641AD" w:rsidP="003E225C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3E225C">
              <w:rPr>
                <w:rFonts w:hint="eastAsia"/>
                <w:b w:val="0"/>
                <w:lang w:eastAsia="zh-TW"/>
              </w:rPr>
              <w:t>St</w:t>
            </w:r>
            <w:r w:rsidRPr="003E225C">
              <w:rPr>
                <w:b w:val="0"/>
                <w:lang w:eastAsia="zh-TW"/>
              </w:rPr>
              <w:t>ep 3</w:t>
            </w:r>
            <w:r w:rsidRPr="003E225C">
              <w:rPr>
                <w:b w:val="0"/>
                <w:lang w:eastAsia="zh-TW"/>
              </w:rPr>
              <w:br/>
            </w:r>
            <w:r w:rsidRPr="003E225C">
              <w:rPr>
                <w:rFonts w:hint="eastAsia"/>
                <w:b w:val="0"/>
                <w:lang w:eastAsia="zh-TW"/>
              </w:rPr>
              <w:t>在P</w:t>
            </w:r>
            <w:r w:rsidRPr="003E225C">
              <w:rPr>
                <w:b w:val="0"/>
                <w:lang w:eastAsia="zh-TW"/>
              </w:rPr>
              <w:t>roject &gt; dicee</w:t>
            </w:r>
            <w:r w:rsidRPr="003E225C">
              <w:rPr>
                <w:rFonts w:hint="eastAsia"/>
                <w:b w:val="0"/>
                <w:lang w:eastAsia="zh-TW"/>
              </w:rPr>
              <w:t>_</w:t>
            </w:r>
            <w:r w:rsidRPr="003E225C">
              <w:rPr>
                <w:b w:val="0"/>
                <w:lang w:eastAsia="zh-TW"/>
              </w:rPr>
              <w:t xml:space="preserve">flutter &gt; lib </w:t>
            </w:r>
            <w:r w:rsidRPr="003E225C">
              <w:rPr>
                <w:rFonts w:hint="eastAsia"/>
                <w:b w:val="0"/>
                <w:lang w:eastAsia="zh-TW"/>
              </w:rPr>
              <w:t>資料夾下，雙擊</w:t>
            </w:r>
            <w:r w:rsidRPr="003E225C">
              <w:rPr>
                <w:b w:val="0"/>
                <w:lang w:eastAsia="zh-TW"/>
              </w:rPr>
              <w:t>main.dart</w:t>
            </w:r>
            <w:r w:rsidRPr="003E225C">
              <w:rPr>
                <w:rFonts w:hint="eastAsia"/>
                <w:b w:val="0"/>
                <w:lang w:eastAsia="zh-TW"/>
              </w:rPr>
              <w:t>。</w:t>
            </w:r>
          </w:p>
        </w:tc>
        <w:tc>
          <w:tcPr>
            <w:tcW w:w="2500" w:type="pct"/>
          </w:tcPr>
          <w:p w:rsidR="00A641AD" w:rsidRPr="003E225C" w:rsidRDefault="00A641AD" w:rsidP="003E225C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3E225C">
              <w:rPr>
                <w:lang w:eastAsia="zh-TW"/>
              </w:rPr>
              <w:t>Step 4</w:t>
            </w:r>
            <w:r w:rsidRPr="003E225C">
              <w:rPr>
                <w:lang w:eastAsia="zh-TW"/>
              </w:rPr>
              <w:br/>
            </w:r>
            <w:r w:rsidRPr="003E225C">
              <w:rPr>
                <w:rFonts w:hint="eastAsia"/>
                <w:lang w:eastAsia="zh-TW"/>
              </w:rPr>
              <w:t>此時會出現警告，請選擇Get dependencies連結flutter的資料庫與資源，完成後便可以正常編輯。</w:t>
            </w:r>
          </w:p>
        </w:tc>
      </w:tr>
      <w:tr w:rsidR="00354E86" w:rsidTr="003E2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54E86" w:rsidRDefault="00354E86" w:rsidP="003E225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5136751E" wp14:editId="004FA721">
                  <wp:extent cx="3153710" cy="2700000"/>
                  <wp:effectExtent l="0" t="0" r="8890" b="571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1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54E86" w:rsidRDefault="003D48E1" w:rsidP="003E2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F7C5869" wp14:editId="6883DD15">
                  <wp:extent cx="3153710" cy="2700000"/>
                  <wp:effectExtent l="0" t="0" r="8890" b="571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1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E86" w:rsidRPr="003E225C" w:rsidTr="003E22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54E86" w:rsidRPr="003E225C" w:rsidRDefault="00354E86" w:rsidP="003E225C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3E225C">
              <w:rPr>
                <w:rFonts w:hint="eastAsia"/>
                <w:b w:val="0"/>
                <w:lang w:eastAsia="zh-TW"/>
              </w:rPr>
              <w:t>St</w:t>
            </w:r>
            <w:r w:rsidRPr="003E225C">
              <w:rPr>
                <w:b w:val="0"/>
                <w:lang w:eastAsia="zh-TW"/>
              </w:rPr>
              <w:t>ep 5</w:t>
            </w:r>
            <w:r w:rsidRPr="003E225C">
              <w:rPr>
                <w:b w:val="0"/>
                <w:lang w:eastAsia="zh-TW"/>
              </w:rPr>
              <w:br/>
            </w:r>
            <w:r w:rsidRPr="003E225C">
              <w:rPr>
                <w:rFonts w:hint="eastAsia"/>
                <w:b w:val="0"/>
                <w:lang w:eastAsia="zh-TW"/>
              </w:rPr>
              <w:t>在此專案中以存在a</w:t>
            </w:r>
            <w:r w:rsidRPr="003E225C">
              <w:rPr>
                <w:b w:val="0"/>
                <w:lang w:eastAsia="zh-TW"/>
              </w:rPr>
              <w:t>ssets</w:t>
            </w:r>
            <w:r w:rsidRPr="003E225C">
              <w:rPr>
                <w:rFonts w:hint="eastAsia"/>
                <w:b w:val="0"/>
                <w:lang w:eastAsia="zh-TW"/>
              </w:rPr>
              <w:t>資料夾，存放了7個音源檔以供使用；請在m</w:t>
            </w:r>
            <w:r w:rsidRPr="003E225C">
              <w:rPr>
                <w:b w:val="0"/>
                <w:lang w:eastAsia="zh-TW"/>
              </w:rPr>
              <w:t>ain.dart</w:t>
            </w:r>
            <w:r w:rsidRPr="003E225C">
              <w:rPr>
                <w:rFonts w:hint="eastAsia"/>
                <w:b w:val="0"/>
                <w:lang w:eastAsia="zh-TW"/>
              </w:rPr>
              <w:t>中的Ma</w:t>
            </w:r>
            <w:r w:rsidRPr="003E225C">
              <w:rPr>
                <w:b w:val="0"/>
                <w:lang w:eastAsia="zh-TW"/>
              </w:rPr>
              <w:t>terialApp</w:t>
            </w:r>
            <w:r w:rsidRPr="003E225C">
              <w:rPr>
                <w:rFonts w:hint="eastAsia"/>
                <w:b w:val="0"/>
                <w:lang w:eastAsia="zh-TW"/>
              </w:rPr>
              <w:t>下添增一行d</w:t>
            </w:r>
            <w:r w:rsidRPr="003E225C">
              <w:rPr>
                <w:b w:val="0"/>
                <w:lang w:eastAsia="zh-TW"/>
              </w:rPr>
              <w:t>ebugShowCheckedModeBanner</w:t>
            </w:r>
            <w:r w:rsidRPr="003E225C">
              <w:rPr>
                <w:rFonts w:hint="eastAsia"/>
                <w:b w:val="0"/>
                <w:lang w:eastAsia="zh-TW"/>
              </w:rPr>
              <w:t xml:space="preserve">： </w:t>
            </w:r>
            <w:r w:rsidRPr="003E225C">
              <w:rPr>
                <w:b w:val="0"/>
                <w:lang w:eastAsia="zh-TW"/>
              </w:rPr>
              <w:t>false,</w:t>
            </w:r>
            <w:r w:rsidRPr="003E225C">
              <w:rPr>
                <w:rFonts w:hint="eastAsia"/>
                <w:b w:val="0"/>
                <w:lang w:eastAsia="zh-TW"/>
              </w:rPr>
              <w:t>以移除d</w:t>
            </w:r>
            <w:r w:rsidRPr="003E225C">
              <w:rPr>
                <w:b w:val="0"/>
                <w:lang w:eastAsia="zh-TW"/>
              </w:rPr>
              <w:t>ebug</w:t>
            </w:r>
            <w:r w:rsidRPr="003E225C">
              <w:rPr>
                <w:rFonts w:hint="eastAsia"/>
                <w:b w:val="0"/>
                <w:lang w:eastAsia="zh-TW"/>
              </w:rPr>
              <w:t>標籤。</w:t>
            </w:r>
          </w:p>
        </w:tc>
        <w:tc>
          <w:tcPr>
            <w:tcW w:w="2500" w:type="pct"/>
          </w:tcPr>
          <w:p w:rsidR="00354E86" w:rsidRPr="003E225C" w:rsidRDefault="00354E86" w:rsidP="003E225C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3E225C">
              <w:rPr>
                <w:lang w:eastAsia="zh-TW"/>
              </w:rPr>
              <w:t>Step 6</w:t>
            </w:r>
            <w:r w:rsidRPr="003E225C">
              <w:rPr>
                <w:lang w:eastAsia="zh-TW"/>
              </w:rPr>
              <w:br/>
            </w:r>
            <w:r w:rsidR="003D48E1" w:rsidRPr="003E225C">
              <w:rPr>
                <w:rFonts w:hint="eastAsia"/>
                <w:lang w:eastAsia="zh-TW"/>
              </w:rPr>
              <w:t>在P</w:t>
            </w:r>
            <w:r w:rsidR="003D48E1" w:rsidRPr="003E225C">
              <w:rPr>
                <w:lang w:eastAsia="zh-TW"/>
              </w:rPr>
              <w:t xml:space="preserve">roject &gt; lib &gt; </w:t>
            </w:r>
            <w:r w:rsidR="003D48E1" w:rsidRPr="003E225C">
              <w:rPr>
                <w:rFonts w:hint="eastAsia"/>
                <w:lang w:eastAsia="zh-TW"/>
              </w:rPr>
              <w:t>p</w:t>
            </w:r>
            <w:r w:rsidR="003D48E1" w:rsidRPr="003E225C">
              <w:rPr>
                <w:lang w:eastAsia="zh-TW"/>
              </w:rPr>
              <w:t>ubspec.yaml</w:t>
            </w:r>
            <w:r w:rsidR="003D48E1" w:rsidRPr="003E225C">
              <w:rPr>
                <w:rFonts w:hint="eastAsia"/>
                <w:lang w:eastAsia="zh-TW"/>
              </w:rPr>
              <w:t>檔中已經設定好資源存取路徑，無須修改</w:t>
            </w:r>
            <w:r w:rsidRPr="003E225C">
              <w:rPr>
                <w:rFonts w:hint="eastAsia"/>
                <w:lang w:eastAsia="zh-TW"/>
              </w:rPr>
              <w:t>。</w:t>
            </w:r>
          </w:p>
        </w:tc>
      </w:tr>
    </w:tbl>
    <w:p w:rsidR="003139C6" w:rsidRPr="00354E86" w:rsidRDefault="003139C6" w:rsidP="00A641AD">
      <w:pPr>
        <w:rPr>
          <w:lang w:eastAsia="zh-TW"/>
        </w:rPr>
      </w:pPr>
    </w:p>
    <w:p w:rsidR="00371224" w:rsidRDefault="00371224">
      <w:pPr>
        <w:rPr>
          <w:lang w:eastAsia="zh-TW"/>
        </w:rPr>
      </w:pPr>
      <w:r>
        <w:rPr>
          <w:lang w:eastAsia="zh-TW"/>
        </w:rPr>
        <w:br w:type="page"/>
      </w:r>
    </w:p>
    <w:p w:rsidR="00B014A5" w:rsidRPr="007C643A" w:rsidRDefault="00B014A5" w:rsidP="00A641AD">
      <w:pPr>
        <w:rPr>
          <w:b/>
          <w:sz w:val="24"/>
          <w:lang w:eastAsia="zh-TW"/>
        </w:rPr>
      </w:pPr>
      <w:r w:rsidRPr="007C643A">
        <w:rPr>
          <w:rFonts w:hint="eastAsia"/>
          <w:b/>
          <w:sz w:val="24"/>
          <w:lang w:eastAsia="zh-TW"/>
        </w:rPr>
        <w:lastRenderedPageBreak/>
        <w:t>學習使用</w:t>
      </w:r>
      <w:r w:rsidR="002D35E9" w:rsidRPr="007C643A">
        <w:rPr>
          <w:rFonts w:hint="eastAsia"/>
          <w:b/>
          <w:sz w:val="24"/>
          <w:lang w:eastAsia="zh-TW"/>
        </w:rPr>
        <w:t>Fl</w:t>
      </w:r>
      <w:r w:rsidR="002D35E9" w:rsidRPr="007C643A">
        <w:rPr>
          <w:b/>
          <w:sz w:val="24"/>
          <w:lang w:eastAsia="zh-TW"/>
        </w:rPr>
        <w:t>utter</w:t>
      </w:r>
      <w:r w:rsidR="002B6404" w:rsidRPr="007C643A">
        <w:rPr>
          <w:b/>
          <w:sz w:val="24"/>
          <w:lang w:eastAsia="zh-TW"/>
        </w:rPr>
        <w:t>/Dart</w:t>
      </w:r>
      <w:r w:rsidR="002D35E9" w:rsidRPr="007C643A">
        <w:rPr>
          <w:b/>
          <w:sz w:val="24"/>
          <w:lang w:eastAsia="zh-TW"/>
        </w:rPr>
        <w:t xml:space="preserve"> Packages</w:t>
      </w:r>
      <w:r w:rsidRPr="007C643A">
        <w:rPr>
          <w:rFonts w:hint="eastAsia"/>
          <w:b/>
          <w:sz w:val="24"/>
          <w:lang w:eastAsia="zh-TW"/>
        </w:rPr>
        <w:t>：</w:t>
      </w:r>
    </w:p>
    <w:p w:rsidR="002D35E9" w:rsidRPr="007C643A" w:rsidRDefault="002D35E9" w:rsidP="00A641AD">
      <w:pPr>
        <w:rPr>
          <w:b/>
          <w:sz w:val="24"/>
          <w:lang w:eastAsia="zh-TW"/>
        </w:rPr>
      </w:pPr>
      <w:r w:rsidRPr="007C643A">
        <w:rPr>
          <w:rFonts w:hint="eastAsia"/>
          <w:b/>
          <w:sz w:val="24"/>
          <w:lang w:eastAsia="zh-TW"/>
        </w:rPr>
        <w:t>Fl</w:t>
      </w:r>
      <w:r w:rsidRPr="007C643A">
        <w:rPr>
          <w:b/>
          <w:sz w:val="24"/>
          <w:lang w:eastAsia="zh-TW"/>
        </w:rPr>
        <w:t>utter</w:t>
      </w:r>
      <w:r w:rsidR="002B6404" w:rsidRPr="007C643A">
        <w:rPr>
          <w:rFonts w:hint="eastAsia"/>
          <w:b/>
          <w:sz w:val="24"/>
          <w:lang w:eastAsia="zh-TW"/>
        </w:rPr>
        <w:t>/</w:t>
      </w:r>
      <w:r w:rsidR="002B6404" w:rsidRPr="007C643A">
        <w:rPr>
          <w:b/>
          <w:sz w:val="24"/>
          <w:lang w:eastAsia="zh-TW"/>
        </w:rPr>
        <w:t>Dart</w:t>
      </w:r>
      <w:r w:rsidRPr="007C643A">
        <w:rPr>
          <w:b/>
          <w:sz w:val="24"/>
          <w:lang w:eastAsia="zh-TW"/>
        </w:rPr>
        <w:t xml:space="preserve"> Packages</w:t>
      </w:r>
      <w:r w:rsidRPr="007C643A">
        <w:rPr>
          <w:rFonts w:hint="eastAsia"/>
          <w:b/>
          <w:sz w:val="24"/>
          <w:lang w:eastAsia="zh-TW"/>
        </w:rPr>
        <w:t>是由其他人創建的開放資源庫，可以降低開發時間，完成我們所需要的功能。</w:t>
      </w:r>
    </w:p>
    <w:p w:rsidR="00354E86" w:rsidRPr="007C643A" w:rsidRDefault="00354E86" w:rsidP="00354E86">
      <w:pPr>
        <w:rPr>
          <w:b/>
          <w:sz w:val="24"/>
          <w:lang w:eastAsia="zh-TW"/>
        </w:rPr>
      </w:pPr>
      <w:r w:rsidRPr="007C643A">
        <w:rPr>
          <w:rFonts w:hint="eastAsia"/>
          <w:b/>
          <w:sz w:val="24"/>
          <w:lang w:eastAsia="zh-TW"/>
        </w:rPr>
        <w:t>請參考官方文件：</w:t>
      </w:r>
    </w:p>
    <w:p w:rsidR="003139C6" w:rsidRPr="002706CC" w:rsidRDefault="00B71F39" w:rsidP="00B014A5">
      <w:pPr>
        <w:rPr>
          <w:sz w:val="24"/>
          <w:lang w:eastAsia="zh-TW"/>
        </w:rPr>
      </w:pPr>
      <w:hyperlink r:id="rId21" w:history="1">
        <w:r w:rsidR="00354E86" w:rsidRPr="002706CC">
          <w:rPr>
            <w:rStyle w:val="afff9"/>
            <w:sz w:val="24"/>
            <w:lang w:eastAsia="zh-TW"/>
          </w:rPr>
          <w:t>Flutter Packages</w:t>
        </w:r>
      </w:hyperlink>
      <w:r w:rsidR="00354E86" w:rsidRPr="002706CC">
        <w:rPr>
          <w:rFonts w:hint="eastAsia"/>
          <w:sz w:val="24"/>
          <w:lang w:eastAsia="zh-TW"/>
        </w:rPr>
        <w:t>；</w:t>
      </w: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7563"/>
        <w:gridCol w:w="7563"/>
      </w:tblGrid>
      <w:tr w:rsidR="003139C6" w:rsidTr="00FD0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897894" w:rsidRDefault="001A5289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A99B10" wp14:editId="3347668E">
                  <wp:extent cx="4501029" cy="2700000"/>
                  <wp:effectExtent l="0" t="0" r="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E21060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3DE890" wp14:editId="0A51BD27">
                  <wp:extent cx="4501029" cy="2700000"/>
                  <wp:effectExtent l="0" t="0" r="0" b="571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2706CC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2706CC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24"/>
                <w:lang w:eastAsia="zh-TW"/>
              </w:rPr>
            </w:pPr>
            <w:r w:rsidRPr="002706CC">
              <w:rPr>
                <w:rFonts w:hint="eastAsia"/>
                <w:b w:val="0"/>
                <w:sz w:val="24"/>
                <w:lang w:eastAsia="zh-TW"/>
              </w:rPr>
              <w:t>St</w:t>
            </w:r>
            <w:r w:rsidRPr="002706CC">
              <w:rPr>
                <w:b w:val="0"/>
                <w:sz w:val="24"/>
                <w:lang w:eastAsia="zh-TW"/>
              </w:rPr>
              <w:t>ep 1</w:t>
            </w:r>
            <w:r w:rsidR="001A5289" w:rsidRPr="002706CC">
              <w:rPr>
                <w:b w:val="0"/>
                <w:sz w:val="24"/>
                <w:lang w:eastAsia="zh-TW"/>
              </w:rPr>
              <w:br/>
            </w:r>
            <w:r w:rsidR="001A5289" w:rsidRPr="002706CC">
              <w:rPr>
                <w:rFonts w:hint="eastAsia"/>
                <w:b w:val="0"/>
                <w:sz w:val="24"/>
                <w:lang w:eastAsia="zh-TW"/>
              </w:rPr>
              <w:t>在Fl</w:t>
            </w:r>
            <w:r w:rsidR="001A5289" w:rsidRPr="002706CC">
              <w:rPr>
                <w:b w:val="0"/>
                <w:sz w:val="24"/>
                <w:lang w:eastAsia="zh-TW"/>
              </w:rPr>
              <w:t>utter Packages</w:t>
            </w:r>
            <w:r w:rsidR="001A5289" w:rsidRPr="002706CC">
              <w:rPr>
                <w:rFonts w:hint="eastAsia"/>
                <w:b w:val="0"/>
                <w:sz w:val="24"/>
                <w:lang w:eastAsia="zh-TW"/>
              </w:rPr>
              <w:t>網頁上搜尋g</w:t>
            </w:r>
            <w:r w:rsidR="001A5289" w:rsidRPr="002706CC">
              <w:rPr>
                <w:b w:val="0"/>
                <w:sz w:val="24"/>
                <w:lang w:eastAsia="zh-TW"/>
              </w:rPr>
              <w:t>enerates words</w:t>
            </w:r>
            <w:r w:rsidR="001A5289" w:rsidRPr="002706CC">
              <w:rPr>
                <w:rFonts w:hint="eastAsia"/>
                <w:b w:val="0"/>
                <w:sz w:val="24"/>
                <w:lang w:eastAsia="zh-TW"/>
              </w:rPr>
              <w:t>功能的相關套件，可以看到類似畫面，盡量選擇p</w:t>
            </w:r>
            <w:r w:rsidR="001A5289" w:rsidRPr="002706CC">
              <w:rPr>
                <w:b w:val="0"/>
                <w:sz w:val="24"/>
                <w:lang w:eastAsia="zh-TW"/>
              </w:rPr>
              <w:t>opularity</w:t>
            </w:r>
            <w:r w:rsidR="001A5289" w:rsidRPr="002706CC">
              <w:rPr>
                <w:rFonts w:hint="eastAsia"/>
                <w:b w:val="0"/>
                <w:sz w:val="24"/>
                <w:lang w:eastAsia="zh-TW"/>
              </w:rPr>
              <w:t>高的套件。</w:t>
            </w:r>
          </w:p>
        </w:tc>
        <w:tc>
          <w:tcPr>
            <w:tcW w:w="2500" w:type="pct"/>
          </w:tcPr>
          <w:p w:rsidR="003139C6" w:rsidRPr="002706CC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eastAsia="zh-TW"/>
              </w:rPr>
            </w:pPr>
            <w:r w:rsidRPr="002706CC">
              <w:rPr>
                <w:sz w:val="24"/>
                <w:lang w:eastAsia="zh-TW"/>
              </w:rPr>
              <w:t>Step 2</w:t>
            </w:r>
            <w:r w:rsidR="00E21060" w:rsidRPr="002706CC">
              <w:rPr>
                <w:sz w:val="24"/>
                <w:lang w:eastAsia="zh-TW"/>
              </w:rPr>
              <w:br/>
            </w:r>
            <w:r w:rsidR="00E21060" w:rsidRPr="002706CC">
              <w:rPr>
                <w:rFonts w:hint="eastAsia"/>
                <w:sz w:val="24"/>
                <w:lang w:eastAsia="zh-TW"/>
              </w:rPr>
              <w:t>點選最受歡迎的english_words頁面，再從S</w:t>
            </w:r>
            <w:r w:rsidR="00E21060" w:rsidRPr="002706CC">
              <w:rPr>
                <w:sz w:val="24"/>
                <w:lang w:eastAsia="zh-TW"/>
              </w:rPr>
              <w:t>cores</w:t>
            </w:r>
            <w:r w:rsidR="00E21060" w:rsidRPr="002706CC">
              <w:rPr>
                <w:rFonts w:hint="eastAsia"/>
                <w:sz w:val="24"/>
                <w:lang w:eastAsia="zh-TW"/>
              </w:rPr>
              <w:t>分頁可以得知其他得分。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675444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291C73BD" wp14:editId="53DCAE68">
                  <wp:extent cx="4501029" cy="2700000"/>
                  <wp:effectExtent l="0" t="0" r="0" b="571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1217B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A0F353" wp14:editId="1BF37E3C">
                  <wp:extent cx="4501029" cy="2700000"/>
                  <wp:effectExtent l="0" t="0" r="0" b="571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C15AF5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t>St</w:t>
            </w:r>
            <w:r w:rsidRPr="00C15AF5">
              <w:rPr>
                <w:b w:val="0"/>
                <w:lang w:eastAsia="zh-TW"/>
              </w:rPr>
              <w:t>ep 3</w:t>
            </w:r>
            <w:r w:rsidR="00675444" w:rsidRPr="00C15AF5">
              <w:rPr>
                <w:b w:val="0"/>
                <w:lang w:eastAsia="zh-TW"/>
              </w:rPr>
              <w:br/>
            </w:r>
            <w:r w:rsidR="00675444" w:rsidRPr="00C15AF5">
              <w:rPr>
                <w:rFonts w:hint="eastAsia"/>
                <w:b w:val="0"/>
                <w:lang w:eastAsia="zh-TW"/>
              </w:rPr>
              <w:t>或是選擇P</w:t>
            </w:r>
            <w:r w:rsidR="00675444" w:rsidRPr="00C15AF5">
              <w:rPr>
                <w:b w:val="0"/>
                <w:lang w:eastAsia="zh-TW"/>
              </w:rPr>
              <w:t>ublusher</w:t>
            </w:r>
            <w:r w:rsidR="00675444" w:rsidRPr="00C15AF5">
              <w:rPr>
                <w:rFonts w:hint="eastAsia"/>
                <w:b w:val="0"/>
                <w:lang w:eastAsia="zh-TW"/>
              </w:rPr>
              <w:t>是由f</w:t>
            </w:r>
            <w:r w:rsidR="00675444" w:rsidRPr="00C15AF5">
              <w:rPr>
                <w:b w:val="0"/>
                <w:lang w:eastAsia="zh-TW"/>
              </w:rPr>
              <w:t>lutter.dev</w:t>
            </w:r>
            <w:r w:rsidR="00675444" w:rsidRPr="00C15AF5">
              <w:rPr>
                <w:rFonts w:hint="eastAsia"/>
                <w:b w:val="0"/>
                <w:lang w:eastAsia="zh-TW"/>
              </w:rPr>
              <w:t>開發的套件也比較安全。</w:t>
            </w:r>
          </w:p>
        </w:tc>
        <w:tc>
          <w:tcPr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4</w:t>
            </w:r>
            <w:r w:rsidR="001217B2" w:rsidRPr="00C15AF5">
              <w:rPr>
                <w:lang w:eastAsia="zh-TW"/>
              </w:rPr>
              <w:br/>
            </w:r>
            <w:r w:rsidR="001217B2" w:rsidRPr="00C15AF5">
              <w:rPr>
                <w:rFonts w:hint="eastAsia"/>
                <w:lang w:eastAsia="zh-TW"/>
              </w:rPr>
              <w:t>回到english_words套件，它提供了大約5000個英文單字與許多相關函數，例如列出前50個最常用的名詞等等。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2C3EBB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666CEAD" wp14:editId="1304A850">
                  <wp:extent cx="4501029" cy="2700000"/>
                  <wp:effectExtent l="0" t="0" r="0" b="571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2C3EBB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9984E06" wp14:editId="5013FFCB">
                  <wp:extent cx="3153710" cy="2700000"/>
                  <wp:effectExtent l="0" t="0" r="8890" b="57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1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C15AF5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lastRenderedPageBreak/>
              <w:t>St</w:t>
            </w:r>
            <w:r w:rsidRPr="00C15AF5">
              <w:rPr>
                <w:b w:val="0"/>
                <w:lang w:eastAsia="zh-TW"/>
              </w:rPr>
              <w:t>ep 5</w:t>
            </w:r>
            <w:r w:rsidR="002C3EBB" w:rsidRPr="00C15AF5">
              <w:rPr>
                <w:b w:val="0"/>
                <w:lang w:eastAsia="zh-TW"/>
              </w:rPr>
              <w:br/>
            </w:r>
            <w:r w:rsidR="002C3EBB" w:rsidRPr="00C15AF5">
              <w:rPr>
                <w:rFonts w:hint="eastAsia"/>
                <w:b w:val="0"/>
                <w:lang w:eastAsia="zh-TW"/>
              </w:rPr>
              <w:t>使用套件的方式請點選Installing分頁，第一步就是在p</w:t>
            </w:r>
            <w:r w:rsidR="002C3EBB" w:rsidRPr="00C15AF5">
              <w:rPr>
                <w:b w:val="0"/>
                <w:lang w:eastAsia="zh-TW"/>
              </w:rPr>
              <w:t>ubspec.yaml</w:t>
            </w:r>
            <w:r w:rsidR="002C3EBB" w:rsidRPr="00C15AF5">
              <w:rPr>
                <w:rFonts w:hint="eastAsia"/>
                <w:b w:val="0"/>
                <w:lang w:eastAsia="zh-TW"/>
              </w:rPr>
              <w:t>檔案增加d</w:t>
            </w:r>
            <w:r w:rsidR="002C3EBB" w:rsidRPr="00C15AF5">
              <w:rPr>
                <w:b w:val="0"/>
                <w:lang w:eastAsia="zh-TW"/>
              </w:rPr>
              <w:t>ependencies</w:t>
            </w:r>
            <w:r w:rsidR="002C3EBB" w:rsidRPr="00C15AF5">
              <w:rPr>
                <w:rFonts w:hint="eastAsia"/>
                <w:b w:val="0"/>
                <w:lang w:eastAsia="zh-TW"/>
              </w:rPr>
              <w:t>宣告。</w:t>
            </w:r>
          </w:p>
        </w:tc>
        <w:tc>
          <w:tcPr>
            <w:tcW w:w="2500" w:type="pct"/>
          </w:tcPr>
          <w:p w:rsidR="003139C6" w:rsidRPr="00C15AF5" w:rsidRDefault="003139C6" w:rsidP="00D23202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6</w:t>
            </w:r>
            <w:r w:rsidR="002C3EBB" w:rsidRPr="00C15AF5">
              <w:rPr>
                <w:lang w:eastAsia="zh-TW"/>
              </w:rPr>
              <w:br/>
            </w:r>
            <w:r w:rsidR="002C3EBB" w:rsidRPr="00C15AF5">
              <w:rPr>
                <w:rFonts w:hint="eastAsia"/>
                <w:lang w:eastAsia="zh-TW"/>
              </w:rPr>
              <w:t>在c</w:t>
            </w:r>
            <w:r w:rsidR="002C3EBB" w:rsidRPr="00C15AF5">
              <w:rPr>
                <w:lang w:eastAsia="zh-TW"/>
              </w:rPr>
              <w:t>upertino_icons: ^0.1.2</w:t>
            </w:r>
            <w:r w:rsidR="002C3EBB" w:rsidRPr="00C15AF5">
              <w:rPr>
                <w:rFonts w:hint="eastAsia"/>
                <w:lang w:eastAsia="zh-TW"/>
              </w:rPr>
              <w:t>下面一列貼上english_words: ^3.1.5。c</w:t>
            </w:r>
            <w:r w:rsidR="002C3EBB" w:rsidRPr="00C15AF5">
              <w:rPr>
                <w:lang w:eastAsia="zh-TW"/>
              </w:rPr>
              <w:t>upertino_icons</w:t>
            </w:r>
            <w:r w:rsidR="002C3EBB" w:rsidRPr="00C15AF5">
              <w:rPr>
                <w:rFonts w:hint="eastAsia"/>
                <w:lang w:eastAsia="zh-TW"/>
              </w:rPr>
              <w:t>套件</w:t>
            </w:r>
            <w:r w:rsidR="00B36A5E" w:rsidRPr="00C15AF5">
              <w:rPr>
                <w:rFonts w:hint="eastAsia"/>
                <w:lang w:eastAsia="zh-TW"/>
              </w:rPr>
              <w:t>是由</w:t>
            </w:r>
            <w:r w:rsidR="00B36A5E" w:rsidRPr="00C15AF5">
              <w:rPr>
                <w:lang w:eastAsia="zh-TW"/>
              </w:rPr>
              <w:t>f</w:t>
            </w:r>
            <w:r w:rsidR="00B36A5E" w:rsidRPr="00C15AF5">
              <w:rPr>
                <w:rFonts w:hint="eastAsia"/>
                <w:lang w:eastAsia="zh-TW"/>
              </w:rPr>
              <w:t>l</w:t>
            </w:r>
            <w:r w:rsidR="00B36A5E" w:rsidRPr="00C15AF5">
              <w:rPr>
                <w:lang w:eastAsia="zh-TW"/>
              </w:rPr>
              <w:t>utter.dev</w:t>
            </w:r>
            <w:r w:rsidR="00B36A5E" w:rsidRPr="00C15AF5">
              <w:rPr>
                <w:rFonts w:hint="eastAsia"/>
                <w:lang w:eastAsia="zh-TW"/>
              </w:rPr>
              <w:t>團隊開發，允許F</w:t>
            </w:r>
            <w:r w:rsidR="00B36A5E" w:rsidRPr="00C15AF5">
              <w:rPr>
                <w:lang w:eastAsia="zh-TW"/>
              </w:rPr>
              <w:t xml:space="preserve">lutter </w:t>
            </w:r>
            <w:r w:rsidR="00B36A5E" w:rsidRPr="00C15AF5">
              <w:rPr>
                <w:rFonts w:hint="eastAsia"/>
                <w:lang w:eastAsia="zh-TW"/>
              </w:rPr>
              <w:t>Ap</w:t>
            </w:r>
            <w:r w:rsidR="00B36A5E" w:rsidRPr="00C15AF5">
              <w:rPr>
                <w:lang w:eastAsia="zh-TW"/>
              </w:rPr>
              <w:t>p</w:t>
            </w:r>
            <w:r w:rsidR="00B36A5E" w:rsidRPr="00C15AF5">
              <w:rPr>
                <w:rFonts w:hint="eastAsia"/>
                <w:lang w:eastAsia="zh-TW"/>
              </w:rPr>
              <w:t>中使用i</w:t>
            </w:r>
            <w:r w:rsidR="00B36A5E" w:rsidRPr="00C15AF5">
              <w:rPr>
                <w:lang w:eastAsia="zh-TW"/>
              </w:rPr>
              <w:t>OS</w:t>
            </w:r>
            <w:r w:rsidR="00B36A5E" w:rsidRPr="00C15AF5">
              <w:rPr>
                <w:rFonts w:hint="eastAsia"/>
                <w:lang w:eastAsia="zh-TW"/>
              </w:rPr>
              <w:t>圖標，創建f</w:t>
            </w:r>
            <w:r w:rsidR="00B36A5E" w:rsidRPr="00C15AF5">
              <w:rPr>
                <w:lang w:eastAsia="zh-TW"/>
              </w:rPr>
              <w:t>lutter app</w:t>
            </w:r>
            <w:r w:rsidR="00B36A5E" w:rsidRPr="00C15AF5">
              <w:rPr>
                <w:rFonts w:hint="eastAsia"/>
                <w:lang w:eastAsia="zh-TW"/>
              </w:rPr>
              <w:t>時預設都有c</w:t>
            </w:r>
            <w:r w:rsidR="00B36A5E" w:rsidRPr="00C15AF5">
              <w:rPr>
                <w:lang w:eastAsia="zh-TW"/>
              </w:rPr>
              <w:t>upertino_icons</w:t>
            </w:r>
            <w:r w:rsidR="00B36A5E" w:rsidRPr="00C15AF5">
              <w:rPr>
                <w:rFonts w:hint="eastAsia"/>
                <w:lang w:eastAsia="zh-TW"/>
              </w:rPr>
              <w:t>。</w:t>
            </w:r>
            <w:r w:rsidR="00D23202" w:rsidRPr="00C15AF5">
              <w:rPr>
                <w:rFonts w:hint="eastAsia"/>
                <w:b/>
                <w:lang w:eastAsia="zh-TW"/>
              </w:rPr>
              <w:t>在宣告套件名稱後建議加上^版本編號，以防止該套件版本大升級所造成不相容的問題。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D23202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624DC55" wp14:editId="5993F009">
                  <wp:extent cx="4501029" cy="2700000"/>
                  <wp:effectExtent l="0" t="0" r="0" b="571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D2320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7B2E5D7" wp14:editId="1D8A585D">
                  <wp:extent cx="3153710" cy="2700000"/>
                  <wp:effectExtent l="0" t="0" r="8890" b="571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1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C15AF5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C15AF5" w:rsidRDefault="003139C6" w:rsidP="00D23202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t>St</w:t>
            </w:r>
            <w:r w:rsidRPr="00C15AF5">
              <w:rPr>
                <w:b w:val="0"/>
                <w:lang w:eastAsia="zh-TW"/>
              </w:rPr>
              <w:t>ep 7</w:t>
            </w:r>
            <w:r w:rsidR="00D23202" w:rsidRPr="00C15AF5">
              <w:rPr>
                <w:b w:val="0"/>
                <w:lang w:eastAsia="zh-TW"/>
              </w:rPr>
              <w:br/>
            </w:r>
            <w:r w:rsidR="00D23202" w:rsidRPr="00C15AF5">
              <w:rPr>
                <w:rFonts w:hint="eastAsia"/>
                <w:b w:val="0"/>
                <w:lang w:eastAsia="zh-TW"/>
              </w:rPr>
              <w:t>接下來第二步是讓專案自動下載套件並安裝。</w:t>
            </w:r>
          </w:p>
        </w:tc>
        <w:tc>
          <w:tcPr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8</w:t>
            </w:r>
            <w:r w:rsidR="00D23202" w:rsidRPr="00C15AF5">
              <w:rPr>
                <w:lang w:eastAsia="zh-TW"/>
              </w:rPr>
              <w:br/>
            </w:r>
            <w:r w:rsidR="00D23202" w:rsidRPr="00C15AF5">
              <w:rPr>
                <w:rFonts w:hint="eastAsia"/>
                <w:lang w:eastAsia="zh-TW"/>
              </w:rPr>
              <w:t>在y</w:t>
            </w:r>
            <w:r w:rsidR="00D23202" w:rsidRPr="00C15AF5">
              <w:rPr>
                <w:lang w:eastAsia="zh-TW"/>
              </w:rPr>
              <w:t>aml</w:t>
            </w:r>
            <w:r w:rsidR="00D23202" w:rsidRPr="00C15AF5">
              <w:rPr>
                <w:rFonts w:hint="eastAsia"/>
                <w:lang w:eastAsia="zh-TW"/>
              </w:rPr>
              <w:t>檔上方點取</w:t>
            </w:r>
            <w:r w:rsidR="00D23202" w:rsidRPr="00C15AF5">
              <w:rPr>
                <w:lang w:eastAsia="zh-TW"/>
              </w:rPr>
              <w:t>Pub get</w:t>
            </w:r>
            <w:r w:rsidR="00D23202" w:rsidRPr="00C15AF5">
              <w:rPr>
                <w:rFonts w:hint="eastAsia"/>
                <w:lang w:eastAsia="zh-TW"/>
              </w:rPr>
              <w:t>，等待執行完成。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D23202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175D61AA" wp14:editId="2D45D713">
                  <wp:extent cx="3153710" cy="2700000"/>
                  <wp:effectExtent l="0" t="0" r="8890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1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D2320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69BBB09" wp14:editId="30142ECA">
                  <wp:extent cx="3153710" cy="2700000"/>
                  <wp:effectExtent l="0" t="0" r="8890" b="571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1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C15AF5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t>St</w:t>
            </w:r>
            <w:r w:rsidRPr="00C15AF5">
              <w:rPr>
                <w:b w:val="0"/>
                <w:lang w:eastAsia="zh-TW"/>
              </w:rPr>
              <w:t>ep 9</w:t>
            </w:r>
            <w:r w:rsidR="00D23202" w:rsidRPr="00C15AF5">
              <w:rPr>
                <w:b w:val="0"/>
                <w:lang w:eastAsia="zh-TW"/>
              </w:rPr>
              <w:br/>
            </w:r>
            <w:r w:rsidR="00D23202" w:rsidRPr="00C15AF5">
              <w:rPr>
                <w:rFonts w:hint="eastAsia"/>
                <w:b w:val="0"/>
                <w:lang w:eastAsia="zh-TW"/>
              </w:rPr>
              <w:t>安裝完畢後，可以在P</w:t>
            </w:r>
            <w:r w:rsidR="00D23202" w:rsidRPr="00C15AF5">
              <w:rPr>
                <w:b w:val="0"/>
                <w:lang w:eastAsia="zh-TW"/>
              </w:rPr>
              <w:t>roject &gt; External Libraries &gt;</w:t>
            </w:r>
            <w:r w:rsidR="005B2136" w:rsidRPr="00C15AF5">
              <w:rPr>
                <w:b w:val="0"/>
                <w:lang w:eastAsia="zh-TW"/>
              </w:rPr>
              <w:t xml:space="preserve"> Dart Packages&gt;</w:t>
            </w:r>
            <w:r w:rsidR="00D23202" w:rsidRPr="00C15AF5">
              <w:rPr>
                <w:rFonts w:hint="eastAsia"/>
                <w:b w:val="0"/>
                <w:lang w:eastAsia="zh-TW"/>
              </w:rPr>
              <w:t>看到此套件的資料夾。</w:t>
            </w:r>
          </w:p>
        </w:tc>
        <w:tc>
          <w:tcPr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10</w:t>
            </w:r>
            <w:r w:rsidR="00D23202" w:rsidRPr="00C15AF5">
              <w:rPr>
                <w:lang w:eastAsia="zh-TW"/>
              </w:rPr>
              <w:br/>
            </w:r>
            <w:r w:rsidR="00D23202" w:rsidRPr="00C15AF5">
              <w:rPr>
                <w:rFonts w:hint="eastAsia"/>
                <w:lang w:eastAsia="zh-TW"/>
              </w:rPr>
              <w:t>第三步便是宣告引用套件。在</w:t>
            </w:r>
            <w:r w:rsidR="00D23202" w:rsidRPr="00C15AF5">
              <w:rPr>
                <w:lang w:eastAsia="zh-TW"/>
              </w:rPr>
              <w:t>main.dart</w:t>
            </w:r>
            <w:r w:rsidR="00D23202" w:rsidRPr="00C15AF5">
              <w:rPr>
                <w:rFonts w:hint="eastAsia"/>
                <w:lang w:eastAsia="zh-TW"/>
              </w:rPr>
              <w:t>檔案最上方，輸入i</w:t>
            </w:r>
            <w:r w:rsidR="00D23202" w:rsidRPr="00C15AF5">
              <w:rPr>
                <w:lang w:eastAsia="zh-TW"/>
              </w:rPr>
              <w:t>mport</w:t>
            </w:r>
            <w:r w:rsidR="00D23202" w:rsidRPr="00C15AF5">
              <w:rPr>
                <w:rFonts w:hint="eastAsia"/>
                <w:lang w:eastAsia="zh-TW"/>
              </w:rPr>
              <w:t>這行指令，就能使用flutter packages。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8E0BED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FF05B07" wp14:editId="7BE124BF">
                  <wp:extent cx="4501029" cy="2700000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7C6D70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6AC4C9E" wp14:editId="03F55269">
                  <wp:extent cx="4583397" cy="2700000"/>
                  <wp:effectExtent l="0" t="0" r="8255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39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C15AF5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lastRenderedPageBreak/>
              <w:t>St</w:t>
            </w:r>
            <w:r w:rsidRPr="00C15AF5">
              <w:rPr>
                <w:b w:val="0"/>
                <w:lang w:eastAsia="zh-TW"/>
              </w:rPr>
              <w:t>ep 11</w:t>
            </w:r>
            <w:r w:rsidR="008E0BED" w:rsidRPr="00C15AF5">
              <w:rPr>
                <w:b w:val="0"/>
                <w:lang w:eastAsia="zh-TW"/>
              </w:rPr>
              <w:br/>
            </w:r>
            <w:r w:rsidR="008E0BED" w:rsidRPr="00C15AF5">
              <w:rPr>
                <w:rFonts w:hint="eastAsia"/>
                <w:b w:val="0"/>
                <w:lang w:eastAsia="zh-TW"/>
              </w:rPr>
              <w:t>從該套件的Readme分頁可以得知如何使用它所提供的方法。</w:t>
            </w:r>
          </w:p>
        </w:tc>
        <w:tc>
          <w:tcPr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12</w:t>
            </w:r>
            <w:r w:rsidR="007C6D70" w:rsidRPr="00C15AF5">
              <w:rPr>
                <w:lang w:eastAsia="zh-TW"/>
              </w:rPr>
              <w:br/>
            </w:r>
            <w:r w:rsidR="007C6D70" w:rsidRPr="00C15AF5">
              <w:rPr>
                <w:rFonts w:hint="eastAsia"/>
                <w:lang w:eastAsia="zh-TW"/>
              </w:rPr>
              <w:t>試著在畫面中心列出最常使用的高頻率單字(名詞n</w:t>
            </w:r>
            <w:r w:rsidR="007C6D70" w:rsidRPr="00C15AF5">
              <w:rPr>
                <w:lang w:eastAsia="zh-TW"/>
              </w:rPr>
              <w:t>ouns</w:t>
            </w:r>
            <w:r w:rsidR="007C6D70" w:rsidRPr="00C15AF5">
              <w:rPr>
                <w:rFonts w:hint="eastAsia"/>
                <w:lang w:eastAsia="zh-TW"/>
              </w:rPr>
              <w:t>)。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AF751B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79A0D5" wp14:editId="5991DA16">
                  <wp:extent cx="4590270" cy="2700000"/>
                  <wp:effectExtent l="0" t="0" r="1270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7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3139C6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3139C6" w:rsidRPr="00C15AF5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C15AF5" w:rsidRDefault="003139C6" w:rsidP="00AF751B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t>St</w:t>
            </w:r>
            <w:r w:rsidRPr="00C15AF5">
              <w:rPr>
                <w:b w:val="0"/>
                <w:lang w:eastAsia="zh-TW"/>
              </w:rPr>
              <w:t>ep 13</w:t>
            </w:r>
            <w:r w:rsidR="00AF751B" w:rsidRPr="00C15AF5">
              <w:rPr>
                <w:b w:val="0"/>
                <w:lang w:eastAsia="zh-TW"/>
              </w:rPr>
              <w:br/>
            </w:r>
            <w:r w:rsidR="00AF751B" w:rsidRPr="00C15AF5">
              <w:rPr>
                <w:rFonts w:hint="eastAsia"/>
                <w:b w:val="0"/>
                <w:lang w:eastAsia="zh-TW"/>
              </w:rPr>
              <w:t>可以從e</w:t>
            </w:r>
            <w:r w:rsidR="00AF751B" w:rsidRPr="00C15AF5">
              <w:rPr>
                <w:b w:val="0"/>
                <w:lang w:eastAsia="zh-TW"/>
              </w:rPr>
              <w:t>nglish_words-3.1.5 &gt; src</w:t>
            </w:r>
            <w:r w:rsidR="00AF751B" w:rsidRPr="00C15AF5">
              <w:rPr>
                <w:rFonts w:hint="eastAsia"/>
                <w:b w:val="0"/>
                <w:lang w:eastAsia="zh-TW"/>
              </w:rPr>
              <w:t xml:space="preserve"> </w:t>
            </w:r>
            <w:r w:rsidR="00AF751B" w:rsidRPr="00C15AF5">
              <w:rPr>
                <w:b w:val="0"/>
                <w:lang w:eastAsia="zh-TW"/>
              </w:rPr>
              <w:t>&gt; words &gt;</w:t>
            </w:r>
            <w:r w:rsidR="00AF751B" w:rsidRPr="00C15AF5">
              <w:rPr>
                <w:rFonts w:hint="eastAsia"/>
                <w:b w:val="0"/>
                <w:lang w:eastAsia="zh-TW"/>
              </w:rPr>
              <w:t>看到提供形容詞、名詞、全部5000字的列表，可以根據需求來應用。</w:t>
            </w:r>
          </w:p>
        </w:tc>
        <w:tc>
          <w:tcPr>
            <w:tcW w:w="2500" w:type="pct"/>
          </w:tcPr>
          <w:p w:rsidR="003139C6" w:rsidRPr="00C15AF5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14</w:t>
            </w:r>
            <w:r w:rsidR="00FD083C" w:rsidRPr="00C15AF5">
              <w:rPr>
                <w:lang w:eastAsia="zh-TW"/>
              </w:rPr>
              <w:br/>
            </w:r>
            <w:r w:rsidR="00FD083C" w:rsidRPr="00C15AF5">
              <w:rPr>
                <w:rFonts w:hint="eastAsia"/>
                <w:lang w:eastAsia="zh-TW"/>
              </w:rPr>
              <w:t>使用packages可以讓我們縮短開發時間，如同堆積木般，如果有現成的零件包我們為何要自己慢慢堆疊呢？請記得善用flutter packages。</w:t>
            </w:r>
          </w:p>
        </w:tc>
      </w:tr>
    </w:tbl>
    <w:p w:rsidR="007C643A" w:rsidRDefault="007C643A" w:rsidP="00B014A5">
      <w:pPr>
        <w:rPr>
          <w:b/>
          <w:sz w:val="24"/>
          <w:lang w:eastAsia="zh-TW"/>
        </w:rPr>
      </w:pPr>
    </w:p>
    <w:p w:rsidR="009A2080" w:rsidRDefault="009A2080" w:rsidP="00B014A5">
      <w:pPr>
        <w:rPr>
          <w:b/>
          <w:sz w:val="24"/>
          <w:lang w:eastAsia="zh-TW"/>
        </w:rPr>
      </w:pPr>
      <w:r>
        <w:rPr>
          <w:rFonts w:hint="eastAsia"/>
          <w:b/>
          <w:sz w:val="24"/>
          <w:lang w:eastAsia="zh-TW"/>
        </w:rPr>
        <w:t>製作仿木琴APP：</w:t>
      </w:r>
    </w:p>
    <w:p w:rsidR="003139C6" w:rsidRPr="002B6404" w:rsidRDefault="00DA599F" w:rsidP="00B014A5">
      <w:pPr>
        <w:rPr>
          <w:b/>
          <w:sz w:val="24"/>
          <w:lang w:eastAsia="zh-TW"/>
        </w:rPr>
      </w:pPr>
      <w:r w:rsidRPr="002B6404">
        <w:rPr>
          <w:rFonts w:hint="eastAsia"/>
          <w:b/>
          <w:sz w:val="24"/>
          <w:lang w:eastAsia="zh-TW"/>
        </w:rPr>
        <w:t>添加撥放音源套件：</w:t>
      </w: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7563"/>
        <w:gridCol w:w="7563"/>
      </w:tblGrid>
      <w:tr w:rsidR="00F81D23" w:rsidTr="00615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897894" w:rsidRDefault="00DA599F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07B595DD" wp14:editId="793280C8">
                  <wp:extent cx="4501029" cy="2700000"/>
                  <wp:effectExtent l="0" t="0" r="0" b="571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81D23" w:rsidRDefault="00DA599F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FC908D7" wp14:editId="57F325C5">
                  <wp:extent cx="4501029" cy="2700000"/>
                  <wp:effectExtent l="0" t="0" r="0" b="571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29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D23" w:rsidRPr="00C15AF5" w:rsidTr="00615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C15AF5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15AF5">
              <w:rPr>
                <w:rFonts w:hint="eastAsia"/>
                <w:b w:val="0"/>
                <w:lang w:eastAsia="zh-TW"/>
              </w:rPr>
              <w:t>St</w:t>
            </w:r>
            <w:r w:rsidRPr="00C15AF5">
              <w:rPr>
                <w:b w:val="0"/>
                <w:lang w:eastAsia="zh-TW"/>
              </w:rPr>
              <w:t>ep 1</w:t>
            </w:r>
            <w:r w:rsidR="00DA599F" w:rsidRPr="00C15AF5">
              <w:rPr>
                <w:b w:val="0"/>
                <w:lang w:eastAsia="zh-TW"/>
              </w:rPr>
              <w:br/>
            </w:r>
            <w:r w:rsidR="00DA599F" w:rsidRPr="00C15AF5">
              <w:rPr>
                <w:rFonts w:hint="eastAsia"/>
                <w:b w:val="0"/>
                <w:lang w:eastAsia="zh-TW"/>
              </w:rPr>
              <w:t>搜尋p</w:t>
            </w:r>
            <w:r w:rsidR="00DA599F" w:rsidRPr="00C15AF5">
              <w:rPr>
                <w:b w:val="0"/>
                <w:lang w:eastAsia="zh-TW"/>
              </w:rPr>
              <w:t>lay audio file</w:t>
            </w:r>
            <w:r w:rsidR="00DA599F" w:rsidRPr="00C15AF5">
              <w:rPr>
                <w:rFonts w:hint="eastAsia"/>
                <w:b w:val="0"/>
                <w:lang w:eastAsia="zh-TW"/>
              </w:rPr>
              <w:t>，並依受歡迎程度排序。</w:t>
            </w:r>
          </w:p>
        </w:tc>
        <w:tc>
          <w:tcPr>
            <w:tcW w:w="2500" w:type="pct"/>
          </w:tcPr>
          <w:p w:rsidR="00F81D23" w:rsidRPr="00C15AF5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C15AF5">
              <w:rPr>
                <w:lang w:eastAsia="zh-TW"/>
              </w:rPr>
              <w:t>Step 2</w:t>
            </w:r>
            <w:r w:rsidR="00DA599F" w:rsidRPr="00C15AF5">
              <w:rPr>
                <w:lang w:eastAsia="zh-TW"/>
              </w:rPr>
              <w:br/>
            </w:r>
            <w:r w:rsidR="00DA599F" w:rsidRPr="00C15AF5">
              <w:rPr>
                <w:rFonts w:hint="eastAsia"/>
                <w:lang w:eastAsia="zh-TW"/>
              </w:rPr>
              <w:t>由下方敘述找到最適用的套件：a</w:t>
            </w:r>
            <w:r w:rsidR="00DA599F" w:rsidRPr="00C15AF5">
              <w:rPr>
                <w:lang w:eastAsia="zh-TW"/>
              </w:rPr>
              <w:t>udioplayers</w:t>
            </w:r>
            <w:r w:rsidR="00DA599F" w:rsidRPr="00C15AF5">
              <w:rPr>
                <w:rFonts w:hint="eastAsia"/>
                <w:lang w:eastAsia="zh-TW"/>
              </w:rPr>
              <w:t>，注意還有個套件名稱為a</w:t>
            </w:r>
            <w:r w:rsidR="00DA599F" w:rsidRPr="00C15AF5">
              <w:rPr>
                <w:lang w:eastAsia="zh-TW"/>
              </w:rPr>
              <w:t>udioplayer</w:t>
            </w:r>
            <w:r w:rsidR="00DA599F" w:rsidRPr="00C15AF5">
              <w:rPr>
                <w:rFonts w:hint="eastAsia"/>
                <w:lang w:eastAsia="zh-TW"/>
              </w:rPr>
              <w:t>差了一個s卻是不同套件。</w:t>
            </w:r>
          </w:p>
        </w:tc>
      </w:tr>
    </w:tbl>
    <w:p w:rsidR="00BC2347" w:rsidRDefault="00BC2347">
      <w:pPr>
        <w:rPr>
          <w:rFonts w:eastAsiaTheme="minorEastAsia"/>
        </w:rPr>
      </w:pPr>
    </w:p>
    <w:p w:rsidR="00BC2347" w:rsidRPr="00261A41" w:rsidRDefault="00BC2347" w:rsidP="00BC2347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t>Challenge</w:t>
      </w:r>
    </w:p>
    <w:p w:rsidR="00BC2347" w:rsidRDefault="00BC2347" w:rsidP="00BC2347">
      <w:pPr>
        <w:rPr>
          <w:lang w:eastAsia="zh-TW"/>
        </w:rPr>
      </w:pPr>
      <w:r>
        <w:rPr>
          <w:rFonts w:hint="eastAsia"/>
          <w:lang w:eastAsia="zh-TW"/>
        </w:rPr>
        <w:t>試著新增a</w:t>
      </w:r>
      <w:r>
        <w:rPr>
          <w:lang w:eastAsia="zh-TW"/>
        </w:rPr>
        <w:t>udioplayers packages</w:t>
      </w:r>
      <w:r>
        <w:rPr>
          <w:rFonts w:hint="eastAsia"/>
          <w:lang w:eastAsia="zh-TW"/>
        </w:rPr>
        <w:t>於專案中</w:t>
      </w:r>
      <w:r w:rsidR="002B6404">
        <w:rPr>
          <w:rFonts w:hint="eastAsia"/>
          <w:lang w:eastAsia="zh-TW"/>
        </w:rPr>
        <w:t>，最新版的a</w:t>
      </w:r>
      <w:r w:rsidR="002B6404">
        <w:rPr>
          <w:lang w:eastAsia="zh-TW"/>
        </w:rPr>
        <w:t xml:space="preserve">udioplayers </w:t>
      </w:r>
      <w:r w:rsidR="002B6404">
        <w:rPr>
          <w:rFonts w:hint="eastAsia"/>
          <w:lang w:eastAsia="zh-TW"/>
        </w:rPr>
        <w:t>0</w:t>
      </w:r>
      <w:r w:rsidR="002B6404">
        <w:rPr>
          <w:lang w:eastAsia="zh-TW"/>
        </w:rPr>
        <w:t>.18.2</w:t>
      </w:r>
      <w:r w:rsidR="002B6404">
        <w:rPr>
          <w:rFonts w:hint="eastAsia"/>
          <w:lang w:eastAsia="zh-TW"/>
        </w:rPr>
        <w:t>，需求</w:t>
      </w:r>
      <w:r w:rsidR="002B6404">
        <w:rPr>
          <w:lang w:eastAsia="zh-TW"/>
        </w:rPr>
        <w:t>2.12</w:t>
      </w:r>
      <w:r w:rsidR="002B6404">
        <w:rPr>
          <w:rFonts w:hint="eastAsia"/>
          <w:lang w:eastAsia="zh-TW"/>
        </w:rPr>
        <w:t>版本以上的Da</w:t>
      </w:r>
      <w:r w:rsidR="002B6404">
        <w:rPr>
          <w:lang w:eastAsia="zh-TW"/>
        </w:rPr>
        <w:t>rt SDK</w:t>
      </w:r>
      <w:r w:rsidR="002B6404">
        <w:rPr>
          <w:rFonts w:hint="eastAsia"/>
          <w:lang w:eastAsia="zh-TW"/>
        </w:rPr>
        <w:t>，可以先執行f</w:t>
      </w:r>
      <w:r w:rsidR="002B6404">
        <w:rPr>
          <w:lang w:eastAsia="zh-TW"/>
        </w:rPr>
        <w:t>lutter upgrade</w:t>
      </w:r>
      <w:r w:rsidR="002B6404">
        <w:rPr>
          <w:rFonts w:hint="eastAsia"/>
          <w:lang w:eastAsia="zh-TW"/>
        </w:rPr>
        <w:t>更新。</w:t>
      </w:r>
    </w:p>
    <w:p w:rsidR="002D7416" w:rsidRDefault="002D7416">
      <w:pPr>
        <w:rPr>
          <w:rFonts w:eastAsiaTheme="minorEastAsia"/>
        </w:rPr>
      </w:pPr>
    </w:p>
    <w:p w:rsidR="002D7416" w:rsidRPr="00261A41" w:rsidRDefault="002D7416" w:rsidP="002D7416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t>Challenge</w:t>
      </w:r>
    </w:p>
    <w:p w:rsidR="002D7416" w:rsidRDefault="002D7416" w:rsidP="002D7416">
      <w:pPr>
        <w:rPr>
          <w:lang w:eastAsia="zh-TW"/>
        </w:rPr>
      </w:pPr>
      <w:r>
        <w:rPr>
          <w:rFonts w:hint="eastAsia"/>
          <w:lang w:eastAsia="zh-TW"/>
        </w:rPr>
        <w:t>試著增加按鈕</w:t>
      </w:r>
      <w:r w:rsidR="00037DF3">
        <w:rPr>
          <w:rFonts w:hint="eastAsia"/>
          <w:lang w:eastAsia="zh-TW"/>
        </w:rPr>
        <w:t>，設定七種顏色，</w:t>
      </w:r>
      <w:r>
        <w:rPr>
          <w:rFonts w:hint="eastAsia"/>
          <w:lang w:eastAsia="zh-TW"/>
        </w:rPr>
        <w:t>分別撥放n</w:t>
      </w:r>
      <w:r>
        <w:rPr>
          <w:lang w:eastAsia="zh-TW"/>
        </w:rPr>
        <w:t>ote1~note7</w:t>
      </w:r>
      <w:r>
        <w:rPr>
          <w:rFonts w:hint="eastAsia"/>
          <w:lang w:eastAsia="zh-TW"/>
        </w:rPr>
        <w:t>。</w:t>
      </w:r>
    </w:p>
    <w:p w:rsidR="000D76FB" w:rsidRDefault="000D76FB">
      <w:pPr>
        <w:rPr>
          <w:rFonts w:eastAsiaTheme="minorEastAsia"/>
        </w:rPr>
      </w:pPr>
    </w:p>
    <w:p w:rsidR="00BD09EE" w:rsidRPr="00261A41" w:rsidRDefault="00BD09EE" w:rsidP="00BD09EE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t>Challenge</w:t>
      </w:r>
    </w:p>
    <w:p w:rsidR="00BD09EE" w:rsidRDefault="00BD09EE" w:rsidP="00BD09EE">
      <w:pPr>
        <w:rPr>
          <w:lang w:eastAsia="zh-TW"/>
        </w:rPr>
      </w:pPr>
      <w:r>
        <w:rPr>
          <w:rFonts w:hint="eastAsia"/>
          <w:lang w:eastAsia="zh-TW"/>
        </w:rPr>
        <w:t>試著將這七個按鈕橫向充滿畫面。</w:t>
      </w:r>
    </w:p>
    <w:p w:rsidR="000D76FB" w:rsidRPr="006E393C" w:rsidRDefault="000D76FB">
      <w:pPr>
        <w:rPr>
          <w:rFonts w:eastAsiaTheme="minorEastAsia"/>
        </w:rPr>
      </w:pPr>
    </w:p>
    <w:p w:rsidR="000D76FB" w:rsidRPr="00704C47" w:rsidRDefault="001B22B2">
      <w:pPr>
        <w:rPr>
          <w:rFonts w:ascii="微軟正黑體" w:eastAsia="微軟正黑體" w:hAnsi="微軟正黑體"/>
          <w:b/>
          <w:sz w:val="24"/>
        </w:rPr>
      </w:pPr>
      <w:r w:rsidRPr="00704C47">
        <w:rPr>
          <w:rFonts w:ascii="微軟正黑體" w:eastAsia="微軟正黑體" w:hAnsi="微軟正黑體" w:hint="eastAsia"/>
          <w:b/>
          <w:sz w:val="24"/>
        </w:rPr>
        <w:lastRenderedPageBreak/>
        <w:t>簡化程式碼：</w:t>
      </w:r>
    </w:p>
    <w:p w:rsidR="001B22B2" w:rsidRPr="009A2080" w:rsidRDefault="001B22B2">
      <w:pPr>
        <w:rPr>
          <w:rFonts w:ascii="微軟正黑體" w:eastAsia="微軟正黑體" w:hAnsi="微軟正黑體"/>
          <w:sz w:val="24"/>
          <w:lang w:eastAsia="zh-TW"/>
        </w:rPr>
      </w:pPr>
      <w:r w:rsidRPr="009A2080">
        <w:rPr>
          <w:rFonts w:ascii="微軟正黑體" w:eastAsia="微軟正黑體" w:hAnsi="微軟正黑體" w:hint="eastAsia"/>
          <w:sz w:val="24"/>
          <w:lang w:eastAsia="zh-TW"/>
        </w:rPr>
        <w:t>做到這裡，應該會覺得七個按鈕重複的指令那麼多，能否使用</w:t>
      </w:r>
      <w:r w:rsidRPr="009A2080">
        <w:rPr>
          <w:rFonts w:ascii="微軟正黑體" w:eastAsia="微軟正黑體" w:hAnsi="微軟正黑體"/>
          <w:sz w:val="24"/>
          <w:lang w:eastAsia="zh-TW"/>
        </w:rPr>
        <w:t>function</w:t>
      </w:r>
      <w:r w:rsidRPr="009A2080">
        <w:rPr>
          <w:rFonts w:ascii="微軟正黑體" w:eastAsia="微軟正黑體" w:hAnsi="微軟正黑體" w:hint="eastAsia"/>
          <w:sz w:val="24"/>
          <w:lang w:eastAsia="zh-TW"/>
        </w:rPr>
        <w:t>簡化呢？</w:t>
      </w: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7757"/>
        <w:gridCol w:w="7369"/>
      </w:tblGrid>
      <w:tr w:rsidR="009A2080" w:rsidTr="00531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1B22B2" w:rsidRDefault="001B22B2" w:rsidP="00EC3E3A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E951252" wp14:editId="0D06D9D5">
                  <wp:extent cx="3929077" cy="2700000"/>
                  <wp:effectExtent l="0" t="0" r="0" b="571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7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pct"/>
          </w:tcPr>
          <w:p w:rsidR="001B22B2" w:rsidRDefault="001B22B2" w:rsidP="00EC3E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1B4F192" wp14:editId="5040F985">
                  <wp:extent cx="3929077" cy="2700000"/>
                  <wp:effectExtent l="0" t="0" r="0" b="571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7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80" w:rsidRPr="00A77566" w:rsidTr="00531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1B22B2" w:rsidRPr="00A77566" w:rsidRDefault="001B22B2" w:rsidP="00EC3E3A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A77566">
              <w:rPr>
                <w:rFonts w:hint="eastAsia"/>
                <w:b w:val="0"/>
                <w:lang w:eastAsia="zh-TW"/>
              </w:rPr>
              <w:t>St</w:t>
            </w:r>
            <w:r w:rsidRPr="00A77566">
              <w:rPr>
                <w:b w:val="0"/>
                <w:lang w:eastAsia="zh-TW"/>
              </w:rPr>
              <w:t xml:space="preserve">ep </w:t>
            </w:r>
            <w:r w:rsidRPr="00A77566">
              <w:rPr>
                <w:rFonts w:hint="eastAsia"/>
                <w:b w:val="0"/>
                <w:lang w:eastAsia="zh-TW"/>
              </w:rPr>
              <w:t>1</w:t>
            </w:r>
            <w:r>
              <w:rPr>
                <w:b w:val="0"/>
                <w:lang w:eastAsia="zh-TW"/>
              </w:rPr>
              <w:br/>
            </w:r>
            <w:r>
              <w:rPr>
                <w:rFonts w:hint="eastAsia"/>
                <w:b w:val="0"/>
                <w:lang w:eastAsia="zh-TW"/>
              </w:rPr>
              <w:t>將E</w:t>
            </w:r>
            <w:r>
              <w:rPr>
                <w:b w:val="0"/>
                <w:lang w:eastAsia="zh-TW"/>
              </w:rPr>
              <w:t>xpanded</w:t>
            </w:r>
            <w:r>
              <w:rPr>
                <w:rFonts w:hint="eastAsia"/>
                <w:b w:val="0"/>
                <w:lang w:eastAsia="zh-TW"/>
              </w:rPr>
              <w:t>開始重複的程式碼，建構成一個b</w:t>
            </w:r>
            <w:r>
              <w:rPr>
                <w:b w:val="0"/>
                <w:lang w:eastAsia="zh-TW"/>
              </w:rPr>
              <w:t>uildKey()</w:t>
            </w:r>
            <w:r>
              <w:rPr>
                <w:rFonts w:hint="eastAsia"/>
                <w:b w:val="0"/>
                <w:lang w:eastAsia="zh-TW"/>
              </w:rPr>
              <w:t>。</w:t>
            </w:r>
          </w:p>
        </w:tc>
        <w:tc>
          <w:tcPr>
            <w:tcW w:w="2436" w:type="pct"/>
          </w:tcPr>
          <w:p w:rsidR="001B22B2" w:rsidRPr="001B22B2" w:rsidRDefault="001B22B2" w:rsidP="00EC3E3A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1B22B2">
              <w:rPr>
                <w:lang w:eastAsia="zh-TW"/>
              </w:rPr>
              <w:t xml:space="preserve">Step </w:t>
            </w:r>
            <w:r w:rsidRPr="001B22B2">
              <w:rPr>
                <w:rFonts w:hint="eastAsia"/>
                <w:lang w:eastAsia="zh-TW"/>
              </w:rPr>
              <w:t>2</w:t>
            </w:r>
            <w:r>
              <w:rPr>
                <w:lang w:eastAsia="zh-TW"/>
              </w:rPr>
              <w:br/>
            </w:r>
            <w:r>
              <w:rPr>
                <w:rFonts w:hint="eastAsia"/>
                <w:lang w:eastAsia="zh-TW"/>
              </w:rPr>
              <w:t>使用b</w:t>
            </w:r>
            <w:r>
              <w:rPr>
                <w:lang w:eastAsia="zh-TW"/>
              </w:rPr>
              <w:t>uildKey</w:t>
            </w:r>
            <w:r>
              <w:rPr>
                <w:rFonts w:hint="eastAsia"/>
                <w:lang w:eastAsia="zh-TW"/>
              </w:rPr>
              <w:t>取代E</w:t>
            </w:r>
            <w:r>
              <w:rPr>
                <w:lang w:eastAsia="zh-TW"/>
              </w:rPr>
              <w:t>xpanded</w:t>
            </w:r>
            <w:r>
              <w:rPr>
                <w:rFonts w:hint="eastAsia"/>
                <w:lang w:eastAsia="zh-TW"/>
              </w:rPr>
              <w:t>整段，但由說明可知，children的資料型別需要W</w:t>
            </w:r>
            <w:r>
              <w:rPr>
                <w:lang w:eastAsia="zh-TW"/>
              </w:rPr>
              <w:t>idget</w:t>
            </w:r>
            <w:r>
              <w:rPr>
                <w:rFonts w:hint="eastAsia"/>
                <w:lang w:eastAsia="zh-TW"/>
              </w:rPr>
              <w:t>。</w:t>
            </w:r>
          </w:p>
        </w:tc>
      </w:tr>
      <w:tr w:rsidR="009A2080" w:rsidTr="005319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1B22B2" w:rsidRDefault="00703066" w:rsidP="00EC3E3A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5A9A101" wp14:editId="2DE2B075">
                  <wp:extent cx="3929077" cy="2700000"/>
                  <wp:effectExtent l="0" t="0" r="0" b="571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7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pct"/>
            <w:vAlign w:val="center"/>
          </w:tcPr>
          <w:p w:rsidR="001B22B2" w:rsidRDefault="00A17F94" w:rsidP="00A17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BCD0CA" wp14:editId="16380B46">
                  <wp:extent cx="4571079" cy="2400300"/>
                  <wp:effectExtent l="0" t="0" r="127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58" cy="24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80" w:rsidRPr="00A77566" w:rsidTr="00531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1B22B2" w:rsidRPr="00A77566" w:rsidRDefault="001B22B2" w:rsidP="00EC3E3A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A77566">
              <w:rPr>
                <w:rFonts w:hint="eastAsia"/>
                <w:b w:val="0"/>
                <w:lang w:eastAsia="zh-TW"/>
              </w:rPr>
              <w:t>St</w:t>
            </w:r>
            <w:r w:rsidRPr="00A77566">
              <w:rPr>
                <w:b w:val="0"/>
                <w:lang w:eastAsia="zh-TW"/>
              </w:rPr>
              <w:t>ep 3</w:t>
            </w:r>
            <w:r w:rsidR="00703066">
              <w:rPr>
                <w:b w:val="0"/>
                <w:lang w:eastAsia="zh-TW"/>
              </w:rPr>
              <w:br/>
            </w:r>
            <w:r w:rsidR="00703066">
              <w:rPr>
                <w:rFonts w:hint="eastAsia"/>
                <w:b w:val="0"/>
                <w:lang w:eastAsia="zh-TW"/>
              </w:rPr>
              <w:t>將b</w:t>
            </w:r>
            <w:r w:rsidR="00703066">
              <w:rPr>
                <w:b w:val="0"/>
                <w:lang w:eastAsia="zh-TW"/>
              </w:rPr>
              <w:t>uildKey</w:t>
            </w:r>
            <w:r w:rsidR="00703066">
              <w:rPr>
                <w:rFonts w:hint="eastAsia"/>
                <w:b w:val="0"/>
                <w:lang w:eastAsia="zh-TW"/>
              </w:rPr>
              <w:t>的回傳值設定為Wi</w:t>
            </w:r>
            <w:r w:rsidR="00703066">
              <w:rPr>
                <w:b w:val="0"/>
                <w:lang w:eastAsia="zh-TW"/>
              </w:rPr>
              <w:t>dget</w:t>
            </w:r>
            <w:r w:rsidR="00703066">
              <w:rPr>
                <w:rFonts w:hint="eastAsia"/>
                <w:b w:val="0"/>
                <w:lang w:eastAsia="zh-TW"/>
              </w:rPr>
              <w:t>，並且補上r</w:t>
            </w:r>
            <w:r w:rsidR="00703066">
              <w:rPr>
                <w:b w:val="0"/>
                <w:lang w:eastAsia="zh-TW"/>
              </w:rPr>
              <w:t>eturn</w:t>
            </w:r>
            <w:r w:rsidR="00703066">
              <w:rPr>
                <w:rFonts w:hint="eastAsia"/>
                <w:b w:val="0"/>
                <w:lang w:eastAsia="zh-TW"/>
              </w:rPr>
              <w:t>程式碼。</w:t>
            </w:r>
          </w:p>
        </w:tc>
        <w:tc>
          <w:tcPr>
            <w:tcW w:w="2436" w:type="pct"/>
          </w:tcPr>
          <w:p w:rsidR="001B22B2" w:rsidRPr="00A77566" w:rsidRDefault="001B22B2" w:rsidP="00EC3E3A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A77566">
              <w:rPr>
                <w:lang w:eastAsia="zh-TW"/>
              </w:rPr>
              <w:t>Step 4</w:t>
            </w:r>
            <w:r w:rsidR="00A17F94">
              <w:rPr>
                <w:lang w:eastAsia="zh-TW"/>
              </w:rPr>
              <w:br/>
            </w:r>
            <w:r w:rsidR="00FB764D">
              <w:rPr>
                <w:rFonts w:hint="eastAsia"/>
                <w:lang w:eastAsia="zh-TW"/>
              </w:rPr>
              <w:t>將底下E</w:t>
            </w:r>
            <w:r w:rsidR="00FB764D">
              <w:rPr>
                <w:lang w:eastAsia="zh-TW"/>
              </w:rPr>
              <w:t>xpanded</w:t>
            </w:r>
            <w:r w:rsidR="00FB764D">
              <w:rPr>
                <w:rFonts w:hint="eastAsia"/>
                <w:lang w:eastAsia="zh-TW"/>
              </w:rPr>
              <w:t>改為b</w:t>
            </w:r>
            <w:r w:rsidR="00FB764D">
              <w:rPr>
                <w:lang w:eastAsia="zh-TW"/>
              </w:rPr>
              <w:t>uildKey()</w:t>
            </w:r>
            <w:r w:rsidR="00FB764D">
              <w:rPr>
                <w:rFonts w:hint="eastAsia"/>
                <w:lang w:eastAsia="zh-TW"/>
              </w:rPr>
              <w:t>，會發現變成整片紅色，只能撥同一個音。</w:t>
            </w:r>
          </w:p>
        </w:tc>
      </w:tr>
      <w:tr w:rsidR="009A2080" w:rsidTr="005319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F81D23" w:rsidRDefault="006A159C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34AAAE1" wp14:editId="0A499509">
                  <wp:extent cx="3929077" cy="2700000"/>
                  <wp:effectExtent l="0" t="0" r="0" b="571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7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pct"/>
          </w:tcPr>
          <w:p w:rsidR="00F81D23" w:rsidRDefault="00D8060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3742070" wp14:editId="421978CF">
                  <wp:extent cx="3929077" cy="2700000"/>
                  <wp:effectExtent l="0" t="0" r="0" b="571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7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80" w:rsidRPr="00A77566" w:rsidTr="00531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F81D23" w:rsidRPr="00A7756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A77566">
              <w:rPr>
                <w:rFonts w:hint="eastAsia"/>
                <w:b w:val="0"/>
                <w:lang w:eastAsia="zh-TW"/>
              </w:rPr>
              <w:lastRenderedPageBreak/>
              <w:t>St</w:t>
            </w:r>
            <w:r w:rsidRPr="00A77566">
              <w:rPr>
                <w:b w:val="0"/>
                <w:lang w:eastAsia="zh-TW"/>
              </w:rPr>
              <w:t>ep 5</w:t>
            </w:r>
            <w:r w:rsidR="00FB764D">
              <w:rPr>
                <w:b w:val="0"/>
                <w:lang w:eastAsia="zh-TW"/>
              </w:rPr>
              <w:br/>
            </w:r>
            <w:r w:rsidR="00DC6956">
              <w:rPr>
                <w:rFonts w:hint="eastAsia"/>
                <w:b w:val="0"/>
                <w:lang w:eastAsia="zh-TW"/>
              </w:rPr>
              <w:t>因為顏色和音源編號是需要另外給定的，所以我們在b</w:t>
            </w:r>
            <w:r w:rsidR="00DC6956">
              <w:rPr>
                <w:b w:val="0"/>
                <w:lang w:eastAsia="zh-TW"/>
              </w:rPr>
              <w:t>uildKey</w:t>
            </w:r>
            <w:r w:rsidR="00DC6956">
              <w:rPr>
                <w:rFonts w:hint="eastAsia"/>
                <w:b w:val="0"/>
                <w:lang w:eastAsia="zh-TW"/>
              </w:rPr>
              <w:t>函數中需要給予參數，方法如圖。</w:t>
            </w:r>
          </w:p>
        </w:tc>
        <w:tc>
          <w:tcPr>
            <w:tcW w:w="2436" w:type="pct"/>
          </w:tcPr>
          <w:p w:rsidR="00F81D23" w:rsidRPr="00A7756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TW"/>
              </w:rPr>
            </w:pPr>
            <w:r w:rsidRPr="00A77566">
              <w:rPr>
                <w:lang w:eastAsia="zh-TW"/>
              </w:rPr>
              <w:t>Step 6</w:t>
            </w:r>
            <w:r w:rsidR="006A159C">
              <w:rPr>
                <w:lang w:eastAsia="zh-TW"/>
              </w:rPr>
              <w:br/>
            </w:r>
            <w:r w:rsidR="006A159C">
              <w:rPr>
                <w:rFonts w:hint="eastAsia"/>
                <w:lang w:eastAsia="zh-TW"/>
              </w:rPr>
              <w:t>原先的b</w:t>
            </w:r>
            <w:r w:rsidR="006A159C">
              <w:rPr>
                <w:lang w:eastAsia="zh-TW"/>
              </w:rPr>
              <w:t>uildKey</w:t>
            </w:r>
            <w:r w:rsidR="006A159C">
              <w:rPr>
                <w:rFonts w:hint="eastAsia"/>
                <w:lang w:eastAsia="zh-TW"/>
              </w:rPr>
              <w:t>的()中需要補充程式碼，{}中也須改為對應的c</w:t>
            </w:r>
            <w:r w:rsidR="006A159C">
              <w:rPr>
                <w:lang w:eastAsia="zh-TW"/>
              </w:rPr>
              <w:t>ode</w:t>
            </w:r>
            <w:r w:rsidR="006A159C">
              <w:rPr>
                <w:rFonts w:hint="eastAsia"/>
                <w:lang w:eastAsia="zh-TW"/>
              </w:rPr>
              <w:t>。</w:t>
            </w:r>
          </w:p>
        </w:tc>
      </w:tr>
      <w:tr w:rsidR="009A2080" w:rsidTr="00AD3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  <w:vAlign w:val="center"/>
          </w:tcPr>
          <w:p w:rsidR="00F81D23" w:rsidRDefault="009A2080" w:rsidP="00AD3C31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985441A" wp14:editId="2571A84A">
                  <wp:extent cx="4812785" cy="1984555"/>
                  <wp:effectExtent l="0" t="0" r="698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57" cy="200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pct"/>
          </w:tcPr>
          <w:p w:rsidR="00F81D23" w:rsidRDefault="009A2080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EB2BACB" wp14:editId="09B4D797">
                  <wp:extent cx="1314230" cy="2700000"/>
                  <wp:effectExtent l="0" t="0" r="635" b="571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23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80" w:rsidRPr="00A77566" w:rsidTr="00531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pct"/>
          </w:tcPr>
          <w:p w:rsidR="00F81D23" w:rsidRPr="00A7756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A77566">
              <w:rPr>
                <w:rFonts w:hint="eastAsia"/>
                <w:b w:val="0"/>
                <w:lang w:eastAsia="zh-TW"/>
              </w:rPr>
              <w:t>St</w:t>
            </w:r>
            <w:r w:rsidRPr="00A77566">
              <w:rPr>
                <w:b w:val="0"/>
                <w:lang w:eastAsia="zh-TW"/>
              </w:rPr>
              <w:t>ep 7</w:t>
            </w:r>
            <w:r w:rsidR="009A2080">
              <w:rPr>
                <w:b w:val="0"/>
                <w:lang w:eastAsia="zh-TW"/>
              </w:rPr>
              <w:br/>
            </w:r>
            <w:r w:rsidR="009A2080">
              <w:rPr>
                <w:rFonts w:hint="eastAsia"/>
                <w:b w:val="0"/>
                <w:lang w:eastAsia="zh-TW"/>
              </w:rPr>
              <w:t>將其他的按鈕程式碼也更改完成。</w:t>
            </w:r>
          </w:p>
        </w:tc>
        <w:tc>
          <w:tcPr>
            <w:tcW w:w="2436" w:type="pct"/>
          </w:tcPr>
          <w:p w:rsidR="00F81D23" w:rsidRPr="00A7756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A77566">
              <w:rPr>
                <w:lang w:eastAsia="zh-TW"/>
              </w:rPr>
              <w:t>Step 8</w:t>
            </w:r>
            <w:r w:rsidR="009A2080">
              <w:rPr>
                <w:lang w:eastAsia="zh-TW"/>
              </w:rPr>
              <w:br/>
            </w:r>
            <w:r w:rsidR="009A2080">
              <w:rPr>
                <w:rFonts w:hint="eastAsia"/>
                <w:lang w:eastAsia="zh-TW"/>
              </w:rPr>
              <w:t>完成xylophone</w:t>
            </w:r>
            <w:r w:rsidR="009A2080">
              <w:rPr>
                <w:lang w:eastAsia="zh-TW"/>
              </w:rPr>
              <w:t xml:space="preserve"> App</w:t>
            </w:r>
            <w:r w:rsidR="009A2080">
              <w:rPr>
                <w:rFonts w:hint="eastAsia"/>
                <w:lang w:eastAsia="zh-TW"/>
              </w:rPr>
              <w:t>，試著傳送到你手機</w:t>
            </w:r>
            <w:r w:rsidR="005319E0">
              <w:rPr>
                <w:rFonts w:hint="eastAsia"/>
                <w:lang w:eastAsia="zh-TW"/>
              </w:rPr>
              <w:t>測試。</w:t>
            </w:r>
          </w:p>
        </w:tc>
      </w:tr>
    </w:tbl>
    <w:p w:rsidR="00F23F8E" w:rsidRDefault="00F23F8E" w:rsidP="00F23F8E">
      <w:pPr>
        <w:rPr>
          <w:rFonts w:eastAsiaTheme="minorEastAsia"/>
        </w:rPr>
      </w:pPr>
      <w:bookmarkStart w:id="1" w:name="_GoBack"/>
      <w:bookmarkEnd w:id="1"/>
    </w:p>
    <w:p w:rsidR="00F23F8E" w:rsidRPr="00261A41" w:rsidRDefault="00F23F8E" w:rsidP="00F23F8E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t>Challenge</w:t>
      </w:r>
    </w:p>
    <w:p w:rsidR="00F23F8E" w:rsidRDefault="00F23F8E" w:rsidP="00F23F8E">
      <w:pPr>
        <w:rPr>
          <w:lang w:eastAsia="zh-TW"/>
        </w:rPr>
      </w:pPr>
      <w:r>
        <w:rPr>
          <w:rFonts w:hint="eastAsia"/>
          <w:lang w:eastAsia="zh-TW"/>
        </w:rPr>
        <w:t>試著</w:t>
      </w:r>
      <w:r>
        <w:rPr>
          <w:rFonts w:hint="eastAsia"/>
          <w:lang w:eastAsia="zh-TW"/>
        </w:rPr>
        <w:t>換成小鳥聲、屁聲、白噪音等等的聲音，做成屬於你的APP</w:t>
      </w:r>
      <w:r>
        <w:rPr>
          <w:rFonts w:hint="eastAsia"/>
          <w:lang w:eastAsia="zh-TW"/>
        </w:rPr>
        <w:t>。</w:t>
      </w:r>
    </w:p>
    <w:p w:rsidR="00F23F8E" w:rsidRPr="00AF4CF2" w:rsidRDefault="00F23F8E">
      <w:pPr>
        <w:rPr>
          <w:rFonts w:hint="eastAsia"/>
          <w:lang w:eastAsia="zh-TW"/>
        </w:rPr>
      </w:pPr>
    </w:p>
    <w:sectPr w:rsidR="00F23F8E" w:rsidRPr="00AF4CF2" w:rsidSect="00C15AF5">
      <w:pgSz w:w="16838" w:h="11906" w:orient="landscape" w:code="9"/>
      <w:pgMar w:top="851" w:right="851" w:bottom="851" w:left="851" w:header="45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F39" w:rsidRDefault="00B71F39">
      <w:pPr>
        <w:spacing w:after="0"/>
      </w:pPr>
      <w:r>
        <w:separator/>
      </w:r>
    </w:p>
  </w:endnote>
  <w:endnote w:type="continuationSeparator" w:id="0">
    <w:p w:rsidR="00B71F39" w:rsidRDefault="00B71F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239" w:rsidRPr="00AF4CF2" w:rsidRDefault="00615239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7C643A">
      <w:rPr>
        <w:noProof/>
        <w:lang w:val="zh-TW" w:eastAsia="zh-TW" w:bidi="zh-TW"/>
      </w:rPr>
      <w:t>12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F39" w:rsidRDefault="00B71F39">
      <w:pPr>
        <w:spacing w:after="0"/>
      </w:pPr>
      <w:r>
        <w:separator/>
      </w:r>
    </w:p>
  </w:footnote>
  <w:footnote w:type="continuationSeparator" w:id="0">
    <w:p w:rsidR="00B71F39" w:rsidRDefault="00B71F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3"/>
  </w:num>
  <w:num w:numId="3">
    <w:abstractNumId w:val="14"/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doNotDisplayPageBoundaries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E7"/>
    <w:rsid w:val="00037DF3"/>
    <w:rsid w:val="000A297B"/>
    <w:rsid w:val="000A5F94"/>
    <w:rsid w:val="000B33AA"/>
    <w:rsid w:val="000D76FB"/>
    <w:rsid w:val="000F36E7"/>
    <w:rsid w:val="001217B2"/>
    <w:rsid w:val="001418F9"/>
    <w:rsid w:val="001514FF"/>
    <w:rsid w:val="001A148C"/>
    <w:rsid w:val="001A384E"/>
    <w:rsid w:val="001A5289"/>
    <w:rsid w:val="001B22B2"/>
    <w:rsid w:val="001C1A07"/>
    <w:rsid w:val="001E1E51"/>
    <w:rsid w:val="001F5C6D"/>
    <w:rsid w:val="00216B82"/>
    <w:rsid w:val="002278DD"/>
    <w:rsid w:val="0024197D"/>
    <w:rsid w:val="002706CC"/>
    <w:rsid w:val="00290CC6"/>
    <w:rsid w:val="0029724A"/>
    <w:rsid w:val="002B097B"/>
    <w:rsid w:val="002B6404"/>
    <w:rsid w:val="002C3EBB"/>
    <w:rsid w:val="002D35E9"/>
    <w:rsid w:val="002D7416"/>
    <w:rsid w:val="002F30E3"/>
    <w:rsid w:val="003139C6"/>
    <w:rsid w:val="00354E86"/>
    <w:rsid w:val="00371224"/>
    <w:rsid w:val="003858A9"/>
    <w:rsid w:val="003B0391"/>
    <w:rsid w:val="003D48E1"/>
    <w:rsid w:val="003E225C"/>
    <w:rsid w:val="003E2D26"/>
    <w:rsid w:val="00413A7D"/>
    <w:rsid w:val="00457DCA"/>
    <w:rsid w:val="00470275"/>
    <w:rsid w:val="0047050B"/>
    <w:rsid w:val="004B3A36"/>
    <w:rsid w:val="004B4C50"/>
    <w:rsid w:val="005072DB"/>
    <w:rsid w:val="005200EC"/>
    <w:rsid w:val="005319E0"/>
    <w:rsid w:val="00540212"/>
    <w:rsid w:val="00544E8A"/>
    <w:rsid w:val="0059569D"/>
    <w:rsid w:val="005B1631"/>
    <w:rsid w:val="005B2136"/>
    <w:rsid w:val="00615239"/>
    <w:rsid w:val="006369EC"/>
    <w:rsid w:val="00645A75"/>
    <w:rsid w:val="00656F7F"/>
    <w:rsid w:val="00675444"/>
    <w:rsid w:val="006A159C"/>
    <w:rsid w:val="006A4A28"/>
    <w:rsid w:val="006B1B12"/>
    <w:rsid w:val="006E393C"/>
    <w:rsid w:val="006F093D"/>
    <w:rsid w:val="006F7190"/>
    <w:rsid w:val="006F763B"/>
    <w:rsid w:val="00703066"/>
    <w:rsid w:val="00704C47"/>
    <w:rsid w:val="00763449"/>
    <w:rsid w:val="007824E9"/>
    <w:rsid w:val="007A1983"/>
    <w:rsid w:val="007C47D3"/>
    <w:rsid w:val="007C643A"/>
    <w:rsid w:val="007C6D70"/>
    <w:rsid w:val="007E0C3F"/>
    <w:rsid w:val="007F125A"/>
    <w:rsid w:val="00855DE9"/>
    <w:rsid w:val="00865AAC"/>
    <w:rsid w:val="00883B4C"/>
    <w:rsid w:val="00897784"/>
    <w:rsid w:val="008D416A"/>
    <w:rsid w:val="008E0BED"/>
    <w:rsid w:val="0092058B"/>
    <w:rsid w:val="009550F6"/>
    <w:rsid w:val="009A2080"/>
    <w:rsid w:val="009A36F7"/>
    <w:rsid w:val="009D1E5C"/>
    <w:rsid w:val="009D3D78"/>
    <w:rsid w:val="009E337C"/>
    <w:rsid w:val="00A17F94"/>
    <w:rsid w:val="00A641AD"/>
    <w:rsid w:val="00A66C39"/>
    <w:rsid w:val="00A67D06"/>
    <w:rsid w:val="00A77566"/>
    <w:rsid w:val="00A97482"/>
    <w:rsid w:val="00AD3C31"/>
    <w:rsid w:val="00AF4CF2"/>
    <w:rsid w:val="00AF751B"/>
    <w:rsid w:val="00B014A5"/>
    <w:rsid w:val="00B15429"/>
    <w:rsid w:val="00B32645"/>
    <w:rsid w:val="00B36A5E"/>
    <w:rsid w:val="00B4621A"/>
    <w:rsid w:val="00B55513"/>
    <w:rsid w:val="00B71F39"/>
    <w:rsid w:val="00B766DC"/>
    <w:rsid w:val="00B96BA5"/>
    <w:rsid w:val="00BA5A96"/>
    <w:rsid w:val="00BC2347"/>
    <w:rsid w:val="00BD09EE"/>
    <w:rsid w:val="00BE1663"/>
    <w:rsid w:val="00BE2603"/>
    <w:rsid w:val="00BE43D6"/>
    <w:rsid w:val="00BF1360"/>
    <w:rsid w:val="00BF2C78"/>
    <w:rsid w:val="00C15AF5"/>
    <w:rsid w:val="00C70C09"/>
    <w:rsid w:val="00CA7742"/>
    <w:rsid w:val="00CF1F4A"/>
    <w:rsid w:val="00D23202"/>
    <w:rsid w:val="00D80602"/>
    <w:rsid w:val="00DA599F"/>
    <w:rsid w:val="00DB5600"/>
    <w:rsid w:val="00DC6956"/>
    <w:rsid w:val="00DD7FC9"/>
    <w:rsid w:val="00E03C0D"/>
    <w:rsid w:val="00E21060"/>
    <w:rsid w:val="00E33752"/>
    <w:rsid w:val="00E57A05"/>
    <w:rsid w:val="00F23EAA"/>
    <w:rsid w:val="00F23F8E"/>
    <w:rsid w:val="00F649AF"/>
    <w:rsid w:val="00F81D23"/>
    <w:rsid w:val="00FB092A"/>
    <w:rsid w:val="00FB321E"/>
    <w:rsid w:val="00FB764D"/>
    <w:rsid w:val="00FD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D0B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C77C0E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84520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C77C0E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C77C0E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845209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845209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C77C0E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C77C0E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C77C0E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C77C0E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C77C0E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C77C0E" w:themeColor="accent1" w:themeShade="BF"/>
        <w:sz w:val="22"/>
      </w:rPr>
      <w:tblPr/>
      <w:tcPr>
        <w:tcBorders>
          <w:top w:val="nil"/>
          <w:left w:val="nil"/>
          <w:bottom w:val="single" w:sz="4" w:space="0" w:color="C77C0E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C77C0E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C77C0E" w:themeColor="accent1" w:themeShade="BF"/>
        <w:left w:val="single" w:sz="2" w:space="10" w:color="C77C0E" w:themeColor="accent1" w:themeShade="BF"/>
        <w:bottom w:val="single" w:sz="2" w:space="10" w:color="C77C0E" w:themeColor="accent1" w:themeShade="BF"/>
        <w:right w:val="single" w:sz="2" w:space="10" w:color="C77C0E" w:themeColor="accent1" w:themeShade="BF"/>
      </w:pBdr>
      <w:ind w:left="1152" w:right="1152"/>
    </w:pPr>
    <w:rPr>
      <w:i/>
      <w:iCs/>
      <w:color w:val="C77C0E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4E3B30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</w:rPr>
      <w:tblPr/>
      <w:tcPr>
        <w:shd w:val="clear" w:color="auto" w:fill="F9D9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9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</w:rPr>
      <w:tblPr/>
      <w:tcPr>
        <w:shd w:val="clear" w:color="auto" w:fill="DCBFB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CBFB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</w:rPr>
      <w:tblPr/>
      <w:tcPr>
        <w:shd w:val="clear" w:color="auto" w:fill="E1D0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0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</w:rPr>
      <w:tblPr/>
      <w:tcPr>
        <w:shd w:val="clear" w:color="auto" w:fill="E7D5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D5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</w:rPr>
      <w:tblPr/>
      <w:tcPr>
        <w:shd w:val="clear" w:color="auto" w:fill="D9D4C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4C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</w:rPr>
      <w:tblPr/>
      <w:tcPr>
        <w:shd w:val="clear" w:color="auto" w:fill="EBC7A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7A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5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EF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7F3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7947" w:themeFill="accent4" w:themeFillShade="CC"/>
      </w:tcPr>
    </w:tblStylePr>
    <w:tblStylePr w:type="lastRow">
      <w:rPr>
        <w:b/>
        <w:bCs/>
        <w:color w:val="AC79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9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685B" w:themeFill="accent3" w:themeFillShade="CC"/>
      </w:tcPr>
    </w:tblStylePr>
    <w:tblStylePr w:type="lastRow">
      <w:rPr>
        <w:b/>
        <w:bCs/>
        <w:color w:val="9C685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4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A5D20" w:themeFill="accent6" w:themeFillShade="CC"/>
      </w:tcPr>
    </w:tblStylePr>
    <w:tblStylePr w:type="lastRow">
      <w:rPr>
        <w:b/>
        <w:bCs/>
        <w:color w:val="9A5D2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AF1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7859" w:themeFill="accent5" w:themeFillShade="CC"/>
      </w:tcPr>
    </w:tblStylePr>
    <w:tblStylePr w:type="lastRow">
      <w:rPr>
        <w:b/>
        <w:bCs/>
        <w:color w:val="84785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630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630B" w:themeColor="accent1" w:themeShade="99"/>
          <w:insideV w:val="nil"/>
        </w:tcBorders>
        <w:shd w:val="clear" w:color="auto" w:fill="9F630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630B" w:themeFill="accent1" w:themeFillShade="99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7D09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F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3B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3B2E" w:themeColor="accent2" w:themeShade="99"/>
          <w:insideV w:val="nil"/>
        </w:tcBorders>
        <w:shd w:val="clear" w:color="auto" w:fill="623B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3B2E" w:themeFill="accent2" w:themeFillShade="99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4B0A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3986D" w:themeColor="accent4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3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4E4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4E44" w:themeColor="accent3" w:themeShade="99"/>
          <w:insideV w:val="nil"/>
        </w:tcBorders>
        <w:shd w:val="clear" w:color="auto" w:fill="754E4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4" w:themeFill="accent3" w:themeFillShade="99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58B80" w:themeColor="accent3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15B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15B35" w:themeColor="accent4" w:themeShade="99"/>
          <w:insideV w:val="nil"/>
        </w:tcBorders>
        <w:shd w:val="clear" w:color="auto" w:fill="815B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5B35" w:themeFill="accent4" w:themeFillShade="99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1C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17529" w:themeColor="accent6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5A4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5A43" w:themeColor="accent5" w:themeShade="99"/>
          <w:insideV w:val="nil"/>
        </w:tcBorders>
        <w:shd w:val="clear" w:color="auto" w:fill="635A4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A43" w:themeFill="accent5" w:themeFillShade="99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0CAB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19574" w:themeColor="accent5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1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451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4518" w:themeColor="accent6" w:themeShade="99"/>
          <w:insideV w:val="nil"/>
        </w:tcBorders>
        <w:shd w:val="clear" w:color="auto" w:fill="73451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4518" w:themeFill="accent6" w:themeFillShade="99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7B98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452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77C0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31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4A3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403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615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4B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71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A3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05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3A1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0571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7B7053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CBFB6" w:themeColor="accent2" w:themeTint="66"/>
        <w:left w:val="single" w:sz="4" w:space="0" w:color="DCBFB6" w:themeColor="accent2" w:themeTint="66"/>
        <w:bottom w:val="single" w:sz="4" w:space="0" w:color="DCBFB6" w:themeColor="accent2" w:themeTint="66"/>
        <w:right w:val="single" w:sz="4" w:space="0" w:color="DCBFB6" w:themeColor="accent2" w:themeTint="66"/>
        <w:insideH w:val="single" w:sz="4" w:space="0" w:color="DCBFB6" w:themeColor="accent2" w:themeTint="66"/>
        <w:insideV w:val="single" w:sz="4" w:space="0" w:color="DCBFB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BA09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1D0CC" w:themeColor="accent3" w:themeTint="66"/>
        <w:left w:val="single" w:sz="4" w:space="0" w:color="E1D0CC" w:themeColor="accent3" w:themeTint="66"/>
        <w:bottom w:val="single" w:sz="4" w:space="0" w:color="E1D0CC" w:themeColor="accent3" w:themeTint="66"/>
        <w:right w:val="single" w:sz="4" w:space="0" w:color="E1D0CC" w:themeColor="accent3" w:themeTint="66"/>
        <w:insideH w:val="single" w:sz="4" w:space="0" w:color="E1D0CC" w:themeColor="accent3" w:themeTint="66"/>
        <w:insideV w:val="single" w:sz="4" w:space="0" w:color="E1D0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2B9B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7D5C4" w:themeColor="accent4" w:themeTint="66"/>
        <w:left w:val="single" w:sz="4" w:space="0" w:color="E7D5C4" w:themeColor="accent4" w:themeTint="66"/>
        <w:bottom w:val="single" w:sz="4" w:space="0" w:color="E7D5C4" w:themeColor="accent4" w:themeTint="66"/>
        <w:right w:val="single" w:sz="4" w:space="0" w:color="E7D5C4" w:themeColor="accent4" w:themeTint="66"/>
        <w:insideH w:val="single" w:sz="4" w:space="0" w:color="E7D5C4" w:themeColor="accent4" w:themeTint="66"/>
        <w:insideV w:val="single" w:sz="4" w:space="0" w:color="E7D5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BC1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9D4C7" w:themeColor="accent5" w:themeTint="66"/>
        <w:left w:val="single" w:sz="4" w:space="0" w:color="D9D4C7" w:themeColor="accent5" w:themeTint="66"/>
        <w:bottom w:val="single" w:sz="4" w:space="0" w:color="D9D4C7" w:themeColor="accent5" w:themeTint="66"/>
        <w:right w:val="single" w:sz="4" w:space="0" w:color="D9D4C7" w:themeColor="accent5" w:themeTint="66"/>
        <w:insideH w:val="single" w:sz="4" w:space="0" w:color="D9D4C7" w:themeColor="accent5" w:themeTint="66"/>
        <w:insideV w:val="single" w:sz="4" w:space="0" w:color="D9D4C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BFA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BC7A3" w:themeColor="accent6" w:themeTint="66"/>
        <w:left w:val="single" w:sz="4" w:space="0" w:color="EBC7A3" w:themeColor="accent6" w:themeTint="66"/>
        <w:bottom w:val="single" w:sz="4" w:space="0" w:color="EBC7A3" w:themeColor="accent6" w:themeTint="66"/>
        <w:right w:val="single" w:sz="4" w:space="0" w:color="EBC7A3" w:themeColor="accent6" w:themeTint="66"/>
        <w:insideH w:val="single" w:sz="4" w:space="0" w:color="EBC7A3" w:themeColor="accent6" w:themeTint="66"/>
        <w:insideV w:val="single" w:sz="4" w:space="0" w:color="EBC7A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2AB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6C681" w:themeColor="accent1" w:themeTint="99"/>
        <w:bottom w:val="single" w:sz="2" w:space="0" w:color="F6C681" w:themeColor="accent1" w:themeTint="99"/>
        <w:insideH w:val="single" w:sz="2" w:space="0" w:color="F6C681" w:themeColor="accent1" w:themeTint="99"/>
        <w:insideV w:val="single" w:sz="2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C68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BA092" w:themeColor="accent2" w:themeTint="99"/>
        <w:bottom w:val="single" w:sz="2" w:space="0" w:color="CBA092" w:themeColor="accent2" w:themeTint="99"/>
        <w:insideH w:val="single" w:sz="2" w:space="0" w:color="CBA092" w:themeColor="accent2" w:themeTint="99"/>
        <w:insideV w:val="single" w:sz="2" w:space="0" w:color="CBA09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BA09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BA09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D2B9B2" w:themeColor="accent3" w:themeTint="99"/>
        <w:bottom w:val="single" w:sz="2" w:space="0" w:color="D2B9B2" w:themeColor="accent3" w:themeTint="99"/>
        <w:insideH w:val="single" w:sz="2" w:space="0" w:color="D2B9B2" w:themeColor="accent3" w:themeTint="99"/>
        <w:insideV w:val="single" w:sz="2" w:space="0" w:color="D2B9B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2B9B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2B9B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DBC1A7" w:themeColor="accent4" w:themeTint="99"/>
        <w:bottom w:val="single" w:sz="2" w:space="0" w:color="DBC1A7" w:themeColor="accent4" w:themeTint="99"/>
        <w:insideH w:val="single" w:sz="2" w:space="0" w:color="DBC1A7" w:themeColor="accent4" w:themeTint="99"/>
        <w:insideV w:val="single" w:sz="2" w:space="0" w:color="DBC1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C1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C1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6BFAB" w:themeColor="accent5" w:themeTint="99"/>
        <w:bottom w:val="single" w:sz="2" w:space="0" w:color="C6BFAB" w:themeColor="accent5" w:themeTint="99"/>
        <w:insideH w:val="single" w:sz="2" w:space="0" w:color="C6BFAB" w:themeColor="accent5" w:themeTint="99"/>
        <w:insideV w:val="single" w:sz="2" w:space="0" w:color="C6BFA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BFA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BFA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2AB76" w:themeColor="accent6" w:themeTint="99"/>
        <w:bottom w:val="single" w:sz="2" w:space="0" w:color="E2AB76" w:themeColor="accent6" w:themeTint="99"/>
        <w:insideH w:val="single" w:sz="2" w:space="0" w:color="E2AB76" w:themeColor="accent6" w:themeTint="99"/>
        <w:insideV w:val="single" w:sz="2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2AB7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2AB7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  <w:tblStylePr w:type="neCell">
      <w:tblPr/>
      <w:tcPr>
        <w:tcBorders>
          <w:bottom w:val="single" w:sz="4" w:space="0" w:color="CBA092" w:themeColor="accent2" w:themeTint="99"/>
        </w:tcBorders>
      </w:tcPr>
    </w:tblStylePr>
    <w:tblStylePr w:type="nwCell">
      <w:tblPr/>
      <w:tcPr>
        <w:tcBorders>
          <w:bottom w:val="single" w:sz="4" w:space="0" w:color="CBA092" w:themeColor="accent2" w:themeTint="99"/>
        </w:tcBorders>
      </w:tcPr>
    </w:tblStylePr>
    <w:tblStylePr w:type="seCell">
      <w:tblPr/>
      <w:tcPr>
        <w:tcBorders>
          <w:top w:val="single" w:sz="4" w:space="0" w:color="CBA092" w:themeColor="accent2" w:themeTint="99"/>
        </w:tcBorders>
      </w:tcPr>
    </w:tblStylePr>
    <w:tblStylePr w:type="swCell">
      <w:tblPr/>
      <w:tcPr>
        <w:tcBorders>
          <w:top w:val="single" w:sz="4" w:space="0" w:color="CBA092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  <w:tblStylePr w:type="neCell">
      <w:tblPr/>
      <w:tcPr>
        <w:tcBorders>
          <w:bottom w:val="single" w:sz="4" w:space="0" w:color="D2B9B2" w:themeColor="accent3" w:themeTint="99"/>
        </w:tcBorders>
      </w:tcPr>
    </w:tblStylePr>
    <w:tblStylePr w:type="nwCell">
      <w:tblPr/>
      <w:tcPr>
        <w:tcBorders>
          <w:bottom w:val="single" w:sz="4" w:space="0" w:color="D2B9B2" w:themeColor="accent3" w:themeTint="99"/>
        </w:tcBorders>
      </w:tcPr>
    </w:tblStylePr>
    <w:tblStylePr w:type="seCell">
      <w:tblPr/>
      <w:tcPr>
        <w:tcBorders>
          <w:top w:val="single" w:sz="4" w:space="0" w:color="D2B9B2" w:themeColor="accent3" w:themeTint="99"/>
        </w:tcBorders>
      </w:tcPr>
    </w:tblStylePr>
    <w:tblStylePr w:type="swCell">
      <w:tblPr/>
      <w:tcPr>
        <w:tcBorders>
          <w:top w:val="single" w:sz="4" w:space="0" w:color="D2B9B2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  <w:tblStylePr w:type="neCell">
      <w:tblPr/>
      <w:tcPr>
        <w:tcBorders>
          <w:bottom w:val="single" w:sz="4" w:space="0" w:color="DBC1A7" w:themeColor="accent4" w:themeTint="99"/>
        </w:tcBorders>
      </w:tcPr>
    </w:tblStylePr>
    <w:tblStylePr w:type="nwCell">
      <w:tblPr/>
      <w:tcPr>
        <w:tcBorders>
          <w:bottom w:val="single" w:sz="4" w:space="0" w:color="DBC1A7" w:themeColor="accent4" w:themeTint="99"/>
        </w:tcBorders>
      </w:tcPr>
    </w:tblStylePr>
    <w:tblStylePr w:type="seCell">
      <w:tblPr/>
      <w:tcPr>
        <w:tcBorders>
          <w:top w:val="single" w:sz="4" w:space="0" w:color="DBC1A7" w:themeColor="accent4" w:themeTint="99"/>
        </w:tcBorders>
      </w:tcPr>
    </w:tblStylePr>
    <w:tblStylePr w:type="swCell">
      <w:tblPr/>
      <w:tcPr>
        <w:tcBorders>
          <w:top w:val="single" w:sz="4" w:space="0" w:color="DBC1A7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  <w:tblStylePr w:type="neCell">
      <w:tblPr/>
      <w:tcPr>
        <w:tcBorders>
          <w:bottom w:val="single" w:sz="4" w:space="0" w:color="C6BFAB" w:themeColor="accent5" w:themeTint="99"/>
        </w:tcBorders>
      </w:tcPr>
    </w:tblStylePr>
    <w:tblStylePr w:type="nwCell">
      <w:tblPr/>
      <w:tcPr>
        <w:tcBorders>
          <w:bottom w:val="single" w:sz="4" w:space="0" w:color="C6BFAB" w:themeColor="accent5" w:themeTint="99"/>
        </w:tcBorders>
      </w:tcPr>
    </w:tblStylePr>
    <w:tblStylePr w:type="seCell">
      <w:tblPr/>
      <w:tcPr>
        <w:tcBorders>
          <w:top w:val="single" w:sz="4" w:space="0" w:color="C6BFAB" w:themeColor="accent5" w:themeTint="99"/>
        </w:tcBorders>
      </w:tcPr>
    </w:tblStylePr>
    <w:tblStylePr w:type="swCell">
      <w:tblPr/>
      <w:tcPr>
        <w:tcBorders>
          <w:top w:val="single" w:sz="4" w:space="0" w:color="C6BFAB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644E" w:themeColor="accent2"/>
          <w:left w:val="single" w:sz="4" w:space="0" w:color="A5644E" w:themeColor="accent2"/>
          <w:bottom w:val="single" w:sz="4" w:space="0" w:color="A5644E" w:themeColor="accent2"/>
          <w:right w:val="single" w:sz="4" w:space="0" w:color="A5644E" w:themeColor="accent2"/>
          <w:insideH w:val="nil"/>
          <w:insideV w:val="nil"/>
        </w:tcBorders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8B80" w:themeColor="accent3"/>
          <w:left w:val="single" w:sz="4" w:space="0" w:color="B58B80" w:themeColor="accent3"/>
          <w:bottom w:val="single" w:sz="4" w:space="0" w:color="B58B80" w:themeColor="accent3"/>
          <w:right w:val="single" w:sz="4" w:space="0" w:color="B58B80" w:themeColor="accent3"/>
          <w:insideH w:val="nil"/>
          <w:insideV w:val="nil"/>
        </w:tcBorders>
        <w:shd w:val="clear" w:color="auto" w:fill="B58B80" w:themeFill="accent3"/>
      </w:tcPr>
    </w:tblStylePr>
    <w:tblStylePr w:type="lastRow">
      <w:rPr>
        <w:b/>
        <w:bCs/>
      </w:rPr>
      <w:tblPr/>
      <w:tcPr>
        <w:tcBorders>
          <w:top w:val="double" w:sz="4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986D" w:themeColor="accent4"/>
          <w:left w:val="single" w:sz="4" w:space="0" w:color="C3986D" w:themeColor="accent4"/>
          <w:bottom w:val="single" w:sz="4" w:space="0" w:color="C3986D" w:themeColor="accent4"/>
          <w:right w:val="single" w:sz="4" w:space="0" w:color="C3986D" w:themeColor="accent4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</w:rPr>
      <w:tblPr/>
      <w:tcPr>
        <w:tcBorders>
          <w:top w:val="double" w:sz="4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19574" w:themeColor="accent5"/>
          <w:left w:val="single" w:sz="4" w:space="0" w:color="A19574" w:themeColor="accent5"/>
          <w:bottom w:val="single" w:sz="4" w:space="0" w:color="A19574" w:themeColor="accent5"/>
          <w:right w:val="single" w:sz="4" w:space="0" w:color="A19574" w:themeColor="accent5"/>
          <w:insideH w:val="nil"/>
          <w:insideV w:val="nil"/>
        </w:tcBorders>
        <w:shd w:val="clear" w:color="auto" w:fill="A19574" w:themeFill="accent5"/>
      </w:tcPr>
    </w:tblStylePr>
    <w:tblStylePr w:type="lastRow">
      <w:rPr>
        <w:b/>
        <w:bCs/>
      </w:rPr>
      <w:tblPr/>
      <w:tcPr>
        <w:tcBorders>
          <w:top w:val="double" w:sz="4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7529" w:themeColor="accent6"/>
          <w:left w:val="single" w:sz="4" w:space="0" w:color="C17529" w:themeColor="accent6"/>
          <w:bottom w:val="single" w:sz="4" w:space="0" w:color="C17529" w:themeColor="accent6"/>
          <w:right w:val="single" w:sz="4" w:space="0" w:color="C17529" w:themeColor="accent6"/>
          <w:insideH w:val="nil"/>
          <w:insideV w:val="nil"/>
        </w:tcBorders>
        <w:shd w:val="clear" w:color="auto" w:fill="C17529" w:themeFill="accent6"/>
      </w:tcPr>
    </w:tblStylePr>
    <w:tblStylePr w:type="lastRow">
      <w:rPr>
        <w:b/>
        <w:bCs/>
      </w:rPr>
      <w:tblPr/>
      <w:tcPr>
        <w:tcBorders>
          <w:top w:val="double" w:sz="4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9D9AB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644E" w:themeFill="accent2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CBFB6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8B80" w:themeFill="accent3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E1D0CC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7D5C4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19574" w:themeFill="accent5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9D4C7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7529" w:themeFill="accent6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BC7A3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BA09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2B9B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BC1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BFA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2AB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  <w:tblStylePr w:type="neCell">
      <w:tblPr/>
      <w:tcPr>
        <w:tcBorders>
          <w:bottom w:val="single" w:sz="4" w:space="0" w:color="CBA092" w:themeColor="accent2" w:themeTint="99"/>
        </w:tcBorders>
      </w:tcPr>
    </w:tblStylePr>
    <w:tblStylePr w:type="nwCell">
      <w:tblPr/>
      <w:tcPr>
        <w:tcBorders>
          <w:bottom w:val="single" w:sz="4" w:space="0" w:color="CBA092" w:themeColor="accent2" w:themeTint="99"/>
        </w:tcBorders>
      </w:tcPr>
    </w:tblStylePr>
    <w:tblStylePr w:type="seCell">
      <w:tblPr/>
      <w:tcPr>
        <w:tcBorders>
          <w:top w:val="single" w:sz="4" w:space="0" w:color="CBA092" w:themeColor="accent2" w:themeTint="99"/>
        </w:tcBorders>
      </w:tcPr>
    </w:tblStylePr>
    <w:tblStylePr w:type="swCell">
      <w:tblPr/>
      <w:tcPr>
        <w:tcBorders>
          <w:top w:val="single" w:sz="4" w:space="0" w:color="CBA092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  <w:tblStylePr w:type="neCell">
      <w:tblPr/>
      <w:tcPr>
        <w:tcBorders>
          <w:bottom w:val="single" w:sz="4" w:space="0" w:color="D2B9B2" w:themeColor="accent3" w:themeTint="99"/>
        </w:tcBorders>
      </w:tcPr>
    </w:tblStylePr>
    <w:tblStylePr w:type="nwCell">
      <w:tblPr/>
      <w:tcPr>
        <w:tcBorders>
          <w:bottom w:val="single" w:sz="4" w:space="0" w:color="D2B9B2" w:themeColor="accent3" w:themeTint="99"/>
        </w:tcBorders>
      </w:tcPr>
    </w:tblStylePr>
    <w:tblStylePr w:type="seCell">
      <w:tblPr/>
      <w:tcPr>
        <w:tcBorders>
          <w:top w:val="single" w:sz="4" w:space="0" w:color="D2B9B2" w:themeColor="accent3" w:themeTint="99"/>
        </w:tcBorders>
      </w:tcPr>
    </w:tblStylePr>
    <w:tblStylePr w:type="swCell">
      <w:tblPr/>
      <w:tcPr>
        <w:tcBorders>
          <w:top w:val="single" w:sz="4" w:space="0" w:color="D2B9B2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  <w:tblStylePr w:type="neCell">
      <w:tblPr/>
      <w:tcPr>
        <w:tcBorders>
          <w:bottom w:val="single" w:sz="4" w:space="0" w:color="DBC1A7" w:themeColor="accent4" w:themeTint="99"/>
        </w:tcBorders>
      </w:tcPr>
    </w:tblStylePr>
    <w:tblStylePr w:type="nwCell">
      <w:tblPr/>
      <w:tcPr>
        <w:tcBorders>
          <w:bottom w:val="single" w:sz="4" w:space="0" w:color="DBC1A7" w:themeColor="accent4" w:themeTint="99"/>
        </w:tcBorders>
      </w:tcPr>
    </w:tblStylePr>
    <w:tblStylePr w:type="seCell">
      <w:tblPr/>
      <w:tcPr>
        <w:tcBorders>
          <w:top w:val="single" w:sz="4" w:space="0" w:color="DBC1A7" w:themeColor="accent4" w:themeTint="99"/>
        </w:tcBorders>
      </w:tcPr>
    </w:tblStylePr>
    <w:tblStylePr w:type="swCell">
      <w:tblPr/>
      <w:tcPr>
        <w:tcBorders>
          <w:top w:val="single" w:sz="4" w:space="0" w:color="DBC1A7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  <w:tblStylePr w:type="neCell">
      <w:tblPr/>
      <w:tcPr>
        <w:tcBorders>
          <w:bottom w:val="single" w:sz="4" w:space="0" w:color="C6BFAB" w:themeColor="accent5" w:themeTint="99"/>
        </w:tcBorders>
      </w:tcPr>
    </w:tblStylePr>
    <w:tblStylePr w:type="nwCell">
      <w:tblPr/>
      <w:tcPr>
        <w:tcBorders>
          <w:bottom w:val="single" w:sz="4" w:space="0" w:color="C6BFAB" w:themeColor="accent5" w:themeTint="99"/>
        </w:tcBorders>
      </w:tcPr>
    </w:tblStylePr>
    <w:tblStylePr w:type="seCell">
      <w:tblPr/>
      <w:tcPr>
        <w:tcBorders>
          <w:top w:val="single" w:sz="4" w:space="0" w:color="C6BFAB" w:themeColor="accent5" w:themeTint="99"/>
        </w:tcBorders>
      </w:tcPr>
    </w:tblStylePr>
    <w:tblStylePr w:type="swCell">
      <w:tblPr/>
      <w:tcPr>
        <w:tcBorders>
          <w:top w:val="single" w:sz="4" w:space="0" w:color="C6BFAB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character" w:customStyle="1" w:styleId="12">
    <w:name w:val="雜湊標記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845209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C77C0E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C77C0E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845209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845209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7B4A3A" w:themeColor="accent2" w:themeShade="BF"/>
      <w:u w:val="single"/>
    </w:rPr>
  </w:style>
  <w:style w:type="paragraph" w:styleId="13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3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C77C0E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C77C0E" w:themeColor="accent1" w:themeShade="BF"/>
        <w:bottom w:val="single" w:sz="4" w:space="10" w:color="C77C0E" w:themeColor="accent1" w:themeShade="BF"/>
      </w:pBdr>
      <w:spacing w:before="360" w:after="360"/>
      <w:ind w:left="864" w:right="864"/>
      <w:jc w:val="center"/>
    </w:pPr>
    <w:rPr>
      <w:i/>
      <w:iCs/>
      <w:color w:val="C77C0E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C77C0E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C77C0E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1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  <w:shd w:val="clear" w:color="auto" w:fill="FBE7CB" w:themeFill="accent1" w:themeFillTint="3F"/>
      </w:tcPr>
    </w:tblStylePr>
    <w:tblStylePr w:type="band2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1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  <w:shd w:val="clear" w:color="auto" w:fill="E9D8D2" w:themeFill="accent2" w:themeFillTint="3F"/>
      </w:tcPr>
    </w:tblStylePr>
    <w:tblStylePr w:type="band2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1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  <w:shd w:val="clear" w:color="auto" w:fill="ECE2DF" w:themeFill="accent3" w:themeFillTint="3F"/>
      </w:tcPr>
    </w:tblStylePr>
    <w:tblStylePr w:type="band2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1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  <w:shd w:val="clear" w:color="auto" w:fill="F0E5DA" w:themeFill="accent4" w:themeFillTint="3F"/>
      </w:tcPr>
    </w:tblStylePr>
    <w:tblStylePr w:type="band2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1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  <w:shd w:val="clear" w:color="auto" w:fill="E7E4DC" w:themeFill="accent5" w:themeFillTint="3F"/>
      </w:tcPr>
    </w:tblStylePr>
    <w:tblStylePr w:type="band2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1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  <w:shd w:val="clear" w:color="auto" w:fill="F3DCC6" w:themeFill="accent6" w:themeFillTint="3F"/>
      </w:tcPr>
    </w:tblStylePr>
    <w:tblStylePr w:type="band2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semiHidden/>
    <w:unhideWhenUsed/>
    <w:qFormat/>
    <w:rsid w:val="00AF4CF2"/>
    <w:pPr>
      <w:ind w:left="720"/>
      <w:contextualSpacing/>
    </w:pPr>
  </w:style>
  <w:style w:type="table" w:styleId="14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BA09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2B9B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C1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BFA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2AB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bottom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bottom w:val="single" w:sz="4" w:space="0" w:color="CBA092" w:themeColor="accent2" w:themeTint="99"/>
        <w:insideH w:val="single" w:sz="4" w:space="0" w:color="CBA09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bottom w:val="single" w:sz="4" w:space="0" w:color="D2B9B2" w:themeColor="accent3" w:themeTint="99"/>
        <w:insideH w:val="single" w:sz="4" w:space="0" w:color="D2B9B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bottom w:val="single" w:sz="4" w:space="0" w:color="DBC1A7" w:themeColor="accent4" w:themeTint="99"/>
        <w:insideH w:val="single" w:sz="4" w:space="0" w:color="DBC1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bottom w:val="single" w:sz="4" w:space="0" w:color="C6BFAB" w:themeColor="accent5" w:themeTint="99"/>
        <w:insideH w:val="single" w:sz="4" w:space="0" w:color="C6BFA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bottom w:val="single" w:sz="4" w:space="0" w:color="E2AB76" w:themeColor="accent6" w:themeTint="99"/>
        <w:insideH w:val="single" w:sz="4" w:space="0" w:color="E2AB7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A5644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644E" w:themeColor="accent2"/>
          <w:right w:val="single" w:sz="4" w:space="0" w:color="A5644E" w:themeColor="accent2"/>
        </w:tcBorders>
      </w:tcPr>
    </w:tblStylePr>
    <w:tblStylePr w:type="band1Horz">
      <w:tblPr/>
      <w:tcPr>
        <w:tcBorders>
          <w:top w:val="single" w:sz="4" w:space="0" w:color="A5644E" w:themeColor="accent2"/>
          <w:bottom w:val="single" w:sz="4" w:space="0" w:color="A5644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644E" w:themeColor="accent2"/>
          <w:left w:val="nil"/>
        </w:tcBorders>
      </w:tcPr>
    </w:tblStylePr>
    <w:tblStylePr w:type="swCell">
      <w:tblPr/>
      <w:tcPr>
        <w:tcBorders>
          <w:top w:val="double" w:sz="4" w:space="0" w:color="A5644E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B58B80" w:themeColor="accent3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rPr>
        <w:b/>
        <w:bCs/>
      </w:rPr>
      <w:tblPr/>
      <w:tcPr>
        <w:tcBorders>
          <w:top w:val="double" w:sz="4" w:space="0" w:color="B58B8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58B80" w:themeColor="accent3"/>
          <w:right w:val="single" w:sz="4" w:space="0" w:color="B58B80" w:themeColor="accent3"/>
        </w:tcBorders>
      </w:tcPr>
    </w:tblStylePr>
    <w:tblStylePr w:type="band1Horz">
      <w:tblPr/>
      <w:tcPr>
        <w:tcBorders>
          <w:top w:val="single" w:sz="4" w:space="0" w:color="B58B80" w:themeColor="accent3"/>
          <w:bottom w:val="single" w:sz="4" w:space="0" w:color="B58B8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58B80" w:themeColor="accent3"/>
          <w:left w:val="nil"/>
        </w:tcBorders>
      </w:tcPr>
    </w:tblStylePr>
    <w:tblStylePr w:type="swCell">
      <w:tblPr/>
      <w:tcPr>
        <w:tcBorders>
          <w:top w:val="double" w:sz="4" w:space="0" w:color="B58B80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3986D" w:themeColor="accent4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rPr>
        <w:b/>
        <w:bCs/>
      </w:rPr>
      <w:tblPr/>
      <w:tcPr>
        <w:tcBorders>
          <w:top w:val="double" w:sz="4" w:space="0" w:color="C3986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986D" w:themeColor="accent4"/>
          <w:right w:val="single" w:sz="4" w:space="0" w:color="C3986D" w:themeColor="accent4"/>
        </w:tcBorders>
      </w:tcPr>
    </w:tblStylePr>
    <w:tblStylePr w:type="band1Horz">
      <w:tblPr/>
      <w:tcPr>
        <w:tcBorders>
          <w:top w:val="single" w:sz="4" w:space="0" w:color="C3986D" w:themeColor="accent4"/>
          <w:bottom w:val="single" w:sz="4" w:space="0" w:color="C3986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986D" w:themeColor="accent4"/>
          <w:left w:val="nil"/>
        </w:tcBorders>
      </w:tcPr>
    </w:tblStylePr>
    <w:tblStylePr w:type="swCell">
      <w:tblPr/>
      <w:tcPr>
        <w:tcBorders>
          <w:top w:val="double" w:sz="4" w:space="0" w:color="C3986D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A19574" w:themeColor="accent5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rPr>
        <w:b/>
        <w:bCs/>
      </w:rPr>
      <w:tblPr/>
      <w:tcPr>
        <w:tcBorders>
          <w:top w:val="double" w:sz="4" w:space="0" w:color="A1957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19574" w:themeColor="accent5"/>
          <w:right w:val="single" w:sz="4" w:space="0" w:color="A19574" w:themeColor="accent5"/>
        </w:tcBorders>
      </w:tcPr>
    </w:tblStylePr>
    <w:tblStylePr w:type="band1Horz">
      <w:tblPr/>
      <w:tcPr>
        <w:tcBorders>
          <w:top w:val="single" w:sz="4" w:space="0" w:color="A19574" w:themeColor="accent5"/>
          <w:bottom w:val="single" w:sz="4" w:space="0" w:color="A1957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19574" w:themeColor="accent5"/>
          <w:left w:val="nil"/>
        </w:tcBorders>
      </w:tcPr>
    </w:tblStylePr>
    <w:tblStylePr w:type="swCell">
      <w:tblPr/>
      <w:tcPr>
        <w:tcBorders>
          <w:top w:val="double" w:sz="4" w:space="0" w:color="A1957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7529" w:themeColor="accent6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rPr>
        <w:b/>
        <w:bCs/>
      </w:rPr>
      <w:tblPr/>
      <w:tcPr>
        <w:tcBorders>
          <w:top w:val="double" w:sz="4" w:space="0" w:color="C1752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7529" w:themeColor="accent6"/>
          <w:right w:val="single" w:sz="4" w:space="0" w:color="C17529" w:themeColor="accent6"/>
        </w:tcBorders>
      </w:tcPr>
    </w:tblStylePr>
    <w:tblStylePr w:type="band1Horz">
      <w:tblPr/>
      <w:tcPr>
        <w:tcBorders>
          <w:top w:val="single" w:sz="4" w:space="0" w:color="C17529" w:themeColor="accent6"/>
          <w:bottom w:val="single" w:sz="4" w:space="0" w:color="C1752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7529" w:themeColor="accent6"/>
          <w:left w:val="nil"/>
        </w:tcBorders>
      </w:tcPr>
    </w:tblStylePr>
    <w:tblStylePr w:type="swCell">
      <w:tblPr/>
      <w:tcPr>
        <w:tcBorders>
          <w:top w:val="double" w:sz="4" w:space="0" w:color="C17529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644E" w:themeColor="accent2"/>
          <w:left w:val="single" w:sz="4" w:space="0" w:color="A5644E" w:themeColor="accent2"/>
          <w:bottom w:val="single" w:sz="4" w:space="0" w:color="A5644E" w:themeColor="accent2"/>
          <w:right w:val="single" w:sz="4" w:space="0" w:color="A5644E" w:themeColor="accent2"/>
          <w:insideH w:val="nil"/>
        </w:tcBorders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8B80" w:themeColor="accent3"/>
          <w:left w:val="single" w:sz="4" w:space="0" w:color="B58B80" w:themeColor="accent3"/>
          <w:bottom w:val="single" w:sz="4" w:space="0" w:color="B58B80" w:themeColor="accent3"/>
          <w:right w:val="single" w:sz="4" w:space="0" w:color="B58B80" w:themeColor="accent3"/>
          <w:insideH w:val="nil"/>
        </w:tcBorders>
        <w:shd w:val="clear" w:color="auto" w:fill="B58B80" w:themeFill="accent3"/>
      </w:tcPr>
    </w:tblStylePr>
    <w:tblStylePr w:type="lastRow">
      <w:rPr>
        <w:b/>
        <w:bCs/>
      </w:rPr>
      <w:tblPr/>
      <w:tcPr>
        <w:tcBorders>
          <w:top w:val="double" w:sz="4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986D" w:themeColor="accent4"/>
          <w:left w:val="single" w:sz="4" w:space="0" w:color="C3986D" w:themeColor="accent4"/>
          <w:bottom w:val="single" w:sz="4" w:space="0" w:color="C3986D" w:themeColor="accent4"/>
          <w:right w:val="single" w:sz="4" w:space="0" w:color="C3986D" w:themeColor="accent4"/>
          <w:insideH w:val="nil"/>
        </w:tcBorders>
        <w:shd w:val="clear" w:color="auto" w:fill="C3986D" w:themeFill="accent4"/>
      </w:tcPr>
    </w:tblStylePr>
    <w:tblStylePr w:type="lastRow">
      <w:rPr>
        <w:b/>
        <w:bCs/>
      </w:rPr>
      <w:tblPr/>
      <w:tcPr>
        <w:tcBorders>
          <w:top w:val="double" w:sz="4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19574" w:themeColor="accent5"/>
          <w:left w:val="single" w:sz="4" w:space="0" w:color="A19574" w:themeColor="accent5"/>
          <w:bottom w:val="single" w:sz="4" w:space="0" w:color="A19574" w:themeColor="accent5"/>
          <w:right w:val="single" w:sz="4" w:space="0" w:color="A19574" w:themeColor="accent5"/>
          <w:insideH w:val="nil"/>
        </w:tcBorders>
        <w:shd w:val="clear" w:color="auto" w:fill="A19574" w:themeFill="accent5"/>
      </w:tcPr>
    </w:tblStylePr>
    <w:tblStylePr w:type="lastRow">
      <w:rPr>
        <w:b/>
        <w:bCs/>
      </w:rPr>
      <w:tblPr/>
      <w:tcPr>
        <w:tcBorders>
          <w:top w:val="double" w:sz="4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7529" w:themeColor="accent6"/>
          <w:left w:val="single" w:sz="4" w:space="0" w:color="C17529" w:themeColor="accent6"/>
          <w:bottom w:val="single" w:sz="4" w:space="0" w:color="C17529" w:themeColor="accent6"/>
          <w:right w:val="single" w:sz="4" w:space="0" w:color="C17529" w:themeColor="accent6"/>
          <w:insideH w:val="nil"/>
        </w:tcBorders>
        <w:shd w:val="clear" w:color="auto" w:fill="C17529" w:themeFill="accent6"/>
      </w:tcPr>
    </w:tblStylePr>
    <w:tblStylePr w:type="lastRow">
      <w:rPr>
        <w:b/>
        <w:bCs/>
      </w:rPr>
      <w:tblPr/>
      <w:tcPr>
        <w:tcBorders>
          <w:top w:val="double" w:sz="4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tblBorders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644E" w:themeColor="accent2"/>
        <w:left w:val="single" w:sz="24" w:space="0" w:color="A5644E" w:themeColor="accent2"/>
        <w:bottom w:val="single" w:sz="24" w:space="0" w:color="A5644E" w:themeColor="accent2"/>
        <w:right w:val="single" w:sz="24" w:space="0" w:color="A5644E" w:themeColor="accent2"/>
      </w:tblBorders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58B80" w:themeColor="accent3"/>
        <w:left w:val="single" w:sz="24" w:space="0" w:color="B58B80" w:themeColor="accent3"/>
        <w:bottom w:val="single" w:sz="24" w:space="0" w:color="B58B80" w:themeColor="accent3"/>
        <w:right w:val="single" w:sz="24" w:space="0" w:color="B58B80" w:themeColor="accent3"/>
      </w:tblBorders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986D" w:themeColor="accent4"/>
        <w:left w:val="single" w:sz="24" w:space="0" w:color="C3986D" w:themeColor="accent4"/>
        <w:bottom w:val="single" w:sz="24" w:space="0" w:color="C3986D" w:themeColor="accent4"/>
        <w:right w:val="single" w:sz="24" w:space="0" w:color="C3986D" w:themeColor="accent4"/>
      </w:tblBorders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19574" w:themeColor="accent5"/>
        <w:left w:val="single" w:sz="24" w:space="0" w:color="A19574" w:themeColor="accent5"/>
        <w:bottom w:val="single" w:sz="24" w:space="0" w:color="A19574" w:themeColor="accent5"/>
        <w:right w:val="single" w:sz="24" w:space="0" w:color="A19574" w:themeColor="accent5"/>
      </w:tblBorders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7529" w:themeColor="accent6"/>
        <w:left w:val="single" w:sz="24" w:space="0" w:color="C17529" w:themeColor="accent6"/>
        <w:bottom w:val="single" w:sz="24" w:space="0" w:color="C17529" w:themeColor="accent6"/>
        <w:right w:val="single" w:sz="24" w:space="0" w:color="C17529" w:themeColor="accent6"/>
      </w:tblBorders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0A22E" w:themeColor="accent1"/>
        <w:bottom w:val="single" w:sz="4" w:space="0" w:color="F0A22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A22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4" w:space="0" w:color="A5644E" w:themeColor="accent2"/>
        <w:bottom w:val="single" w:sz="4" w:space="0" w:color="A5644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A5644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4" w:space="0" w:color="B58B80" w:themeColor="accent3"/>
        <w:bottom w:val="single" w:sz="4" w:space="0" w:color="B58B8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58B8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4" w:space="0" w:color="C3986D" w:themeColor="accent4"/>
        <w:bottom w:val="single" w:sz="4" w:space="0" w:color="C3986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C3986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4" w:space="0" w:color="A19574" w:themeColor="accent5"/>
        <w:bottom w:val="single" w:sz="4" w:space="0" w:color="A1957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1957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4" w:space="0" w:color="C17529" w:themeColor="accent6"/>
        <w:bottom w:val="single" w:sz="4" w:space="0" w:color="C1752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752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A22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A22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A22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A22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644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644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644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644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58B8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58B8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58B8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58B8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986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986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986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986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1957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1957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1957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1957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752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752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752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752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5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  <w:insideV w:val="single" w:sz="8" w:space="0" w:color="F3B862" w:themeColor="accent1" w:themeTint="BF"/>
      </w:tblBorders>
    </w:tblPr>
    <w:tcPr>
      <w:shd w:val="clear" w:color="auto" w:fill="FBE7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B86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  <w:insideV w:val="single" w:sz="8" w:space="0" w:color="BE8977" w:themeColor="accent2" w:themeTint="BF"/>
      </w:tblBorders>
    </w:tblPr>
    <w:tcPr>
      <w:shd w:val="clear" w:color="auto" w:fill="E9D8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E897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  <w:insideV w:val="single" w:sz="8" w:space="0" w:color="C7A79F" w:themeColor="accent3" w:themeTint="BF"/>
      </w:tblBorders>
    </w:tblPr>
    <w:tcPr>
      <w:shd w:val="clear" w:color="auto" w:fill="ECE2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7A79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  <w:insideV w:val="single" w:sz="8" w:space="0" w:color="D2B191" w:themeColor="accent4" w:themeTint="BF"/>
      </w:tblBorders>
    </w:tblPr>
    <w:tcPr>
      <w:shd w:val="clear" w:color="auto" w:fill="F0E5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B1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  <w:insideV w:val="single" w:sz="8" w:space="0" w:color="B8AF96" w:themeColor="accent5" w:themeTint="BF"/>
      </w:tblBorders>
    </w:tblPr>
    <w:tcPr>
      <w:shd w:val="clear" w:color="auto" w:fill="E7E4D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AF9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  <w:insideV w:val="single" w:sz="8" w:space="0" w:color="DA9754" w:themeColor="accent6" w:themeTint="BF"/>
      </w:tblBorders>
    </w:tblPr>
    <w:tcPr>
      <w:shd w:val="clear" w:color="auto" w:fill="F3DC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975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cPr>
      <w:shd w:val="clear" w:color="auto" w:fill="FBE7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CD5" w:themeFill="accent1" w:themeFillTint="33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tcBorders>
          <w:insideH w:val="single" w:sz="6" w:space="0" w:color="F0A22E" w:themeColor="accent1"/>
          <w:insideV w:val="single" w:sz="6" w:space="0" w:color="F0A22E" w:themeColor="accent1"/>
        </w:tcBorders>
        <w:shd w:val="clear" w:color="auto" w:fill="F7D09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cPr>
      <w:shd w:val="clear" w:color="auto" w:fill="E9D8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6EF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DFDA" w:themeFill="accent2" w:themeFillTint="33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tcBorders>
          <w:insideH w:val="single" w:sz="6" w:space="0" w:color="A5644E" w:themeColor="accent2"/>
          <w:insideV w:val="single" w:sz="6" w:space="0" w:color="A5644E" w:themeColor="accent2"/>
        </w:tcBorders>
        <w:shd w:val="clear" w:color="auto" w:fill="D4B0A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cPr>
      <w:shd w:val="clear" w:color="auto" w:fill="ECE2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F3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7E5" w:themeFill="accent3" w:themeFillTint="33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tcBorders>
          <w:insideH w:val="single" w:sz="6" w:space="0" w:color="B58B80" w:themeColor="accent3"/>
          <w:insideV w:val="single" w:sz="6" w:space="0" w:color="B58B80" w:themeColor="accent3"/>
        </w:tcBorders>
        <w:shd w:val="clear" w:color="auto" w:fill="DAC4B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cPr>
      <w:shd w:val="clear" w:color="auto" w:fill="F0E5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9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AE1" w:themeFill="accent4" w:themeFillTint="33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tcBorders>
          <w:insideH w:val="single" w:sz="6" w:space="0" w:color="C3986D" w:themeColor="accent4"/>
          <w:insideV w:val="single" w:sz="6" w:space="0" w:color="C3986D" w:themeColor="accent4"/>
        </w:tcBorders>
        <w:shd w:val="clear" w:color="auto" w:fill="E1C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cPr>
      <w:shd w:val="clear" w:color="auto" w:fill="E7E4D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9E3" w:themeFill="accent5" w:themeFillTint="33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tcBorders>
          <w:insideH w:val="single" w:sz="6" w:space="0" w:color="A19574" w:themeColor="accent5"/>
          <w:insideV w:val="single" w:sz="6" w:space="0" w:color="A19574" w:themeColor="accent5"/>
        </w:tcBorders>
        <w:shd w:val="clear" w:color="auto" w:fill="D0CAB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cPr>
      <w:shd w:val="clear" w:color="auto" w:fill="F3DC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1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3D1" w:themeFill="accent6" w:themeFillTint="33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tcBorders>
          <w:insideH w:val="single" w:sz="6" w:space="0" w:color="C17529" w:themeColor="accent6"/>
          <w:insideV w:val="single" w:sz="6" w:space="0" w:color="C17529" w:themeColor="accent6"/>
        </w:tcBorders>
        <w:shd w:val="clear" w:color="auto" w:fill="E7B98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7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09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096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9D8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B0A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B0A4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2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AC4B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AC4BF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E5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C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CBB6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D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AB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AB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C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98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98D" w:themeFill="accent6" w:themeFillTint="7F"/>
      </w:tcPr>
    </w:tblStylePr>
  </w:style>
  <w:style w:type="table" w:styleId="16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22E" w:themeColor="accen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shd w:val="clear" w:color="auto" w:fill="FBE7CB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644E" w:themeColor="accent2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shd w:val="clear" w:color="auto" w:fill="E9D8D2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58B80" w:themeColor="accent3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shd w:val="clear" w:color="auto" w:fill="ECE2DF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986D" w:themeColor="accent4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shd w:val="clear" w:color="auto" w:fill="F0E5DA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19574" w:themeColor="accent5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shd w:val="clear" w:color="auto" w:fill="E7E4D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7529" w:themeColor="accent6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shd w:val="clear" w:color="auto" w:fill="F3DCC6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22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22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22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7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644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644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D8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58B8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58B8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2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98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98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E5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1957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1957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D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752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752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C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7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D8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2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E5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D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C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提及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9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1a">
    <w:name w:val="智慧超連結1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2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C77C0E" w:themeColor="accent1" w:themeShade="BF"/>
      <w:sz w:val="32"/>
      <w:szCs w:val="32"/>
    </w:rPr>
  </w:style>
  <w:style w:type="character" w:customStyle="1" w:styleId="1f3">
    <w:name w:val="未解析的提及項目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pub.dev/flutter/packages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dart.dev/guide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www.materialpalette.com/" TargetMode="External"/><Relationship Id="rId14" Type="http://schemas.openxmlformats.org/officeDocument/2006/relationships/hyperlink" Target="https://github.com/sylviakang/xylophone.gi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yperlink" Target="https://flutter.dev/docs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950D7D5DCF4F8294CA7B1B8AE33AE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A180BAB-FABE-4BC5-A1AB-FB327DCF1E1E}"/>
      </w:docPartPr>
      <w:docPartBody>
        <w:p w:rsidR="001A2DEA" w:rsidRDefault="00D71F8E" w:rsidP="00D71F8E">
          <w:pPr>
            <w:pStyle w:val="14950D7D5DCF4F8294CA7B1B8AE33AEA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514BAEF11ED343BCAF9BC3E101C7AFE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0FAB63-DA13-4186-ABE7-945F136BD30B}"/>
      </w:docPartPr>
      <w:docPartBody>
        <w:p w:rsidR="001A2DEA" w:rsidRDefault="00D71F8E" w:rsidP="00D71F8E">
          <w:pPr>
            <w:pStyle w:val="514BAEF11ED343BCAF9BC3E101C7AFEB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445C24BCAB4042D7A840F9F8D572889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249425-8DE7-4C0D-AABA-BD82EA67DCFA}"/>
      </w:docPartPr>
      <w:docPartBody>
        <w:p w:rsidR="001A2DEA" w:rsidRDefault="00D71F8E" w:rsidP="00D71F8E">
          <w:pPr>
            <w:pStyle w:val="445C24BCAB4042D7A840F9F8D5728895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4E18C34C42ED4237956908918260613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9DF630C-E2C5-49E9-A869-61C7EBCDFFA5}"/>
      </w:docPartPr>
      <w:docPartBody>
        <w:p w:rsidR="001A2DEA" w:rsidRDefault="00D71F8E" w:rsidP="00D71F8E">
          <w:pPr>
            <w:pStyle w:val="4E18C34C42ED42379569089182606137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CC97724390664F1DB7093870F1DB37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90C6929-5B39-4EF9-9BA3-C0D195DD5B8A}"/>
      </w:docPartPr>
      <w:docPartBody>
        <w:p w:rsidR="001A2DEA" w:rsidRDefault="00D71F8E" w:rsidP="00D71F8E">
          <w:pPr>
            <w:pStyle w:val="CC97724390664F1DB7093870F1DB37EF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D8306E55D80146809464266CD763C8A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3D3ADBE-ED63-4CFC-BD87-6CF1E67F0C3D}"/>
      </w:docPartPr>
      <w:docPartBody>
        <w:p w:rsidR="001A2DEA" w:rsidRDefault="00D71F8E" w:rsidP="00D71F8E">
          <w:pPr>
            <w:pStyle w:val="D8306E55D80146809464266CD763C8AA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9EA623DAC5F44027B2F5ECD6CBD6205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75AF0A-5AAC-45A0-9858-7B8D65FFFCC5}"/>
      </w:docPartPr>
      <w:docPartBody>
        <w:p w:rsidR="001A2DEA" w:rsidRDefault="00D71F8E" w:rsidP="00D71F8E">
          <w:pPr>
            <w:pStyle w:val="9EA623DAC5F44027B2F5ECD6CBD62057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31ED03D7F2284CB5972470FD425C5E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FC56CF-53CE-4E23-B291-6890F69A73A0}"/>
      </w:docPartPr>
      <w:docPartBody>
        <w:p w:rsidR="001A2DEA" w:rsidRDefault="00D71F8E" w:rsidP="00D71F8E">
          <w:pPr>
            <w:pStyle w:val="31ED03D7F2284CB5972470FD425C5E9D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A784883F1B36403E917224C0CC3ACD0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37617A2-8443-44B3-9C4B-2E9FAAF99919}"/>
      </w:docPartPr>
      <w:docPartBody>
        <w:p w:rsidR="001A2DEA" w:rsidRDefault="00D71F8E" w:rsidP="00D71F8E">
          <w:pPr>
            <w:pStyle w:val="A784883F1B36403E917224C0CC3ACD07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D0B847BA3D744D31A995B789F350A19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38069F2-6B48-4737-AFE1-164522BC2456}"/>
      </w:docPartPr>
      <w:docPartBody>
        <w:p w:rsidR="001A2DEA" w:rsidRDefault="00D71F8E" w:rsidP="00D71F8E">
          <w:pPr>
            <w:pStyle w:val="D0B847BA3D744D31A995B789F350A198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D5662ED02B8F403AA95CC5601E6DCEC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B82304D-A1EC-4E63-82F5-44BCE0A7CEAA}"/>
      </w:docPartPr>
      <w:docPartBody>
        <w:p w:rsidR="001A2DEA" w:rsidRDefault="00D71F8E" w:rsidP="00D71F8E">
          <w:pPr>
            <w:pStyle w:val="D5662ED02B8F403AA95CC5601E6DCECF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F21A190A9673412FAA3B1C319DB9D1D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0335F43-C06C-4E0B-96A8-D70201452829}"/>
      </w:docPartPr>
      <w:docPartBody>
        <w:p w:rsidR="001A2DEA" w:rsidRDefault="00D71F8E" w:rsidP="00D71F8E">
          <w:pPr>
            <w:pStyle w:val="F21A190A9673412FAA3B1C319DB9D1D0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4BF6B646F4D84DB79FA97AEE47FA4DC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3FF5B9C-EEB5-4041-AF85-700E7BAE89B2}"/>
      </w:docPartPr>
      <w:docPartBody>
        <w:p w:rsidR="001A2DEA" w:rsidRDefault="00D71F8E" w:rsidP="00D71F8E">
          <w:pPr>
            <w:pStyle w:val="4BF6B646F4D84DB79FA97AEE47FA4DCB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5EDBED28322244808D4CB113AC39D32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D27B0F6-F84B-42A4-AB44-3F54023C18CA}"/>
      </w:docPartPr>
      <w:docPartBody>
        <w:p w:rsidR="001A2DEA" w:rsidRDefault="00D71F8E" w:rsidP="00D71F8E">
          <w:pPr>
            <w:pStyle w:val="5EDBED28322244808D4CB113AC39D326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DD889D7AD85B457592617E97B6F5F72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5CDDD5F-6674-4A27-A544-C18BD10BAA8A}"/>
      </w:docPartPr>
      <w:docPartBody>
        <w:p w:rsidR="001A2DEA" w:rsidRDefault="00D71F8E" w:rsidP="00D71F8E">
          <w:pPr>
            <w:pStyle w:val="DD889D7AD85B457592617E97B6F5F721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1E1"/>
    <w:rsid w:val="00066FC3"/>
    <w:rsid w:val="00181757"/>
    <w:rsid w:val="00181CEB"/>
    <w:rsid w:val="001A2DEA"/>
    <w:rsid w:val="002F1F1B"/>
    <w:rsid w:val="00434776"/>
    <w:rsid w:val="005B7D4A"/>
    <w:rsid w:val="00601319"/>
    <w:rsid w:val="007611E1"/>
    <w:rsid w:val="008947ED"/>
    <w:rsid w:val="00901C42"/>
    <w:rsid w:val="00BE2641"/>
    <w:rsid w:val="00CE2FF6"/>
    <w:rsid w:val="00D7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1769D154F3E4031A62B52BCCB32A3A2">
    <w:name w:val="81769D154F3E4031A62B52BCCB32A3A2"/>
    <w:pPr>
      <w:widowControl w:val="0"/>
    </w:pPr>
  </w:style>
  <w:style w:type="paragraph" w:customStyle="1" w:styleId="DF9D8A5809A54478B921554821BF8625">
    <w:name w:val="DF9D8A5809A54478B921554821BF8625"/>
    <w:pPr>
      <w:widowControl w:val="0"/>
    </w:pPr>
  </w:style>
  <w:style w:type="paragraph" w:customStyle="1" w:styleId="70D4675A5BC64241978CFB248FFD544C">
    <w:name w:val="70D4675A5BC64241978CFB248FFD544C"/>
    <w:pPr>
      <w:widowControl w:val="0"/>
    </w:pPr>
  </w:style>
  <w:style w:type="paragraph" w:customStyle="1" w:styleId="479308FFB6D54688B62597A97789A0C6">
    <w:name w:val="479308FFB6D54688B62597A97789A0C6"/>
    <w:pPr>
      <w:widowControl w:val="0"/>
    </w:pPr>
  </w:style>
  <w:style w:type="paragraph" w:customStyle="1" w:styleId="E2D264042EB24819AC7B60FE9DBB6931">
    <w:name w:val="E2D264042EB24819AC7B60FE9DBB6931"/>
    <w:pPr>
      <w:widowControl w:val="0"/>
    </w:pPr>
  </w:style>
  <w:style w:type="paragraph" w:customStyle="1" w:styleId="AE9EB57E6A964135A46B6CBC0D59FC7F">
    <w:name w:val="AE9EB57E6A964135A46B6CBC0D59FC7F"/>
    <w:pPr>
      <w:widowControl w:val="0"/>
    </w:pPr>
  </w:style>
  <w:style w:type="paragraph" w:customStyle="1" w:styleId="79624CBABBCF4947B0D10044B9A82A10">
    <w:name w:val="79624CBABBCF4947B0D10044B9A82A10"/>
    <w:pPr>
      <w:widowControl w:val="0"/>
    </w:pPr>
  </w:style>
  <w:style w:type="character" w:styleId="a3">
    <w:name w:val="Strong"/>
    <w:basedOn w:val="a0"/>
    <w:uiPriority w:val="1"/>
    <w:qFormat/>
    <w:rsid w:val="00181757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0D39B4A08F1F4BB1B843AD56ECB99B69">
    <w:name w:val="0D39B4A08F1F4BB1B843AD56ECB99B69"/>
    <w:pPr>
      <w:widowControl w:val="0"/>
    </w:pPr>
  </w:style>
  <w:style w:type="paragraph" w:customStyle="1" w:styleId="345C4A3BFDAF4A78BFA8B1F4E82127A3">
    <w:name w:val="345C4A3BFDAF4A78BFA8B1F4E82127A3"/>
    <w:pPr>
      <w:widowControl w:val="0"/>
    </w:pPr>
  </w:style>
  <w:style w:type="paragraph" w:customStyle="1" w:styleId="3D9FC282CF444FE4A85CA5D3B20E1CDF">
    <w:name w:val="3D9FC282CF444FE4A85CA5D3B20E1CDF"/>
    <w:pPr>
      <w:widowControl w:val="0"/>
    </w:pPr>
  </w:style>
  <w:style w:type="paragraph" w:customStyle="1" w:styleId="CEB833E732844431B65BB73CE7E2D010">
    <w:name w:val="CEB833E732844431B65BB73CE7E2D010"/>
    <w:pPr>
      <w:widowControl w:val="0"/>
    </w:pPr>
  </w:style>
  <w:style w:type="paragraph" w:customStyle="1" w:styleId="3FD579C9553342479E084B7E343CC820">
    <w:name w:val="3FD579C9553342479E084B7E343CC820"/>
    <w:pPr>
      <w:widowControl w:val="0"/>
    </w:pPr>
  </w:style>
  <w:style w:type="paragraph" w:customStyle="1" w:styleId="4C804370A8064272936AC536EEA761B7">
    <w:name w:val="4C804370A8064272936AC536EEA761B7"/>
    <w:pPr>
      <w:widowControl w:val="0"/>
    </w:pPr>
  </w:style>
  <w:style w:type="paragraph" w:customStyle="1" w:styleId="8EF575DA4EE64F19AC3BAFAAD5547F3D">
    <w:name w:val="8EF575DA4EE64F19AC3BAFAAD5547F3D"/>
    <w:pPr>
      <w:widowControl w:val="0"/>
    </w:pPr>
  </w:style>
  <w:style w:type="paragraph" w:customStyle="1" w:styleId="16130A926BBF4DC8AB3A68F46CE9862D">
    <w:name w:val="16130A926BBF4DC8AB3A68F46CE9862D"/>
    <w:pPr>
      <w:widowControl w:val="0"/>
    </w:pPr>
  </w:style>
  <w:style w:type="paragraph" w:customStyle="1" w:styleId="CAA96C82211D4454A2563CC046CCBDA0">
    <w:name w:val="CAA96C82211D4454A2563CC046CCBDA0"/>
    <w:pPr>
      <w:widowControl w:val="0"/>
    </w:pPr>
  </w:style>
  <w:style w:type="paragraph" w:customStyle="1" w:styleId="1F8858D14DF449F690C485DCDC9992D6">
    <w:name w:val="1F8858D14DF449F690C485DCDC9992D6"/>
    <w:pPr>
      <w:widowControl w:val="0"/>
    </w:pPr>
  </w:style>
  <w:style w:type="paragraph" w:customStyle="1" w:styleId="ABCC8FF1454049BFBE77950050335246">
    <w:name w:val="ABCC8FF1454049BFBE77950050335246"/>
    <w:pPr>
      <w:widowControl w:val="0"/>
    </w:pPr>
  </w:style>
  <w:style w:type="paragraph" w:customStyle="1" w:styleId="E115FD3AAACA49EBBC7D7CFDB4A5DC1B">
    <w:name w:val="E115FD3AAACA49EBBC7D7CFDB4A5DC1B"/>
    <w:pPr>
      <w:widowControl w:val="0"/>
    </w:pPr>
  </w:style>
  <w:style w:type="paragraph" w:customStyle="1" w:styleId="1B39919E3238447D97C721B700E956ED">
    <w:name w:val="1B39919E3238447D97C721B700E956ED"/>
    <w:pPr>
      <w:widowControl w:val="0"/>
    </w:pPr>
  </w:style>
  <w:style w:type="paragraph" w:customStyle="1" w:styleId="1BDA4F4CFE16408D91ECB2B001BD96C5">
    <w:name w:val="1BDA4F4CFE16408D91ECB2B001BD96C5"/>
    <w:pPr>
      <w:widowControl w:val="0"/>
    </w:pPr>
  </w:style>
  <w:style w:type="paragraph" w:customStyle="1" w:styleId="1FAD5F8CA2FD485F86673A1A9E924593">
    <w:name w:val="1FAD5F8CA2FD485F86673A1A9E924593"/>
    <w:pPr>
      <w:widowControl w:val="0"/>
    </w:pPr>
  </w:style>
  <w:style w:type="paragraph" w:customStyle="1" w:styleId="14262ADD67A0477F90414DBD5F5CA353">
    <w:name w:val="14262ADD67A0477F90414DBD5F5CA353"/>
    <w:pPr>
      <w:widowControl w:val="0"/>
    </w:pPr>
  </w:style>
  <w:style w:type="paragraph" w:customStyle="1" w:styleId="EDBF7D399F1446F79AC0889DBBDCA47E">
    <w:name w:val="EDBF7D399F1446F79AC0889DBBDCA47E"/>
    <w:pPr>
      <w:widowControl w:val="0"/>
    </w:pPr>
  </w:style>
  <w:style w:type="paragraph" w:customStyle="1" w:styleId="25C248189BE44976B3903281F0D8352C">
    <w:name w:val="25C248189BE44976B3903281F0D8352C"/>
    <w:pPr>
      <w:widowControl w:val="0"/>
    </w:pPr>
  </w:style>
  <w:style w:type="paragraph" w:customStyle="1" w:styleId="7FD52EB356D44D1597B8164C4E5F2711">
    <w:name w:val="7FD52EB356D44D1597B8164C4E5F2711"/>
    <w:pPr>
      <w:widowControl w:val="0"/>
    </w:pPr>
  </w:style>
  <w:style w:type="paragraph" w:customStyle="1" w:styleId="BE024D1C70994333A807F5E3217EA473">
    <w:name w:val="BE024D1C70994333A807F5E3217EA473"/>
    <w:pPr>
      <w:widowControl w:val="0"/>
    </w:pPr>
  </w:style>
  <w:style w:type="paragraph" w:customStyle="1" w:styleId="E670125ACB394AA4A0E10AE2F3559CEA">
    <w:name w:val="E670125ACB394AA4A0E10AE2F3559CEA"/>
    <w:pPr>
      <w:widowControl w:val="0"/>
    </w:pPr>
  </w:style>
  <w:style w:type="paragraph" w:customStyle="1" w:styleId="FC9B8E2237154353B98B94211B2BABBA">
    <w:name w:val="FC9B8E2237154353B98B94211B2BABBA"/>
    <w:pPr>
      <w:widowControl w:val="0"/>
    </w:pPr>
  </w:style>
  <w:style w:type="paragraph" w:customStyle="1" w:styleId="C91A1A51B9734AE4ADC49FFC5EAC150B">
    <w:name w:val="C91A1A51B9734AE4ADC49FFC5EAC150B"/>
    <w:pPr>
      <w:widowControl w:val="0"/>
    </w:pPr>
  </w:style>
  <w:style w:type="paragraph" w:customStyle="1" w:styleId="2B5E57B9613348C3B83C81C8C6F97C85">
    <w:name w:val="2B5E57B9613348C3B83C81C8C6F97C85"/>
    <w:pPr>
      <w:widowControl w:val="0"/>
    </w:pPr>
  </w:style>
  <w:style w:type="paragraph" w:customStyle="1" w:styleId="01788EB57533410BBCD1F23FEC5A7EF0">
    <w:name w:val="01788EB57533410BBCD1F23FEC5A7EF0"/>
    <w:pPr>
      <w:widowControl w:val="0"/>
    </w:pPr>
  </w:style>
  <w:style w:type="paragraph" w:customStyle="1" w:styleId="88DBBB5E474F4FCE85C90754E45A4B2C">
    <w:name w:val="88DBBB5E474F4FCE85C90754E45A4B2C"/>
    <w:pPr>
      <w:widowControl w:val="0"/>
    </w:pPr>
  </w:style>
  <w:style w:type="paragraph" w:customStyle="1" w:styleId="627FCE0FEDC74C7AB5CC81028CE3FD3C">
    <w:name w:val="627FCE0FEDC74C7AB5CC81028CE3FD3C"/>
    <w:pPr>
      <w:widowControl w:val="0"/>
    </w:pPr>
  </w:style>
  <w:style w:type="paragraph" w:customStyle="1" w:styleId="30B6AC82FC9241A396847585982406D4">
    <w:name w:val="30B6AC82FC9241A396847585982406D4"/>
    <w:pPr>
      <w:widowControl w:val="0"/>
    </w:pPr>
  </w:style>
  <w:style w:type="paragraph" w:customStyle="1" w:styleId="E41D3DAA61DB4B95A8C668ADE6D9879A">
    <w:name w:val="E41D3DAA61DB4B95A8C668ADE6D9879A"/>
    <w:pPr>
      <w:widowControl w:val="0"/>
    </w:pPr>
  </w:style>
  <w:style w:type="paragraph" w:customStyle="1" w:styleId="846F9149C7E5458992DF006501655AE1">
    <w:name w:val="846F9149C7E5458992DF006501655AE1"/>
    <w:pPr>
      <w:widowControl w:val="0"/>
    </w:pPr>
  </w:style>
  <w:style w:type="paragraph" w:customStyle="1" w:styleId="5B82FB4BCD9A4A1DA765DDA807D5AE8A">
    <w:name w:val="5B82FB4BCD9A4A1DA765DDA807D5AE8A"/>
    <w:pPr>
      <w:widowControl w:val="0"/>
    </w:pPr>
  </w:style>
  <w:style w:type="paragraph" w:customStyle="1" w:styleId="726A47C577404A06AD31646C442F498D">
    <w:name w:val="726A47C577404A06AD31646C442F498D"/>
    <w:pPr>
      <w:widowControl w:val="0"/>
    </w:pPr>
  </w:style>
  <w:style w:type="paragraph" w:customStyle="1" w:styleId="BBE02B88F1A04128A9DA6FE591EC9A4F">
    <w:name w:val="BBE02B88F1A04128A9DA6FE591EC9A4F"/>
    <w:pPr>
      <w:widowControl w:val="0"/>
    </w:pPr>
  </w:style>
  <w:style w:type="paragraph" w:customStyle="1" w:styleId="F7BA40430616486A8FAAE12ED1ECB554">
    <w:name w:val="F7BA40430616486A8FAAE12ED1ECB554"/>
    <w:pPr>
      <w:widowControl w:val="0"/>
    </w:pPr>
  </w:style>
  <w:style w:type="paragraph" w:customStyle="1" w:styleId="272E3AF40A1741BAA2EB4DF5502DF6BE">
    <w:name w:val="272E3AF40A1741BAA2EB4DF5502DF6BE"/>
    <w:pPr>
      <w:widowControl w:val="0"/>
    </w:pPr>
  </w:style>
  <w:style w:type="paragraph" w:customStyle="1" w:styleId="FF76E1D464A64C0ABE0D88916D7EFC0B">
    <w:name w:val="FF76E1D464A64C0ABE0D88916D7EFC0B"/>
    <w:pPr>
      <w:widowControl w:val="0"/>
    </w:pPr>
  </w:style>
  <w:style w:type="paragraph" w:customStyle="1" w:styleId="29F557155F3B4776B7936D6ED68AB2EB">
    <w:name w:val="29F557155F3B4776B7936D6ED68AB2EB"/>
    <w:pPr>
      <w:widowControl w:val="0"/>
    </w:pPr>
  </w:style>
  <w:style w:type="paragraph" w:customStyle="1" w:styleId="AC1A9EC3DEBE4ED5B5C753764B00F0A1">
    <w:name w:val="AC1A9EC3DEBE4ED5B5C753764B00F0A1"/>
    <w:pPr>
      <w:widowControl w:val="0"/>
    </w:pPr>
  </w:style>
  <w:style w:type="paragraph" w:customStyle="1" w:styleId="0F79B884D321464CBCC29C00CE4E027C">
    <w:name w:val="0F79B884D321464CBCC29C00CE4E027C"/>
    <w:pPr>
      <w:widowControl w:val="0"/>
    </w:pPr>
  </w:style>
  <w:style w:type="paragraph" w:customStyle="1" w:styleId="0B3CE3D7028044698EFA7A24139C60C4">
    <w:name w:val="0B3CE3D7028044698EFA7A24139C60C4"/>
    <w:pPr>
      <w:widowControl w:val="0"/>
    </w:pPr>
  </w:style>
  <w:style w:type="paragraph" w:customStyle="1" w:styleId="A3AF7B684CE84CD4AC427DA4B142B136">
    <w:name w:val="A3AF7B684CE84CD4AC427DA4B142B136"/>
    <w:pPr>
      <w:widowControl w:val="0"/>
    </w:pPr>
  </w:style>
  <w:style w:type="paragraph" w:customStyle="1" w:styleId="2DA3530252784B0EA0247BCF2E63CD45">
    <w:name w:val="2DA3530252784B0EA0247BCF2E63CD45"/>
    <w:pPr>
      <w:widowControl w:val="0"/>
    </w:pPr>
  </w:style>
  <w:style w:type="paragraph" w:customStyle="1" w:styleId="9CF036F6F2914BD998252B71F6ACE73B">
    <w:name w:val="9CF036F6F2914BD998252B71F6ACE73B"/>
    <w:pPr>
      <w:widowControl w:val="0"/>
    </w:pPr>
  </w:style>
  <w:style w:type="paragraph" w:customStyle="1" w:styleId="6DF0489A957F4AF5B44303557E4B9325">
    <w:name w:val="6DF0489A957F4AF5B44303557E4B9325"/>
    <w:pPr>
      <w:widowControl w:val="0"/>
    </w:pPr>
  </w:style>
  <w:style w:type="paragraph" w:customStyle="1" w:styleId="118C463D98D349EB8E2AA5791E0A8255">
    <w:name w:val="118C463D98D349EB8E2AA5791E0A8255"/>
    <w:pPr>
      <w:widowControl w:val="0"/>
    </w:pPr>
  </w:style>
  <w:style w:type="paragraph" w:customStyle="1" w:styleId="E39B1D75BC4D4B6AB0B386875D2179AD">
    <w:name w:val="E39B1D75BC4D4B6AB0B386875D2179AD"/>
    <w:pPr>
      <w:widowControl w:val="0"/>
    </w:pPr>
  </w:style>
  <w:style w:type="paragraph" w:customStyle="1" w:styleId="6922C398F89844B5ACB34C79C17AD687">
    <w:name w:val="6922C398F89844B5ACB34C79C17AD687"/>
    <w:pPr>
      <w:widowControl w:val="0"/>
    </w:pPr>
  </w:style>
  <w:style w:type="paragraph" w:customStyle="1" w:styleId="BE6A3ED349B342CF8B20EB35F4C20DFE">
    <w:name w:val="BE6A3ED349B342CF8B20EB35F4C20DFE"/>
    <w:pPr>
      <w:widowControl w:val="0"/>
    </w:pPr>
  </w:style>
  <w:style w:type="paragraph" w:customStyle="1" w:styleId="E83E9C41B5204DD4A81F1D1A99338E19">
    <w:name w:val="E83E9C41B5204DD4A81F1D1A99338E19"/>
    <w:pPr>
      <w:widowControl w:val="0"/>
    </w:pPr>
  </w:style>
  <w:style w:type="paragraph" w:customStyle="1" w:styleId="74FB9109138A4E15BB23FAC9143C202A">
    <w:name w:val="74FB9109138A4E15BB23FAC9143C202A"/>
    <w:pPr>
      <w:widowControl w:val="0"/>
    </w:pPr>
  </w:style>
  <w:style w:type="paragraph" w:customStyle="1" w:styleId="F6A9BF0D01D3483F9CB264787373DAC5">
    <w:name w:val="F6A9BF0D01D3483F9CB264787373DAC5"/>
    <w:pPr>
      <w:widowControl w:val="0"/>
    </w:pPr>
  </w:style>
  <w:style w:type="paragraph" w:customStyle="1" w:styleId="AFE0115AD9C949C9B471706589804BB2">
    <w:name w:val="AFE0115AD9C949C9B471706589804BB2"/>
    <w:pPr>
      <w:widowControl w:val="0"/>
    </w:pPr>
  </w:style>
  <w:style w:type="paragraph" w:customStyle="1" w:styleId="239F34968B0749768E6036699E13191E">
    <w:name w:val="239F34968B0749768E6036699E13191E"/>
    <w:pPr>
      <w:widowControl w:val="0"/>
    </w:pPr>
  </w:style>
  <w:style w:type="paragraph" w:customStyle="1" w:styleId="33564B104C994D108700DF3C323A705F">
    <w:name w:val="33564B104C994D108700DF3C323A705F"/>
    <w:rsid w:val="00181757"/>
    <w:pPr>
      <w:widowControl w:val="0"/>
    </w:pPr>
  </w:style>
  <w:style w:type="paragraph" w:customStyle="1" w:styleId="7B1CAE83A7264F6EBB57CE02C1393A16">
    <w:name w:val="7B1CAE83A7264F6EBB57CE02C1393A16"/>
    <w:rsid w:val="00181757"/>
    <w:pPr>
      <w:widowControl w:val="0"/>
    </w:pPr>
  </w:style>
  <w:style w:type="paragraph" w:customStyle="1" w:styleId="6DFAC158BBF1452181D8247CEA7689AB">
    <w:name w:val="6DFAC158BBF1452181D8247CEA7689AB"/>
    <w:rsid w:val="00181757"/>
    <w:pPr>
      <w:widowControl w:val="0"/>
    </w:pPr>
  </w:style>
  <w:style w:type="paragraph" w:customStyle="1" w:styleId="678A2055B8E040208EA646FD8EA60393">
    <w:name w:val="678A2055B8E040208EA646FD8EA60393"/>
    <w:rsid w:val="00181757"/>
    <w:pPr>
      <w:widowControl w:val="0"/>
    </w:pPr>
  </w:style>
  <w:style w:type="paragraph" w:customStyle="1" w:styleId="13B196015E0945129959D0AF126BEEDE">
    <w:name w:val="13B196015E0945129959D0AF126BEEDE"/>
    <w:rsid w:val="00181757"/>
    <w:pPr>
      <w:widowControl w:val="0"/>
    </w:pPr>
  </w:style>
  <w:style w:type="paragraph" w:customStyle="1" w:styleId="05FDA98B0DC14FE9A0512AD9E69F0B7C">
    <w:name w:val="05FDA98B0DC14FE9A0512AD9E69F0B7C"/>
    <w:rsid w:val="00181757"/>
    <w:pPr>
      <w:widowControl w:val="0"/>
    </w:pPr>
  </w:style>
  <w:style w:type="paragraph" w:customStyle="1" w:styleId="F8D77D84C5904337AE3A6729CF313340">
    <w:name w:val="F8D77D84C5904337AE3A6729CF313340"/>
    <w:rsid w:val="00181757"/>
    <w:pPr>
      <w:widowControl w:val="0"/>
    </w:pPr>
  </w:style>
  <w:style w:type="paragraph" w:customStyle="1" w:styleId="B4E814D2C0664F17B22999D9B8CDDBD3">
    <w:name w:val="B4E814D2C0664F17B22999D9B8CDDBD3"/>
    <w:rsid w:val="00181757"/>
    <w:pPr>
      <w:widowControl w:val="0"/>
    </w:pPr>
  </w:style>
  <w:style w:type="paragraph" w:customStyle="1" w:styleId="51018B2C484E4DF880AC51E770A276E8">
    <w:name w:val="51018B2C484E4DF880AC51E770A276E8"/>
    <w:rsid w:val="00181757"/>
    <w:pPr>
      <w:widowControl w:val="0"/>
    </w:pPr>
  </w:style>
  <w:style w:type="paragraph" w:customStyle="1" w:styleId="6AF1D3BF90D8482585C7AED9A6FE1C97">
    <w:name w:val="6AF1D3BF90D8482585C7AED9A6FE1C97"/>
    <w:rsid w:val="00181757"/>
    <w:pPr>
      <w:widowControl w:val="0"/>
    </w:pPr>
  </w:style>
  <w:style w:type="paragraph" w:customStyle="1" w:styleId="6E0D9757E8644FF4B3392E8E455C2159">
    <w:name w:val="6E0D9757E8644FF4B3392E8E455C2159"/>
    <w:rsid w:val="00181757"/>
    <w:pPr>
      <w:widowControl w:val="0"/>
    </w:pPr>
  </w:style>
  <w:style w:type="paragraph" w:customStyle="1" w:styleId="97B275D545F24ACCB762FC56C347F04A">
    <w:name w:val="97B275D545F24ACCB762FC56C347F04A"/>
    <w:rsid w:val="00181757"/>
    <w:pPr>
      <w:widowControl w:val="0"/>
    </w:pPr>
  </w:style>
  <w:style w:type="paragraph" w:customStyle="1" w:styleId="D9C70C17A3794F06BEEDDD6BDA46DAB3">
    <w:name w:val="D9C70C17A3794F06BEEDDD6BDA46DAB3"/>
    <w:rsid w:val="00181757"/>
    <w:pPr>
      <w:widowControl w:val="0"/>
    </w:pPr>
  </w:style>
  <w:style w:type="paragraph" w:customStyle="1" w:styleId="E2EEBC1464C5423A9E4BCF54EA6FD9A5">
    <w:name w:val="E2EEBC1464C5423A9E4BCF54EA6FD9A5"/>
    <w:rsid w:val="00181757"/>
    <w:pPr>
      <w:widowControl w:val="0"/>
    </w:pPr>
  </w:style>
  <w:style w:type="paragraph" w:customStyle="1" w:styleId="0BD1F7A761934C7A93C121B6952CCB8B">
    <w:name w:val="0BD1F7A761934C7A93C121B6952CCB8B"/>
    <w:rsid w:val="00181757"/>
    <w:pPr>
      <w:widowControl w:val="0"/>
    </w:pPr>
  </w:style>
  <w:style w:type="paragraph" w:customStyle="1" w:styleId="BC829FEFBC6E48CBAB4911F5832C180E">
    <w:name w:val="BC829FEFBC6E48CBAB4911F5832C180E"/>
    <w:rsid w:val="00181757"/>
    <w:pPr>
      <w:widowControl w:val="0"/>
    </w:pPr>
  </w:style>
  <w:style w:type="paragraph" w:customStyle="1" w:styleId="34A7D08F1989474D99324C15C5A59664">
    <w:name w:val="34A7D08F1989474D99324C15C5A59664"/>
    <w:rsid w:val="00181757"/>
    <w:pPr>
      <w:widowControl w:val="0"/>
    </w:pPr>
  </w:style>
  <w:style w:type="paragraph" w:customStyle="1" w:styleId="FB04A9C0E9534077BE1D9D2BE6711246">
    <w:name w:val="FB04A9C0E9534077BE1D9D2BE6711246"/>
    <w:rsid w:val="00181757"/>
    <w:pPr>
      <w:widowControl w:val="0"/>
    </w:pPr>
  </w:style>
  <w:style w:type="paragraph" w:customStyle="1" w:styleId="DFF5F356E5434E14AFBF81C624A68CE3">
    <w:name w:val="DFF5F356E5434E14AFBF81C624A68CE3"/>
    <w:rsid w:val="00181757"/>
    <w:pPr>
      <w:widowControl w:val="0"/>
    </w:pPr>
  </w:style>
  <w:style w:type="paragraph" w:customStyle="1" w:styleId="91B5F6E13CED4FA2A9086AE6B6BFE97D">
    <w:name w:val="91B5F6E13CED4FA2A9086AE6B6BFE97D"/>
    <w:rsid w:val="00181757"/>
    <w:pPr>
      <w:widowControl w:val="0"/>
    </w:pPr>
  </w:style>
  <w:style w:type="paragraph" w:customStyle="1" w:styleId="322E1B0B243E44C4B119C31C2B943AB1">
    <w:name w:val="322E1B0B243E44C4B119C31C2B943AB1"/>
    <w:rsid w:val="00181757"/>
    <w:pPr>
      <w:widowControl w:val="0"/>
    </w:pPr>
  </w:style>
  <w:style w:type="paragraph" w:customStyle="1" w:styleId="BC8F1F272D8743A68AF0F924F2EA7F59">
    <w:name w:val="BC8F1F272D8743A68AF0F924F2EA7F59"/>
    <w:rsid w:val="00181757"/>
    <w:pPr>
      <w:widowControl w:val="0"/>
    </w:pPr>
  </w:style>
  <w:style w:type="paragraph" w:customStyle="1" w:styleId="4FEA9701716744CAA55E5D0F9854E4BD">
    <w:name w:val="4FEA9701716744CAA55E5D0F9854E4BD"/>
    <w:rsid w:val="00181757"/>
    <w:pPr>
      <w:widowControl w:val="0"/>
    </w:pPr>
  </w:style>
  <w:style w:type="paragraph" w:customStyle="1" w:styleId="D895E3E287FA4AEAA8F8B3A96D765995">
    <w:name w:val="D895E3E287FA4AEAA8F8B3A96D765995"/>
    <w:rsid w:val="00181757"/>
    <w:pPr>
      <w:widowControl w:val="0"/>
    </w:pPr>
  </w:style>
  <w:style w:type="paragraph" w:customStyle="1" w:styleId="9198A205FA09454D94D232BA4014128E">
    <w:name w:val="9198A205FA09454D94D232BA4014128E"/>
    <w:rsid w:val="00181757"/>
    <w:pPr>
      <w:widowControl w:val="0"/>
    </w:pPr>
  </w:style>
  <w:style w:type="paragraph" w:customStyle="1" w:styleId="0C22CF6D9C9D435A90EC4B0681A1489A">
    <w:name w:val="0C22CF6D9C9D435A90EC4B0681A1489A"/>
    <w:rsid w:val="00181757"/>
    <w:pPr>
      <w:widowControl w:val="0"/>
    </w:pPr>
  </w:style>
  <w:style w:type="paragraph" w:customStyle="1" w:styleId="B833BFADD7314043AF65504CBA57102E">
    <w:name w:val="B833BFADD7314043AF65504CBA57102E"/>
    <w:rsid w:val="00181757"/>
    <w:pPr>
      <w:widowControl w:val="0"/>
    </w:pPr>
  </w:style>
  <w:style w:type="paragraph" w:customStyle="1" w:styleId="81DBDD6840864B0DAD3F8AD8706F7D1E">
    <w:name w:val="81DBDD6840864B0DAD3F8AD8706F7D1E"/>
    <w:rsid w:val="00181757"/>
    <w:pPr>
      <w:widowControl w:val="0"/>
    </w:pPr>
  </w:style>
  <w:style w:type="paragraph" w:customStyle="1" w:styleId="720C96020E564557927AEEBFDE1BE9CC">
    <w:name w:val="720C96020E564557927AEEBFDE1BE9CC"/>
    <w:rsid w:val="00181757"/>
    <w:pPr>
      <w:widowControl w:val="0"/>
    </w:pPr>
  </w:style>
  <w:style w:type="paragraph" w:customStyle="1" w:styleId="8DD5DB88D6044AF5B429BF34AE8AE6BA">
    <w:name w:val="8DD5DB88D6044AF5B429BF34AE8AE6BA"/>
    <w:rsid w:val="00181757"/>
    <w:pPr>
      <w:widowControl w:val="0"/>
    </w:pPr>
  </w:style>
  <w:style w:type="paragraph" w:customStyle="1" w:styleId="975D6730C13448B18667085431331EA3">
    <w:name w:val="975D6730C13448B18667085431331EA3"/>
    <w:rsid w:val="00181757"/>
    <w:pPr>
      <w:widowControl w:val="0"/>
    </w:pPr>
  </w:style>
  <w:style w:type="paragraph" w:customStyle="1" w:styleId="E822F42EF8CB4F5FA8D923CE2BA95C0F">
    <w:name w:val="E822F42EF8CB4F5FA8D923CE2BA95C0F"/>
    <w:rsid w:val="00181757"/>
    <w:pPr>
      <w:widowControl w:val="0"/>
    </w:pPr>
  </w:style>
  <w:style w:type="paragraph" w:customStyle="1" w:styleId="543EA1750F5D4C12ADE08004FEB2BC6A">
    <w:name w:val="543EA1750F5D4C12ADE08004FEB2BC6A"/>
    <w:rsid w:val="00181757"/>
    <w:pPr>
      <w:widowControl w:val="0"/>
    </w:pPr>
  </w:style>
  <w:style w:type="paragraph" w:customStyle="1" w:styleId="56836234240E4505B75E5ACDCA1C7AAF">
    <w:name w:val="56836234240E4505B75E5ACDCA1C7AAF"/>
    <w:rsid w:val="00181757"/>
    <w:pPr>
      <w:widowControl w:val="0"/>
    </w:pPr>
  </w:style>
  <w:style w:type="paragraph" w:customStyle="1" w:styleId="7EE2088E00A04E8994586A44D0D83957">
    <w:name w:val="7EE2088E00A04E8994586A44D0D83957"/>
    <w:rsid w:val="00181757"/>
    <w:pPr>
      <w:widowControl w:val="0"/>
    </w:pPr>
  </w:style>
  <w:style w:type="paragraph" w:customStyle="1" w:styleId="6DE4E854612740FFB5012A28D54BE3B4">
    <w:name w:val="6DE4E854612740FFB5012A28D54BE3B4"/>
    <w:rsid w:val="00181757"/>
    <w:pPr>
      <w:widowControl w:val="0"/>
    </w:pPr>
  </w:style>
  <w:style w:type="paragraph" w:customStyle="1" w:styleId="5C39A42A80F24F56831BCB0EDF89C7B8">
    <w:name w:val="5C39A42A80F24F56831BCB0EDF89C7B8"/>
    <w:rsid w:val="00181757"/>
    <w:pPr>
      <w:widowControl w:val="0"/>
    </w:pPr>
  </w:style>
  <w:style w:type="paragraph" w:customStyle="1" w:styleId="885C1E68924F4A069B34202C77EBBFEF">
    <w:name w:val="885C1E68924F4A069B34202C77EBBFEF"/>
    <w:rsid w:val="00181757"/>
    <w:pPr>
      <w:widowControl w:val="0"/>
    </w:pPr>
  </w:style>
  <w:style w:type="paragraph" w:customStyle="1" w:styleId="D8BF85EF7553470D8AF44074F8ED2A72">
    <w:name w:val="D8BF85EF7553470D8AF44074F8ED2A72"/>
    <w:rsid w:val="00181757"/>
    <w:pPr>
      <w:widowControl w:val="0"/>
    </w:pPr>
  </w:style>
  <w:style w:type="paragraph" w:customStyle="1" w:styleId="038FEC8E24A3457B9670AE7348BD28D5">
    <w:name w:val="038FEC8E24A3457B9670AE7348BD28D5"/>
    <w:rsid w:val="00181757"/>
    <w:pPr>
      <w:widowControl w:val="0"/>
    </w:pPr>
  </w:style>
  <w:style w:type="paragraph" w:customStyle="1" w:styleId="8286722E49BD408E9C240C6A097E4147">
    <w:name w:val="8286722E49BD408E9C240C6A097E4147"/>
    <w:rsid w:val="00181757"/>
    <w:pPr>
      <w:widowControl w:val="0"/>
    </w:pPr>
  </w:style>
  <w:style w:type="paragraph" w:customStyle="1" w:styleId="E41E67151CD84D6AA9EAB342F8CDD0E4">
    <w:name w:val="E41E67151CD84D6AA9EAB342F8CDD0E4"/>
    <w:rsid w:val="00181757"/>
    <w:pPr>
      <w:widowControl w:val="0"/>
    </w:pPr>
  </w:style>
  <w:style w:type="paragraph" w:customStyle="1" w:styleId="D7468441CB0D4EF498A02297F6C43654">
    <w:name w:val="D7468441CB0D4EF498A02297F6C43654"/>
    <w:rsid w:val="00181757"/>
    <w:pPr>
      <w:widowControl w:val="0"/>
    </w:pPr>
  </w:style>
  <w:style w:type="paragraph" w:customStyle="1" w:styleId="D1D5B51786284A599D9D9757BAAD66CA">
    <w:name w:val="D1D5B51786284A599D9D9757BAAD66CA"/>
    <w:rsid w:val="00181757"/>
    <w:pPr>
      <w:widowControl w:val="0"/>
    </w:pPr>
  </w:style>
  <w:style w:type="paragraph" w:customStyle="1" w:styleId="9FE53AEAAA2B472CB7708C43BE742E66">
    <w:name w:val="9FE53AEAAA2B472CB7708C43BE742E66"/>
    <w:rsid w:val="00181757"/>
    <w:pPr>
      <w:widowControl w:val="0"/>
    </w:pPr>
  </w:style>
  <w:style w:type="paragraph" w:customStyle="1" w:styleId="8285FE7DE47347C3BD428FC4476C7332">
    <w:name w:val="8285FE7DE47347C3BD428FC4476C7332"/>
    <w:rsid w:val="00181757"/>
    <w:pPr>
      <w:widowControl w:val="0"/>
    </w:pPr>
  </w:style>
  <w:style w:type="paragraph" w:customStyle="1" w:styleId="9A12B86D59D344C8836FE84ABD8428E5">
    <w:name w:val="9A12B86D59D344C8836FE84ABD8428E5"/>
    <w:rsid w:val="00181757"/>
    <w:pPr>
      <w:widowControl w:val="0"/>
    </w:pPr>
  </w:style>
  <w:style w:type="paragraph" w:customStyle="1" w:styleId="2103663BA6FD4F828895F31A4133D019">
    <w:name w:val="2103663BA6FD4F828895F31A4133D019"/>
    <w:rsid w:val="00181757"/>
    <w:pPr>
      <w:widowControl w:val="0"/>
    </w:pPr>
  </w:style>
  <w:style w:type="paragraph" w:customStyle="1" w:styleId="8717F2C15CE54BFBA0E759EDAE799612">
    <w:name w:val="8717F2C15CE54BFBA0E759EDAE799612"/>
    <w:rsid w:val="00181757"/>
    <w:pPr>
      <w:widowControl w:val="0"/>
    </w:pPr>
  </w:style>
  <w:style w:type="paragraph" w:customStyle="1" w:styleId="83660C6E7DDC4AFE988A8E5D08F7C051">
    <w:name w:val="83660C6E7DDC4AFE988A8E5D08F7C051"/>
    <w:rsid w:val="00181757"/>
    <w:pPr>
      <w:widowControl w:val="0"/>
    </w:pPr>
  </w:style>
  <w:style w:type="paragraph" w:customStyle="1" w:styleId="E3AC15B5EFA7400BA4AC65F30B25D52A">
    <w:name w:val="E3AC15B5EFA7400BA4AC65F30B25D52A"/>
    <w:rsid w:val="00181757"/>
    <w:pPr>
      <w:widowControl w:val="0"/>
    </w:pPr>
  </w:style>
  <w:style w:type="paragraph" w:customStyle="1" w:styleId="7E9A9399EF574EBD874D90A02297920B">
    <w:name w:val="7E9A9399EF574EBD874D90A02297920B"/>
    <w:rsid w:val="00181757"/>
    <w:pPr>
      <w:widowControl w:val="0"/>
    </w:pPr>
  </w:style>
  <w:style w:type="paragraph" w:customStyle="1" w:styleId="1AA7B266AD3940BE820B3D816F2B48F3">
    <w:name w:val="1AA7B266AD3940BE820B3D816F2B48F3"/>
    <w:rsid w:val="00181757"/>
    <w:pPr>
      <w:widowControl w:val="0"/>
    </w:pPr>
  </w:style>
  <w:style w:type="paragraph" w:customStyle="1" w:styleId="A3865596608044E480685262075BB58B">
    <w:name w:val="A3865596608044E480685262075BB58B"/>
    <w:rsid w:val="00181757"/>
    <w:pPr>
      <w:widowControl w:val="0"/>
    </w:pPr>
  </w:style>
  <w:style w:type="paragraph" w:customStyle="1" w:styleId="DA9DC99372464702AE51A14A26105833">
    <w:name w:val="DA9DC99372464702AE51A14A26105833"/>
    <w:rsid w:val="00181757"/>
    <w:pPr>
      <w:widowControl w:val="0"/>
    </w:pPr>
  </w:style>
  <w:style w:type="paragraph" w:customStyle="1" w:styleId="AAB205FBAEFF4E9DAD8AFA9952721949">
    <w:name w:val="AAB205FBAEFF4E9DAD8AFA9952721949"/>
    <w:rsid w:val="00181757"/>
    <w:pPr>
      <w:widowControl w:val="0"/>
    </w:pPr>
  </w:style>
  <w:style w:type="paragraph" w:customStyle="1" w:styleId="BBCAC30EB19D457E9919EE3EC4E7EEB6">
    <w:name w:val="BBCAC30EB19D457E9919EE3EC4E7EEB6"/>
    <w:rsid w:val="00181757"/>
    <w:pPr>
      <w:widowControl w:val="0"/>
    </w:pPr>
  </w:style>
  <w:style w:type="paragraph" w:customStyle="1" w:styleId="F4FFC6B17B9C4D54850BF7038562AE70">
    <w:name w:val="F4FFC6B17B9C4D54850BF7038562AE70"/>
    <w:rsid w:val="00181757"/>
    <w:pPr>
      <w:widowControl w:val="0"/>
    </w:pPr>
  </w:style>
  <w:style w:type="paragraph" w:customStyle="1" w:styleId="3E79DB2AD999494AA43F3BF0BD910732">
    <w:name w:val="3E79DB2AD999494AA43F3BF0BD910732"/>
    <w:rsid w:val="00181757"/>
    <w:pPr>
      <w:widowControl w:val="0"/>
    </w:pPr>
  </w:style>
  <w:style w:type="paragraph" w:customStyle="1" w:styleId="0351CC7B1065482DBBEA8C84DDB02965">
    <w:name w:val="0351CC7B1065482DBBEA8C84DDB02965"/>
    <w:rsid w:val="00181757"/>
    <w:pPr>
      <w:widowControl w:val="0"/>
    </w:pPr>
  </w:style>
  <w:style w:type="paragraph" w:customStyle="1" w:styleId="A98DAC89F10C4A63A74135F00BFC8F46">
    <w:name w:val="A98DAC89F10C4A63A74135F00BFC8F46"/>
    <w:rsid w:val="00181757"/>
    <w:pPr>
      <w:widowControl w:val="0"/>
    </w:pPr>
  </w:style>
  <w:style w:type="paragraph" w:customStyle="1" w:styleId="6BEE0AF0106A4E03B54464AC1F286E44">
    <w:name w:val="6BEE0AF0106A4E03B54464AC1F286E44"/>
    <w:rsid w:val="00181757"/>
    <w:pPr>
      <w:widowControl w:val="0"/>
    </w:pPr>
  </w:style>
  <w:style w:type="paragraph" w:customStyle="1" w:styleId="8A63DDB60DF344C382C3F54B4CF9CC6E">
    <w:name w:val="8A63DDB60DF344C382C3F54B4CF9CC6E"/>
    <w:rsid w:val="00181757"/>
    <w:pPr>
      <w:widowControl w:val="0"/>
    </w:pPr>
  </w:style>
  <w:style w:type="paragraph" w:customStyle="1" w:styleId="B41185B65F554D128ED0A29D1E362C17">
    <w:name w:val="B41185B65F554D128ED0A29D1E362C17"/>
    <w:rsid w:val="00181757"/>
    <w:pPr>
      <w:widowControl w:val="0"/>
    </w:pPr>
  </w:style>
  <w:style w:type="paragraph" w:customStyle="1" w:styleId="D52BF8C6140640F2A9717BE1C3C4F6FA">
    <w:name w:val="D52BF8C6140640F2A9717BE1C3C4F6FA"/>
    <w:rsid w:val="00181757"/>
    <w:pPr>
      <w:widowControl w:val="0"/>
    </w:pPr>
  </w:style>
  <w:style w:type="paragraph" w:customStyle="1" w:styleId="0F7B539EB4924851BB4711CCCBCAA814">
    <w:name w:val="0F7B539EB4924851BB4711CCCBCAA814"/>
    <w:rsid w:val="00181757"/>
    <w:pPr>
      <w:widowControl w:val="0"/>
    </w:pPr>
  </w:style>
  <w:style w:type="paragraph" w:customStyle="1" w:styleId="14950D7D5DCF4F8294CA7B1B8AE33AEA">
    <w:name w:val="14950D7D5DCF4F8294CA7B1B8AE33AEA"/>
    <w:rsid w:val="00D71F8E"/>
    <w:pPr>
      <w:widowControl w:val="0"/>
    </w:pPr>
  </w:style>
  <w:style w:type="paragraph" w:customStyle="1" w:styleId="514BAEF11ED343BCAF9BC3E101C7AFEB">
    <w:name w:val="514BAEF11ED343BCAF9BC3E101C7AFEB"/>
    <w:rsid w:val="00D71F8E"/>
    <w:pPr>
      <w:widowControl w:val="0"/>
    </w:pPr>
  </w:style>
  <w:style w:type="paragraph" w:customStyle="1" w:styleId="445C24BCAB4042D7A840F9F8D5728895">
    <w:name w:val="445C24BCAB4042D7A840F9F8D5728895"/>
    <w:rsid w:val="00D71F8E"/>
    <w:pPr>
      <w:widowControl w:val="0"/>
    </w:pPr>
  </w:style>
  <w:style w:type="paragraph" w:customStyle="1" w:styleId="4E18C34C42ED42379569089182606137">
    <w:name w:val="4E18C34C42ED42379569089182606137"/>
    <w:rsid w:val="00D71F8E"/>
    <w:pPr>
      <w:widowControl w:val="0"/>
    </w:pPr>
  </w:style>
  <w:style w:type="paragraph" w:customStyle="1" w:styleId="CC97724390664F1DB7093870F1DB37EF">
    <w:name w:val="CC97724390664F1DB7093870F1DB37EF"/>
    <w:rsid w:val="00D71F8E"/>
    <w:pPr>
      <w:widowControl w:val="0"/>
    </w:pPr>
  </w:style>
  <w:style w:type="paragraph" w:customStyle="1" w:styleId="D8306E55D80146809464266CD763C8AA">
    <w:name w:val="D8306E55D80146809464266CD763C8AA"/>
    <w:rsid w:val="00D71F8E"/>
    <w:pPr>
      <w:widowControl w:val="0"/>
    </w:pPr>
  </w:style>
  <w:style w:type="paragraph" w:customStyle="1" w:styleId="9EA623DAC5F44027B2F5ECD6CBD62057">
    <w:name w:val="9EA623DAC5F44027B2F5ECD6CBD62057"/>
    <w:rsid w:val="00D71F8E"/>
    <w:pPr>
      <w:widowControl w:val="0"/>
    </w:pPr>
  </w:style>
  <w:style w:type="paragraph" w:customStyle="1" w:styleId="31ED03D7F2284CB5972470FD425C5E9D">
    <w:name w:val="31ED03D7F2284CB5972470FD425C5E9D"/>
    <w:rsid w:val="00D71F8E"/>
    <w:pPr>
      <w:widowControl w:val="0"/>
    </w:pPr>
  </w:style>
  <w:style w:type="paragraph" w:customStyle="1" w:styleId="A784883F1B36403E917224C0CC3ACD07">
    <w:name w:val="A784883F1B36403E917224C0CC3ACD07"/>
    <w:rsid w:val="00D71F8E"/>
    <w:pPr>
      <w:widowControl w:val="0"/>
    </w:pPr>
  </w:style>
  <w:style w:type="paragraph" w:customStyle="1" w:styleId="D0B847BA3D744D31A995B789F350A198">
    <w:name w:val="D0B847BA3D744D31A995B789F350A198"/>
    <w:rsid w:val="00D71F8E"/>
    <w:pPr>
      <w:widowControl w:val="0"/>
    </w:pPr>
  </w:style>
  <w:style w:type="paragraph" w:customStyle="1" w:styleId="D5662ED02B8F403AA95CC5601E6DCECF">
    <w:name w:val="D5662ED02B8F403AA95CC5601E6DCECF"/>
    <w:rsid w:val="00D71F8E"/>
    <w:pPr>
      <w:widowControl w:val="0"/>
    </w:pPr>
  </w:style>
  <w:style w:type="paragraph" w:customStyle="1" w:styleId="F21A190A9673412FAA3B1C319DB9D1D0">
    <w:name w:val="F21A190A9673412FAA3B1C319DB9D1D0"/>
    <w:rsid w:val="00D71F8E"/>
    <w:pPr>
      <w:widowControl w:val="0"/>
    </w:pPr>
  </w:style>
  <w:style w:type="paragraph" w:customStyle="1" w:styleId="4BF6B646F4D84DB79FA97AEE47FA4DCB">
    <w:name w:val="4BF6B646F4D84DB79FA97AEE47FA4DCB"/>
    <w:rsid w:val="00D71F8E"/>
    <w:pPr>
      <w:widowControl w:val="0"/>
    </w:pPr>
  </w:style>
  <w:style w:type="paragraph" w:customStyle="1" w:styleId="5EDBED28322244808D4CB113AC39D326">
    <w:name w:val="5EDBED28322244808D4CB113AC39D326"/>
    <w:rsid w:val="00D71F8E"/>
    <w:pPr>
      <w:widowControl w:val="0"/>
    </w:pPr>
  </w:style>
  <w:style w:type="paragraph" w:customStyle="1" w:styleId="DD889D7AD85B457592617E97B6F5F721">
    <w:name w:val="DD889D7AD85B457592617E97B6F5F721"/>
    <w:rsid w:val="00D71F8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黃橙色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3F863-3E01-4A56-9773-84249253B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14</Pages>
  <Words>631</Words>
  <Characters>3602</Characters>
  <Application>Microsoft Office Word</Application>
  <DocSecurity>0</DocSecurity>
  <Lines>30</Lines>
  <Paragraphs>8</Paragraphs>
  <ScaleCrop>false</ScaleCrop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2021-04-01T00:29:00Z</dcterms:created>
  <dcterms:modified xsi:type="dcterms:W3CDTF">2021-04-01T00:30:00Z</dcterms:modified>
</cp:coreProperties>
</file>