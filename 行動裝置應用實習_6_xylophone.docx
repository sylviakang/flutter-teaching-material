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24A" w:rsidRPr="00AF4CF2" w:rsidRDefault="0029724A" w:rsidP="0029724A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行動裝置程式設計實習</w:t>
      </w:r>
    </w:p>
    <w:p w:rsidR="0029724A" w:rsidRPr="00AF4CF2" w:rsidRDefault="0029724A" w:rsidP="0029724A">
      <w:pPr>
        <w:pStyle w:val="a8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29724A" w:rsidRPr="00AF4CF2" w:rsidRDefault="00615239" w:rsidP="0029724A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33564B104C994D108700DF3C323A705F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29724A" w:rsidRPr="00AF4CF2" w:rsidTr="00615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7B1CAE83A7264F6EBB57CE02C1393A16"/>
            </w:placeholder>
            <w:temporary/>
            <w:showingPlcHdr/>
            <w15:appearance w15:val="hidden"/>
          </w:sdtPr>
          <w:sdtContent>
            <w:tc>
              <w:tcPr>
                <w:tcW w:w="3412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6DFAC158BBF1452181D8247CEA7689AB"/>
            </w:placeholder>
            <w:temporary/>
            <w:showingPlcHdr/>
            <w15:appearance w15:val="hidden"/>
          </w:sdtPr>
          <w:sdtContent>
            <w:tc>
              <w:tcPr>
                <w:tcW w:w="3401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678A2055B8E040208EA646FD8EA60393"/>
            </w:placeholder>
            <w:temporary/>
            <w:showingPlcHdr/>
            <w15:appearance w15:val="hidden"/>
          </w:sdtPr>
          <w:sdtContent>
            <w:tc>
              <w:tcPr>
                <w:tcW w:w="3084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29724A" w:rsidRPr="00AF4CF2" w:rsidTr="00615239">
        <w:tc>
          <w:tcPr>
            <w:tcW w:w="3412" w:type="dxa"/>
          </w:tcPr>
          <w:p w:rsidR="0029724A" w:rsidRPr="00AF4CF2" w:rsidRDefault="0029724A" w:rsidP="00615239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29724A" w:rsidRPr="00AF4CF2" w:rsidRDefault="0029724A" w:rsidP="00615239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29724A" w:rsidRPr="00AF4CF2" w:rsidRDefault="0029724A" w:rsidP="00615239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2A工廠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29724A" w:rsidRPr="00AF4CF2" w:rsidRDefault="0029724A" w:rsidP="0029724A">
      <w:pPr>
        <w:pStyle w:val="1"/>
        <w:rPr>
          <w:lang w:eastAsia="zh-TW"/>
        </w:rPr>
      </w:pPr>
      <w:r>
        <w:rPr>
          <w:rFonts w:hint="eastAsia"/>
          <w:lang w:eastAsia="zh-TW"/>
        </w:rPr>
        <w:t>使用框架與語言</w:t>
      </w:r>
    </w:p>
    <w:p w:rsidR="0029724A" w:rsidRPr="00AF4CF2" w:rsidRDefault="00615239" w:rsidP="0029724A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描述："/>
          <w:tag w:val="描述："/>
          <w:id w:val="-1023635109"/>
          <w:placeholder>
            <w:docPart w:val="13B196015E0945129959D0AF126BEEDE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描述</w:t>
          </w:r>
        </w:sdtContent>
      </w:sdt>
    </w:p>
    <w:p w:rsidR="0029724A" w:rsidRPr="00AF4CF2" w:rsidRDefault="00615239" w:rsidP="0029724A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描述："/>
          <w:tag w:val="輸入描述："/>
          <w:id w:val="-966115466"/>
          <w:placeholder>
            <w:docPart w:val="05FDA98B0DC14FE9A0512AD9E69F0B7C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若要取代任何預留位置文字 (例如上面的課程名稱)，只要點選要取代的文字，然後開始輸入即可。</w:t>
          </w:r>
        </w:sdtContent>
      </w:sdt>
    </w:p>
    <w:p w:rsidR="0029724A" w:rsidRPr="00AF4CF2" w:rsidRDefault="00615239" w:rsidP="0029724A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期望與目標："/>
          <w:tag w:val="期望與目標："/>
          <w:id w:val="-695932907"/>
          <w:placeholder>
            <w:docPart w:val="F8D77D84C5904337AE3A6729CF313340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期望與目標</w:t>
          </w:r>
        </w:sdtContent>
      </w:sdt>
    </w:p>
    <w:p w:rsidR="0029724A" w:rsidRPr="00AF4CF2" w:rsidRDefault="00615239" w:rsidP="0029724A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期望與目標："/>
          <w:tag w:val="輸入期望與目標："/>
          <w:id w:val="-99871189"/>
          <w:placeholder>
            <w:docPart w:val="B4E814D2C0664F17B22999D9B8CDDBD3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您可能和我們一樣喜愛此課程大綱的簡潔、專業外觀。不過，您也可以輕鬆建立完全符合需求的外觀。</w:t>
          </w:r>
        </w:sdtContent>
      </w:sdt>
      <w:sdt>
        <w:sdtPr>
          <w:rPr>
            <w:rFonts w:hint="eastAsia"/>
            <w:lang w:eastAsia="zh-TW"/>
          </w:rPr>
          <w:alias w:val="輸入期望與目標："/>
          <w:tag w:val="輸入期望與目標："/>
          <w:id w:val="-1689208753"/>
          <w:placeholder>
            <w:docPart w:val="51018B2C484E4DF880AC51E770A276E8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在功能區的 [設計] 索引標籤上，查看 [佈景主題]、[色彩] 與 [字型] 庫，即可直接在文件中預覽各種選項，然後選取其中一個您喜愛的外觀以套用。</w:t>
          </w:r>
        </w:sdtContent>
      </w:sdt>
    </w:p>
    <w:p w:rsidR="0029724A" w:rsidRPr="00AF4CF2" w:rsidRDefault="00615239" w:rsidP="0029724A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6AF1D3BF90D8482585C7AED9A6FE1C97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29724A" w:rsidRPr="00AF4CF2" w:rsidRDefault="00615239" w:rsidP="0029724A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必備教材："/>
          <w:tag w:val="必備教材："/>
          <w:id w:val="1552115079"/>
          <w:placeholder>
            <w:docPart w:val="6E0D9757E8644FF4B3392E8E455C2159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必備教材</w:t>
          </w:r>
        </w:sdtContent>
      </w:sdt>
    </w:p>
    <w:p w:rsidR="0029724A" w:rsidRPr="00AF4CF2" w:rsidRDefault="00615239" w:rsidP="0029724A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必備教材資訊 1："/>
          <w:tag w:val="輸入必備教材資訊 1："/>
          <w:id w:val="2147235485"/>
          <w:placeholder>
            <w:docPart w:val="97B275D545F24ACCB762FC56C347F04A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需要使用標題或項目符號嗎？在 [常用] 索引標籤的 [樣式] 庫中，從所有樣式中選擇要用於本大綱中的樣式。</w:t>
          </w:r>
        </w:sdtContent>
      </w:sdt>
    </w:p>
    <w:sdt>
      <w:sdtPr>
        <w:rPr>
          <w:rFonts w:hint="eastAsia"/>
          <w:lang w:eastAsia="zh-TW"/>
        </w:rPr>
        <w:alias w:val="輸入必備教材資訊 2："/>
        <w:tag w:val="輸入必備教材資訊 2："/>
        <w:id w:val="-106666719"/>
        <w:placeholder>
          <w:docPart w:val="D9C70C17A3794F06BEEDDD6BDA46DAB3"/>
        </w:placeholder>
        <w:temporary/>
        <w:showingPlcHdr/>
        <w15:appearance w15:val="hidden"/>
      </w:sdtPr>
      <w:sdtContent>
        <w:p w:rsidR="0029724A" w:rsidRPr="00AF4CF2" w:rsidRDefault="0029724A" w:rsidP="0029724A">
          <w:pPr>
            <w:pStyle w:val="a1"/>
            <w:rPr>
              <w:lang w:eastAsia="zh-TW"/>
            </w:rPr>
          </w:pPr>
          <w:r w:rsidRPr="00AF4CF2">
            <w:rPr>
              <w:rFonts w:hint="eastAsia"/>
              <w:lang w:val="zh-TW" w:eastAsia="zh-TW" w:bidi="zh-TW"/>
            </w:rPr>
            <w:t>點選以新增文字。</w:t>
          </w:r>
        </w:p>
      </w:sdtContent>
    </w:sdt>
    <w:sdt>
      <w:sdtPr>
        <w:rPr>
          <w:rFonts w:hint="eastAsia"/>
          <w:lang w:eastAsia="zh-TW"/>
        </w:rPr>
        <w:alias w:val="輸入必備教材資訊 3："/>
        <w:tag w:val="輸入必備教材資訊 3："/>
        <w:id w:val="597835410"/>
        <w:placeholder>
          <w:docPart w:val="E2EEBC1464C5423A9E4BCF54EA6FD9A5"/>
        </w:placeholder>
        <w:temporary/>
        <w:showingPlcHdr/>
        <w15:appearance w15:val="hidden"/>
      </w:sdtPr>
      <w:sdtContent>
        <w:p w:rsidR="0029724A" w:rsidRPr="00AF4CF2" w:rsidRDefault="0029724A" w:rsidP="0029724A">
          <w:pPr>
            <w:pStyle w:val="a1"/>
            <w:rPr>
              <w:lang w:eastAsia="zh-TW"/>
            </w:rPr>
          </w:pPr>
          <w:r w:rsidRPr="00AF4CF2">
            <w:rPr>
              <w:rFonts w:hint="eastAsia"/>
              <w:lang w:val="zh-TW" w:eastAsia="zh-TW" w:bidi="zh-TW"/>
            </w:rPr>
            <w:t>點選以新增文字。</w:t>
          </w:r>
        </w:p>
      </w:sdtContent>
    </w:sdt>
    <w:p w:rsidR="0029724A" w:rsidRPr="00AF4CF2" w:rsidRDefault="00615239" w:rsidP="0029724A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選用教材："/>
          <w:tag w:val="選用教材："/>
          <w:id w:val="1067765480"/>
          <w:placeholder>
            <w:docPart w:val="0BD1F7A761934C7A93C121B6952CCB8B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選用教材</w:t>
          </w:r>
        </w:sdtContent>
      </w:sdt>
    </w:p>
    <w:p w:rsidR="0029724A" w:rsidRPr="00AF4CF2" w:rsidRDefault="00615239" w:rsidP="0029724A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選用教材資訊 1："/>
          <w:tag w:val="輸入選用教材資訊 1："/>
          <w:id w:val="-1153989791"/>
          <w:placeholder>
            <w:docPart w:val="BC829FEFBC6E48CBAB4911F5832C180E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想要新增更多外觀近似課程時程和下方測驗時程表格到文件中嗎？沒問題，非常簡單。只要選取 [插入] 索引標籤上的 [表格] 就能新增新的表格。</w:t>
          </w:r>
        </w:sdtContent>
      </w:sdt>
      <w:sdt>
        <w:sdtPr>
          <w:rPr>
            <w:rFonts w:hint="eastAsia"/>
            <w:lang w:eastAsia="zh-TW"/>
          </w:rPr>
          <w:alias w:val="輸入選用教材資訊 2："/>
          <w:tag w:val="輸入選用教材資訊 2："/>
          <w:id w:val="93680010"/>
          <w:placeholder>
            <w:docPart w:val="34A7D08F1989474D99324C15C5A59664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您在此範本中建立的新表格會自動設定成相符的格式。</w:t>
          </w:r>
        </w:sdtContent>
      </w:sdt>
    </w:p>
    <w:p w:rsidR="0029724A" w:rsidRPr="00AF4CF2" w:rsidRDefault="00615239" w:rsidP="0029724A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主要教科書："/>
          <w:tag w:val="主要教科書："/>
          <w:id w:val="-1016695628"/>
          <w:placeholder>
            <w:docPart w:val="FB04A9C0E9534077BE1D9D2BE6711246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 xml:space="preserve">主要教科書 </w:t>
          </w:r>
        </w:sdtContent>
      </w:sdt>
    </w:p>
    <w:p w:rsidR="0029724A" w:rsidRPr="00AF4CF2" w:rsidRDefault="00615239" w:rsidP="0029724A">
      <w:pPr>
        <w:rPr>
          <w:lang w:eastAsia="zh-TW"/>
        </w:rPr>
      </w:pPr>
      <w:sdt>
        <w:sdtPr>
          <w:rPr>
            <w:rStyle w:val="ac"/>
            <w:rFonts w:hint="eastAsia"/>
            <w:lang w:eastAsia="zh-TW"/>
          </w:rPr>
          <w:alias w:val="輸入項目名稱 1："/>
          <w:tag w:val="輸入項目名稱 1："/>
          <w:id w:val="-1721434516"/>
          <w:placeholder>
            <w:docPart w:val="DFF5F356E5434E14AFBF81C624A68CE3"/>
          </w:placeholder>
          <w:temporary/>
          <w:showingPlcHdr/>
          <w15:appearance w15:val="hidden"/>
          <w:text/>
        </w:sdtPr>
        <w:sdtEndPr>
          <w:rPr>
            <w:rStyle w:val="a3"/>
            <w:b w:val="0"/>
            <w:bCs w:val="0"/>
            <w:color w:val="404040" w:themeColor="text1" w:themeTint="BF"/>
          </w:rPr>
        </w:sdtEndPr>
        <w:sdtContent>
          <w:r w:rsidR="0029724A" w:rsidRPr="00AF4CF2">
            <w:rPr>
              <w:rStyle w:val="ac"/>
              <w:rFonts w:hint="eastAsia"/>
              <w:lang w:val="zh-TW" w:eastAsia="zh-TW" w:bidi="zh-TW"/>
            </w:rPr>
            <w:t>項目名稱 1</w:t>
          </w:r>
        </w:sdtContent>
      </w:sdt>
      <w:r w:rsidR="0029724A" w:rsidRPr="00AF4CF2">
        <w:rPr>
          <w:rFonts w:hint="eastAsia"/>
          <w:lang w:val="zh-TW" w:eastAsia="zh-TW" w:bidi="zh-TW"/>
        </w:rPr>
        <w:t> </w:t>
      </w:r>
      <w:sdt>
        <w:sdtPr>
          <w:rPr>
            <w:rFonts w:hint="eastAsia"/>
            <w:lang w:eastAsia="zh-TW"/>
          </w:rPr>
          <w:alias w:val="輸入媒體類型："/>
          <w:tag w:val="輸入媒體類型："/>
          <w:id w:val="-2028853574"/>
          <w:placeholder>
            <w:docPart w:val="91B5F6E13CED4FA2A9086AE6B6BFE97D"/>
          </w:placeholder>
          <w:temporary/>
          <w:showingPlcHdr/>
          <w15:appearance w15:val="hidden"/>
          <w:text/>
        </w:sdtPr>
        <w:sdtContent>
          <w:r w:rsidR="0029724A" w:rsidRPr="00AF4CF2">
            <w:rPr>
              <w:rFonts w:hint="eastAsia"/>
              <w:lang w:val="zh-TW" w:eastAsia="zh-TW" w:bidi="zh-TW"/>
            </w:rPr>
            <w:t>媒體類型</w:t>
          </w:r>
        </w:sdtContent>
      </w:sdt>
      <w:r w:rsidR="0029724A" w:rsidRPr="00AF4CF2">
        <w:rPr>
          <w:rFonts w:hint="eastAsia"/>
          <w:lang w:val="zh-TW" w:eastAsia="zh-TW" w:bidi="zh-TW"/>
        </w:rPr>
        <w:t>，</w:t>
      </w:r>
      <w:sdt>
        <w:sdtPr>
          <w:rPr>
            <w:rFonts w:hint="eastAsia"/>
            <w:lang w:eastAsia="zh-TW"/>
          </w:rPr>
          <w:alias w:val="輸入作者姓名："/>
          <w:tag w:val="輸入作者姓名："/>
          <w:id w:val="885530846"/>
          <w:placeholder>
            <w:docPart w:val="322E1B0B243E44C4B119C31C2B943AB1"/>
          </w:placeholder>
          <w:temporary/>
          <w:showingPlcHdr/>
          <w15:appearance w15:val="hidden"/>
          <w:text/>
        </w:sdtPr>
        <w:sdtContent>
          <w:r w:rsidR="0029724A" w:rsidRPr="00AF4CF2">
            <w:rPr>
              <w:rFonts w:hint="eastAsia"/>
              <w:lang w:val="zh-TW" w:eastAsia="zh-TW" w:bidi="zh-TW"/>
            </w:rPr>
            <w:t>作者姓名</w:t>
          </w:r>
        </w:sdtContent>
      </w:sdt>
    </w:p>
    <w:p w:rsidR="0029724A" w:rsidRPr="00AF4CF2" w:rsidRDefault="00615239" w:rsidP="0029724A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項目名稱 2："/>
          <w:tag w:val="輸入項目名稱 2："/>
          <w:id w:val="227350136"/>
          <w:placeholder>
            <w:docPart w:val="BC8F1F272D8743A68AF0F924F2EA7F59"/>
          </w:placeholder>
          <w:temporary/>
          <w:showingPlcHdr/>
          <w15:appearance w15:val="hidden"/>
        </w:sdtPr>
        <w:sdtContent>
          <w:r w:rsidR="0029724A" w:rsidRPr="00AF4CF2">
            <w:rPr>
              <w:rStyle w:val="ac"/>
              <w:rFonts w:hint="eastAsia"/>
              <w:lang w:val="zh-TW" w:eastAsia="zh-TW" w:bidi="zh-TW"/>
            </w:rPr>
            <w:t>項目名稱 2</w:t>
          </w:r>
        </w:sdtContent>
      </w:sdt>
      <w:r w:rsidR="0029724A" w:rsidRPr="00AF4CF2">
        <w:rPr>
          <w:rFonts w:hint="eastAsia"/>
          <w:lang w:val="zh-TW" w:eastAsia="zh-TW" w:bidi="zh-TW"/>
        </w:rPr>
        <w:t> </w:t>
      </w:r>
      <w:sdt>
        <w:sdtPr>
          <w:rPr>
            <w:rFonts w:hint="eastAsia"/>
            <w:lang w:eastAsia="zh-TW"/>
          </w:rPr>
          <w:alias w:val="輸入媒體類型："/>
          <w:tag w:val="輸入媒體類型："/>
          <w:id w:val="844358682"/>
          <w:placeholder>
            <w:docPart w:val="91B5F6E13CED4FA2A9086AE6B6BFE97D"/>
          </w:placeholder>
          <w:temporary/>
          <w:showingPlcHdr/>
          <w15:appearance w15:val="hidden"/>
          <w:text/>
        </w:sdtPr>
        <w:sdtContent>
          <w:r w:rsidR="0029724A" w:rsidRPr="00AF4CF2">
            <w:rPr>
              <w:rFonts w:hint="eastAsia"/>
              <w:lang w:val="zh-TW" w:eastAsia="zh-TW" w:bidi="zh-TW"/>
            </w:rPr>
            <w:t>媒體類型</w:t>
          </w:r>
        </w:sdtContent>
      </w:sdt>
      <w:r w:rsidR="0029724A" w:rsidRPr="00AF4CF2">
        <w:rPr>
          <w:rFonts w:hint="eastAsia"/>
          <w:lang w:val="zh-TW" w:eastAsia="zh-TW" w:bidi="zh-TW"/>
        </w:rPr>
        <w:t>，</w:t>
      </w:r>
      <w:sdt>
        <w:sdtPr>
          <w:rPr>
            <w:rFonts w:hint="eastAsia"/>
            <w:lang w:eastAsia="zh-TW"/>
          </w:rPr>
          <w:alias w:val="輸入作者姓名："/>
          <w:tag w:val="輸入作者姓名："/>
          <w:id w:val="763265144"/>
          <w:placeholder>
            <w:docPart w:val="322E1B0B243E44C4B119C31C2B943AB1"/>
          </w:placeholder>
          <w:temporary/>
          <w:showingPlcHdr/>
          <w15:appearance w15:val="hidden"/>
          <w:text/>
        </w:sdtPr>
        <w:sdtContent>
          <w:r w:rsidR="0029724A" w:rsidRPr="00AF4CF2">
            <w:rPr>
              <w:rFonts w:hint="eastAsia"/>
              <w:lang w:val="zh-TW" w:eastAsia="zh-TW" w:bidi="zh-TW"/>
            </w:rPr>
            <w:t>作者姓名</w:t>
          </w:r>
        </w:sdtContent>
      </w:sdt>
    </w:p>
    <w:p w:rsidR="0029724A" w:rsidRPr="00AF4CF2" w:rsidRDefault="00615239" w:rsidP="0029724A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時程："/>
          <w:tag w:val="課程時程："/>
          <w:id w:val="762876812"/>
          <w:placeholder>
            <w:docPart w:val="4FEA9701716744CAA55E5D0F9854E4BD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 xml:space="preserve">課程時程 </w:t>
          </w:r>
        </w:sdtContent>
      </w:sdt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29724A" w:rsidRPr="00AF4CF2" w:rsidTr="00615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D895E3E287FA4AEAA8F8B3A96D765995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9198A205FA09454D94D232BA4014128E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0C22CF6D9C9D435A90EC4B0681A1489A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B833BFADD7314043AF65504CBA57102E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29724A" w:rsidRPr="00AF4CF2" w:rsidTr="00615239">
        <w:sdt>
          <w:sdtPr>
            <w:rPr>
              <w:rFonts w:hint="eastAsia"/>
              <w:lang w:eastAsia="zh-TW"/>
            </w:rPr>
            <w:alias w:val="輸入週 1："/>
            <w:tag w:val="輸入週 1："/>
            <w:id w:val="249855717"/>
            <w:placeholder>
              <w:docPart w:val="81DBDD6840864B0DAD3F8AD8706F7D1E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070269888"/>
            <w:placeholder>
              <w:docPart w:val="720C96020E564557927AEEBFDE1BE9CC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2050412322"/>
            <w:placeholder>
              <w:docPart w:val="8DD5DB88D6044AF5B429BF34AE8AE6BA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548150382"/>
            <w:placeholder>
              <w:docPart w:val="975D6730C13448B18667085431331EA3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sdt>
          <w:sdtPr>
            <w:rPr>
              <w:rFonts w:hint="eastAsia"/>
              <w:lang w:eastAsia="zh-TW"/>
            </w:rPr>
            <w:alias w:val="輸入週 2："/>
            <w:tag w:val="輸入週 2："/>
            <w:id w:val="-2124834891"/>
            <w:placeholder>
              <w:docPart w:val="E822F42EF8CB4F5FA8D923CE2BA95C0F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162388507"/>
            <w:placeholder>
              <w:docPart w:val="543EA1750F5D4C12ADE08004FEB2BC6A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1331873305"/>
            <w:placeholder>
              <w:docPart w:val="56836234240E4505B75E5ACDCA1C7AAF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1656945019"/>
            <w:placeholder>
              <w:docPart w:val="7EE2088E00A04E8994586A44D0D83957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sdt>
          <w:sdtPr>
            <w:rPr>
              <w:rFonts w:hint="eastAsia"/>
              <w:lang w:eastAsia="zh-TW"/>
            </w:rPr>
            <w:alias w:val="輸入週 3："/>
            <w:tag w:val="輸入週 3："/>
            <w:id w:val="-234470970"/>
            <w:placeholder>
              <w:docPart w:val="6DE4E854612740FFB5012A28D54BE3B4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2068755718"/>
            <w:placeholder>
              <w:docPart w:val="5C39A42A80F24F56831BCB0EDF89C7B8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1053511102"/>
            <w:placeholder>
              <w:docPart w:val="885C1E68924F4A069B34202C77EBBFEF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766466840"/>
            <w:placeholder>
              <w:docPart w:val="D8BF85EF7553470D8AF44074F8ED2A72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29724A" w:rsidRPr="00AF4CF2" w:rsidRDefault="0029724A" w:rsidP="0061523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1514495356"/>
            <w:placeholder>
              <w:docPart w:val="038FEC8E24A3457B9670AE7348BD28D5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1508505487"/>
            <w:placeholder>
              <w:docPart w:val="8286722E49BD408E9C240C6A097E4147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651947051"/>
            <w:placeholder>
              <w:docPart w:val="E41E67151CD84D6AA9EAB342F8CDD0E4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29724A" w:rsidRPr="00AF4CF2" w:rsidRDefault="0029724A" w:rsidP="0061523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268767195"/>
            <w:placeholder>
              <w:docPart w:val="D7468441CB0D4EF498A02297F6C43654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1459866587"/>
            <w:placeholder>
              <w:docPart w:val="D1D5B51786284A599D9D9757BAAD66CA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1326895516"/>
            <w:placeholder>
              <w:docPart w:val="9FE53AEAAA2B472CB7708C43BE742E66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29724A" w:rsidRPr="00AF4CF2" w:rsidRDefault="0029724A" w:rsidP="0061523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936484388"/>
            <w:placeholder>
              <w:docPart w:val="8285FE7DE47347C3BD428FC4476C7332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448594468"/>
            <w:placeholder>
              <w:docPart w:val="9A12B86D59D344C8836FE84ABD8428E5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1561904743"/>
            <w:placeholder>
              <w:docPart w:val="2103663BA6FD4F828895F31A4133D019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29724A" w:rsidRPr="00AF4CF2" w:rsidRDefault="0029724A" w:rsidP="0061523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288444026"/>
            <w:placeholder>
              <w:docPart w:val="8717F2C15CE54BFBA0E759EDAE799612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1092776535"/>
            <w:placeholder>
              <w:docPart w:val="83660C6E7DDC4AFE988A8E5D08F7C051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172336631"/>
            <w:placeholder>
              <w:docPart w:val="E3AC15B5EFA7400BA4AC65F30B25D52A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29724A" w:rsidRPr="00AF4CF2" w:rsidTr="00615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29724A" w:rsidRPr="00AF4CF2" w:rsidRDefault="0029724A" w:rsidP="00615239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238913878"/>
            <w:placeholder>
              <w:docPart w:val="7E9A9399EF574EBD874D90A02297920B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64037076"/>
            <w:placeholder>
              <w:docPart w:val="1AA7B266AD3940BE820B3D816F2B48F3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202600765"/>
            <w:placeholder>
              <w:docPart w:val="A3865596608044E480685262075BB58B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</w:tbl>
    <w:p w:rsidR="0029724A" w:rsidRPr="00AF4CF2" w:rsidRDefault="00615239" w:rsidP="0029724A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測驗時程："/>
          <w:tag w:val="測驗時程："/>
          <w:id w:val="-1699384599"/>
          <w:placeholder>
            <w:docPart w:val="DA9DC99372464702AE51A14A26105833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測驗時程</w:t>
          </w:r>
        </w:sdtContent>
      </w:sdt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29724A" w:rsidRPr="00AF4CF2" w:rsidTr="00615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AAB205FBAEFF4E9DAD8AFA9952721949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BBCAC30EB19D457E9919EE3EC4E7EEB6"/>
            </w:placeholder>
            <w:showingPlcHdr/>
            <w15:appearance w15:val="hidden"/>
          </w:sdtPr>
          <w:sdtContent>
            <w:tc>
              <w:tcPr>
                <w:tcW w:w="7169" w:type="dxa"/>
              </w:tcPr>
              <w:p w:rsidR="0029724A" w:rsidRPr="00AF4CF2" w:rsidRDefault="0029724A" w:rsidP="0061523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29724A" w:rsidRPr="00AF4CF2" w:rsidTr="00615239">
        <w:sdt>
          <w:sdtPr>
            <w:rPr>
              <w:rFonts w:hint="eastAsia"/>
              <w:lang w:eastAsia="zh-TW"/>
            </w:rPr>
            <w:alias w:val="輸入日期 1："/>
            <w:tag w:val="輸入日期 1："/>
            <w:id w:val="1071078507"/>
            <w:placeholder>
              <w:docPart w:val="F4FFC6B17B9C4D54850BF7038562AE70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 1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1780983673"/>
            <w:placeholder>
              <w:docPart w:val="3E79DB2AD999494AA43F3BF0BD910732"/>
            </w:placeholder>
            <w:temporary/>
            <w:showingPlcHdr/>
            <w15:appearance w15:val="hidden"/>
          </w:sdtPr>
          <w:sdtContent>
            <w:tc>
              <w:tcPr>
                <w:tcW w:w="7169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</w:tr>
      <w:tr w:rsidR="0029724A" w:rsidRPr="00AF4CF2" w:rsidTr="00615239">
        <w:sdt>
          <w:sdtPr>
            <w:rPr>
              <w:rFonts w:hint="eastAsia"/>
              <w:lang w:eastAsia="zh-TW"/>
            </w:rPr>
            <w:alias w:val="輸入日期 2："/>
            <w:tag w:val="輸入日期 2："/>
            <w:id w:val="444359530"/>
            <w:placeholder>
              <w:docPart w:val="0351CC7B1065482DBBEA8C84DDB02965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 2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15373560"/>
            <w:placeholder>
              <w:docPart w:val="A98DAC89F10C4A63A74135F00BFC8F46"/>
            </w:placeholder>
            <w:temporary/>
            <w:showingPlcHdr/>
            <w15:appearance w15:val="hidden"/>
          </w:sdtPr>
          <w:sdtContent>
            <w:tc>
              <w:tcPr>
                <w:tcW w:w="7169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</w:tr>
      <w:tr w:rsidR="0029724A" w:rsidRPr="00AF4CF2" w:rsidTr="00615239">
        <w:sdt>
          <w:sdtPr>
            <w:rPr>
              <w:rFonts w:hint="eastAsia"/>
              <w:lang w:eastAsia="zh-TW"/>
            </w:rPr>
            <w:alias w:val="輸入日期 3："/>
            <w:tag w:val="輸入日期 3："/>
            <w:id w:val="555205179"/>
            <w:placeholder>
              <w:docPart w:val="6BEE0AF0106A4E03B54464AC1F286E44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29724A" w:rsidRPr="00AF4CF2" w:rsidRDefault="0029724A" w:rsidP="00615239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 3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1208214115"/>
            <w:placeholder>
              <w:docPart w:val="8A63DDB60DF344C382C3F54B4CF9CC6E"/>
            </w:placeholder>
            <w:temporary/>
            <w:showingPlcHdr/>
            <w15:appearance w15:val="hidden"/>
          </w:sdtPr>
          <w:sdtContent>
            <w:tc>
              <w:tcPr>
                <w:tcW w:w="7169" w:type="dxa"/>
              </w:tcPr>
              <w:p w:rsidR="0029724A" w:rsidRPr="00AF4CF2" w:rsidRDefault="0029724A" w:rsidP="0061523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</w:tr>
    </w:tbl>
    <w:p w:rsidR="0029724A" w:rsidRPr="00AF4CF2" w:rsidRDefault="00615239" w:rsidP="0029724A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1902283489"/>
          <w:placeholder>
            <w:docPart w:val="B41185B65F554D128ED0A29D1E362C17"/>
          </w:placeholder>
          <w:temporary/>
          <w:showingPlcHdr/>
          <w15:appearance w15:val="hidden"/>
        </w:sdtPr>
        <w:sdtContent>
          <w:r w:rsidR="0029724A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sdt>
      <w:sdtPr>
        <w:rPr>
          <w:rFonts w:hint="eastAsia"/>
          <w:lang w:eastAsia="zh-TW"/>
        </w:rPr>
        <w:alias w:val="輸入子標題："/>
        <w:tag w:val="輸入子標題："/>
        <w:id w:val="-1502118422"/>
        <w:placeholder>
          <w:docPart w:val="AFE0115AD9C949C9B471706589804BB2"/>
        </w:placeholder>
        <w:temporary/>
        <w:showingPlcHdr/>
        <w15:appearance w15:val="hidden"/>
        <w:text/>
      </w:sdtPr>
      <w:sdtContent>
        <w:p w:rsidR="00645A75" w:rsidRPr="00AF4CF2" w:rsidRDefault="00C70C09">
          <w:pPr>
            <w:pStyle w:val="21"/>
            <w:rPr>
              <w:lang w:eastAsia="zh-TW"/>
            </w:rPr>
          </w:pPr>
          <w:r w:rsidRPr="00AF4CF2">
            <w:rPr>
              <w:rFonts w:hint="eastAsia"/>
              <w:lang w:val="zh-TW" w:eastAsia="zh-TW" w:bidi="zh-TW"/>
            </w:rPr>
            <w:t>新增子標題</w:t>
          </w:r>
        </w:p>
      </w:sdtContent>
    </w:sdt>
    <w:p w:rsidR="00544E8A" w:rsidRDefault="000F36E7">
      <w:pPr>
        <w:rPr>
          <w:lang w:eastAsia="zh-TW"/>
        </w:rPr>
      </w:pPr>
      <w:r>
        <w:rPr>
          <w:lang w:eastAsia="zh-TW"/>
        </w:rPr>
        <w:t>Icons8</w:t>
      </w:r>
      <w:r>
        <w:rPr>
          <w:rFonts w:hint="eastAsia"/>
          <w:lang w:eastAsia="zh-TW"/>
        </w:rPr>
        <w:t>：</w:t>
      </w:r>
      <w:r>
        <w:rPr>
          <w:lang w:eastAsia="zh-TW"/>
        </w:rPr>
        <w:t>https://icons8.com/</w:t>
      </w:r>
    </w:p>
    <w:p w:rsidR="000F36E7" w:rsidRDefault="000F36E7">
      <w:pPr>
        <w:rPr>
          <w:lang w:eastAsia="zh-TW"/>
        </w:rPr>
      </w:pPr>
      <w:proofErr w:type="spellStart"/>
      <w:r>
        <w:rPr>
          <w:lang w:eastAsia="zh-TW"/>
        </w:rPr>
        <w:t>Vecteezy</w:t>
      </w:r>
      <w:proofErr w:type="spellEnd"/>
      <w:r>
        <w:rPr>
          <w:rFonts w:hint="eastAsia"/>
          <w:lang w:eastAsia="zh-TW"/>
        </w:rPr>
        <w:t>：</w:t>
      </w:r>
      <w:r w:rsidRPr="000F36E7">
        <w:rPr>
          <w:lang w:eastAsia="zh-TW"/>
        </w:rPr>
        <w:t>https://www.vecteezy.com/</w:t>
      </w:r>
    </w:p>
    <w:p w:rsidR="003139C6" w:rsidRDefault="000F36E7">
      <w:pPr>
        <w:rPr>
          <w:lang w:eastAsia="zh-TW"/>
        </w:rPr>
      </w:pPr>
      <w:proofErr w:type="spellStart"/>
      <w:r>
        <w:rPr>
          <w:lang w:eastAsia="zh-TW"/>
        </w:rPr>
        <w:t>Canva</w:t>
      </w:r>
      <w:proofErr w:type="spellEnd"/>
      <w:r>
        <w:rPr>
          <w:rFonts w:hint="eastAsia"/>
          <w:lang w:eastAsia="zh-TW"/>
        </w:rPr>
        <w:t>：</w:t>
      </w:r>
      <w:r w:rsidRPr="000F36E7">
        <w:rPr>
          <w:lang w:eastAsia="zh-TW"/>
        </w:rPr>
        <w:t>https://www.canva.com/zh_tw/</w:t>
      </w:r>
    </w:p>
    <w:p w:rsidR="003139C6" w:rsidRDefault="003139C6" w:rsidP="003139C6">
      <w:pPr>
        <w:rPr>
          <w:lang w:eastAsia="zh-TW"/>
        </w:rPr>
      </w:pPr>
      <w:r>
        <w:rPr>
          <w:lang w:eastAsia="zh-TW"/>
        </w:rPr>
        <w:br w:type="page"/>
      </w:r>
    </w:p>
    <w:p w:rsidR="00A641AD" w:rsidRDefault="00A641AD" w:rsidP="00A641A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從</w:t>
      </w:r>
      <w:proofErr w:type="spellStart"/>
      <w:r>
        <w:rPr>
          <w:rFonts w:hint="eastAsia"/>
          <w:lang w:eastAsia="zh-TW"/>
        </w:rPr>
        <w:t>Git</w:t>
      </w:r>
      <w:proofErr w:type="spellEnd"/>
      <w:r>
        <w:rPr>
          <w:rFonts w:hint="eastAsia"/>
          <w:lang w:eastAsia="zh-TW"/>
        </w:rPr>
        <w:t>複製(Cl</w:t>
      </w:r>
      <w:r>
        <w:rPr>
          <w:lang w:eastAsia="zh-TW"/>
        </w:rPr>
        <w:t>one)</w:t>
      </w:r>
      <w:r>
        <w:rPr>
          <w:rFonts w:hint="eastAsia"/>
          <w:lang w:eastAsia="zh-TW"/>
        </w:rPr>
        <w:t>專案：x</w:t>
      </w:r>
      <w:r>
        <w:rPr>
          <w:lang w:eastAsia="zh-TW"/>
        </w:rPr>
        <w:t>ylophone</w:t>
      </w:r>
      <w:bookmarkStart w:id="0" w:name="_GoBack"/>
      <w:bookmarkEnd w:id="0"/>
    </w:p>
    <w:p w:rsidR="00A641AD" w:rsidRDefault="00A641AD" w:rsidP="00A641AD">
      <w:pPr>
        <w:pStyle w:val="1"/>
        <w:rPr>
          <w:lang w:eastAsia="zh-TW"/>
        </w:rPr>
      </w:pPr>
      <w:r>
        <w:rPr>
          <w:rFonts w:hint="eastAsia"/>
          <w:lang w:eastAsia="zh-TW"/>
        </w:rPr>
        <w:t>資源：</w:t>
      </w:r>
      <w:r>
        <w:fldChar w:fldCharType="begin"/>
      </w:r>
      <w:r w:rsidR="005200EC">
        <w:instrText>HYPERLINK "https://github.com/sylviakang/xylophone.git"</w:instrText>
      </w:r>
      <w:r>
        <w:fldChar w:fldCharType="separate"/>
      </w:r>
      <w:r w:rsidR="005200EC">
        <w:rPr>
          <w:rStyle w:val="afff9"/>
          <w:lang w:eastAsia="zh-TW"/>
        </w:rPr>
        <w:t>https://github.com/sylviakang/xylophone.git</w:t>
      </w:r>
      <w:r>
        <w:rPr>
          <w:rStyle w:val="afff9"/>
          <w:lang w:eastAsia="zh-TW"/>
        </w:rPr>
        <w:fldChar w:fldCharType="end"/>
      </w:r>
      <w:r>
        <w:rPr>
          <w:lang w:eastAsia="zh-TW"/>
        </w:rPr>
        <w:br/>
      </w:r>
      <w:r>
        <w:rPr>
          <w:rFonts w:hint="eastAsia"/>
          <w:lang w:eastAsia="zh-TW"/>
        </w:rPr>
        <w:t>在此頁面複製C</w:t>
      </w:r>
      <w:r>
        <w:rPr>
          <w:lang w:eastAsia="zh-TW"/>
        </w:rPr>
        <w:t>ode &gt; Clone</w:t>
      </w:r>
      <w:r>
        <w:rPr>
          <w:rFonts w:hint="eastAsia"/>
          <w:lang w:eastAsia="zh-TW"/>
        </w:rPr>
        <w:t>連結，並且選擇G</w:t>
      </w:r>
      <w:r>
        <w:rPr>
          <w:lang w:eastAsia="zh-TW"/>
        </w:rPr>
        <w:t xml:space="preserve">et from </w:t>
      </w:r>
      <w:r>
        <w:rPr>
          <w:rFonts w:hint="eastAsia"/>
          <w:lang w:eastAsia="zh-TW"/>
        </w:rPr>
        <w:t>V</w:t>
      </w:r>
      <w:r>
        <w:rPr>
          <w:lang w:eastAsia="zh-TW"/>
        </w:rPr>
        <w:t>ersion Control</w:t>
      </w:r>
      <w:r>
        <w:rPr>
          <w:rFonts w:hint="eastAsia"/>
          <w:lang w:eastAsia="zh-TW"/>
        </w:rPr>
        <w:t>貼上。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5102"/>
        <w:gridCol w:w="5102"/>
      </w:tblGrid>
      <w:tr w:rsidR="00A641AD" w:rsidTr="00615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641AD" w:rsidRDefault="00A641AD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E9160C" wp14:editId="32FF9CEE">
                  <wp:extent cx="2081769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6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641AD" w:rsidRDefault="00A641AD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3436BF" wp14:editId="55250086">
                  <wp:extent cx="2847340" cy="16840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1AD" w:rsidRPr="00D83EE8" w:rsidTr="00615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641AD" w:rsidRPr="00D83EE8" w:rsidRDefault="00A641AD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開啟An</w:t>
            </w:r>
            <w:r>
              <w:rPr>
                <w:b w:val="0"/>
                <w:sz w:val="14"/>
                <w:lang w:eastAsia="zh-TW"/>
              </w:rPr>
              <w:t>droid Studio</w:t>
            </w:r>
            <w:r>
              <w:rPr>
                <w:rFonts w:hint="eastAsia"/>
                <w:b w:val="0"/>
                <w:sz w:val="14"/>
                <w:lang w:eastAsia="zh-TW"/>
              </w:rPr>
              <w:t>，選擇Ge</w:t>
            </w:r>
            <w:r>
              <w:rPr>
                <w:b w:val="0"/>
                <w:sz w:val="14"/>
                <w:lang w:eastAsia="zh-TW"/>
              </w:rPr>
              <w:t>t from Version Control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641AD" w:rsidRPr="00D83EE8" w:rsidRDefault="00A641AD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>
              <w:rPr>
                <w:sz w:val="14"/>
                <w:lang w:eastAsia="zh-TW"/>
              </w:rPr>
              <w:br/>
            </w:r>
            <w:r>
              <w:rPr>
                <w:rFonts w:hint="eastAsia"/>
                <w:sz w:val="14"/>
                <w:lang w:eastAsia="zh-TW"/>
              </w:rPr>
              <w:t>貼上URL網址，並選擇目的資歷夾，Cl</w:t>
            </w:r>
            <w:r>
              <w:rPr>
                <w:sz w:val="14"/>
                <w:lang w:eastAsia="zh-TW"/>
              </w:rPr>
              <w:t>one</w:t>
            </w:r>
            <w:r>
              <w:rPr>
                <w:rFonts w:hint="eastAsia"/>
                <w:sz w:val="14"/>
                <w:lang w:eastAsia="zh-TW"/>
              </w:rPr>
              <w:t>。</w:t>
            </w:r>
          </w:p>
        </w:tc>
      </w:tr>
      <w:tr w:rsidR="00A641AD" w:rsidTr="006152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641AD" w:rsidRDefault="00A641AD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791E4EF" wp14:editId="0308468C">
                  <wp:extent cx="2314552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641AD" w:rsidRDefault="00A641AD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87124B" wp14:editId="2BD5B23F">
                  <wp:extent cx="2847340" cy="141224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1AD" w:rsidRPr="001C5236" w:rsidTr="00615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641AD" w:rsidRPr="001C5236" w:rsidRDefault="00A641AD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在P</w:t>
            </w:r>
            <w:r>
              <w:rPr>
                <w:b w:val="0"/>
                <w:sz w:val="14"/>
                <w:lang w:eastAsia="zh-TW"/>
              </w:rPr>
              <w:t xml:space="preserve">roject &gt; </w:t>
            </w:r>
            <w:proofErr w:type="spellStart"/>
            <w:r>
              <w:rPr>
                <w:b w:val="0"/>
                <w:sz w:val="14"/>
                <w:lang w:eastAsia="zh-TW"/>
              </w:rPr>
              <w:t>dicee</w:t>
            </w:r>
            <w:r>
              <w:rPr>
                <w:rFonts w:hint="eastAsia"/>
                <w:b w:val="0"/>
                <w:sz w:val="14"/>
                <w:lang w:eastAsia="zh-TW"/>
              </w:rPr>
              <w:t>_</w:t>
            </w:r>
            <w:r>
              <w:rPr>
                <w:b w:val="0"/>
                <w:sz w:val="14"/>
                <w:lang w:eastAsia="zh-TW"/>
              </w:rPr>
              <w:t>flutter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&gt; lib </w:t>
            </w:r>
            <w:r>
              <w:rPr>
                <w:rFonts w:hint="eastAsia"/>
                <w:b w:val="0"/>
                <w:sz w:val="14"/>
                <w:lang w:eastAsia="zh-TW"/>
              </w:rPr>
              <w:t>資料夾下，雙擊</w:t>
            </w:r>
            <w:proofErr w:type="spellStart"/>
            <w:r>
              <w:rPr>
                <w:b w:val="0"/>
                <w:sz w:val="14"/>
                <w:lang w:eastAsia="zh-TW"/>
              </w:rPr>
              <w:t>main.dart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641AD" w:rsidRPr="001C5236" w:rsidRDefault="00A641AD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  <w:r>
              <w:rPr>
                <w:sz w:val="14"/>
                <w:lang w:eastAsia="zh-TW"/>
              </w:rPr>
              <w:br/>
            </w:r>
            <w:r>
              <w:rPr>
                <w:rFonts w:hint="eastAsia"/>
                <w:sz w:val="14"/>
                <w:lang w:eastAsia="zh-TW"/>
              </w:rPr>
              <w:t>此時會出現警告，請選擇Get dependencies連結flutter的資料庫與資源，完成後便可以正常編輯。</w:t>
            </w:r>
          </w:p>
        </w:tc>
      </w:tr>
      <w:tr w:rsidR="00354E86" w:rsidTr="00354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54E86" w:rsidRDefault="00354E86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136751E" wp14:editId="004FA721">
                  <wp:extent cx="2102473" cy="180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54E86" w:rsidRDefault="003D48E1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F7C5869" wp14:editId="6883DD15">
                  <wp:extent cx="2102473" cy="180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E86" w:rsidRPr="001C5236" w:rsidTr="00354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54E86" w:rsidRPr="001C5236" w:rsidRDefault="00354E86" w:rsidP="00354E8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在此專案中以存在a</w:t>
            </w:r>
            <w:r>
              <w:rPr>
                <w:b w:val="0"/>
                <w:sz w:val="14"/>
                <w:lang w:eastAsia="zh-TW"/>
              </w:rPr>
              <w:t>ssets</w:t>
            </w:r>
            <w:r>
              <w:rPr>
                <w:rFonts w:hint="eastAsia"/>
                <w:b w:val="0"/>
                <w:sz w:val="14"/>
                <w:lang w:eastAsia="zh-TW"/>
              </w:rPr>
              <w:t>資料夾，存放了7個</w:t>
            </w:r>
            <w:proofErr w:type="gramStart"/>
            <w:r>
              <w:rPr>
                <w:rFonts w:hint="eastAsia"/>
                <w:b w:val="0"/>
                <w:sz w:val="14"/>
                <w:lang w:eastAsia="zh-TW"/>
              </w:rPr>
              <w:t>音源檔以</w:t>
            </w:r>
            <w:proofErr w:type="gramEnd"/>
            <w:r>
              <w:rPr>
                <w:rFonts w:hint="eastAsia"/>
                <w:b w:val="0"/>
                <w:sz w:val="14"/>
                <w:lang w:eastAsia="zh-TW"/>
              </w:rPr>
              <w:t>供使用；請在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</w:t>
            </w:r>
            <w:r>
              <w:rPr>
                <w:b w:val="0"/>
                <w:sz w:val="14"/>
                <w:lang w:eastAsia="zh-TW"/>
              </w:rPr>
              <w:t>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Ma</w:t>
            </w:r>
            <w:r>
              <w:rPr>
                <w:b w:val="0"/>
                <w:sz w:val="14"/>
                <w:lang w:eastAsia="zh-TW"/>
              </w:rPr>
              <w:t>terialApp</w:t>
            </w:r>
            <w:proofErr w:type="spellEnd"/>
            <w:proofErr w:type="gramStart"/>
            <w:r>
              <w:rPr>
                <w:rFonts w:hint="eastAsia"/>
                <w:b w:val="0"/>
                <w:sz w:val="14"/>
                <w:lang w:eastAsia="zh-TW"/>
              </w:rPr>
              <w:t>下添增</w:t>
            </w:r>
            <w:proofErr w:type="gramEnd"/>
            <w:r>
              <w:rPr>
                <w:rFonts w:hint="eastAsia"/>
                <w:b w:val="0"/>
                <w:sz w:val="14"/>
                <w:lang w:eastAsia="zh-TW"/>
              </w:rPr>
              <w:t>一行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d</w:t>
            </w:r>
            <w:r>
              <w:rPr>
                <w:b w:val="0"/>
                <w:sz w:val="14"/>
                <w:lang w:eastAsia="zh-TW"/>
              </w:rPr>
              <w:t>ebugShowCheckedModeBanner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 xml:space="preserve">： </w:t>
            </w:r>
            <w:r>
              <w:rPr>
                <w:b w:val="0"/>
                <w:sz w:val="14"/>
                <w:lang w:eastAsia="zh-TW"/>
              </w:rPr>
              <w:t>false,</w:t>
            </w:r>
            <w:r>
              <w:rPr>
                <w:rFonts w:hint="eastAsia"/>
                <w:b w:val="0"/>
                <w:sz w:val="14"/>
                <w:lang w:eastAsia="zh-TW"/>
              </w:rPr>
              <w:t>以移除d</w:t>
            </w:r>
            <w:r>
              <w:rPr>
                <w:b w:val="0"/>
                <w:sz w:val="14"/>
                <w:lang w:eastAsia="zh-TW"/>
              </w:rPr>
              <w:t>ebug</w:t>
            </w:r>
            <w:r>
              <w:rPr>
                <w:rFonts w:hint="eastAsia"/>
                <w:b w:val="0"/>
                <w:sz w:val="14"/>
                <w:lang w:eastAsia="zh-TW"/>
              </w:rPr>
              <w:t>標籤。</w:t>
            </w:r>
          </w:p>
        </w:tc>
        <w:tc>
          <w:tcPr>
            <w:tcW w:w="2500" w:type="pct"/>
          </w:tcPr>
          <w:p w:rsidR="00354E86" w:rsidRPr="001C5236" w:rsidRDefault="00354E86" w:rsidP="003D48E1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  <w:r>
              <w:rPr>
                <w:sz w:val="14"/>
                <w:lang w:eastAsia="zh-TW"/>
              </w:rPr>
              <w:br/>
            </w:r>
            <w:r w:rsidR="003D48E1">
              <w:rPr>
                <w:rFonts w:hint="eastAsia"/>
                <w:sz w:val="14"/>
                <w:lang w:eastAsia="zh-TW"/>
              </w:rPr>
              <w:t>在P</w:t>
            </w:r>
            <w:r w:rsidR="003D48E1">
              <w:rPr>
                <w:sz w:val="14"/>
                <w:lang w:eastAsia="zh-TW"/>
              </w:rPr>
              <w:t xml:space="preserve">roject &gt; lib &gt; </w:t>
            </w:r>
            <w:proofErr w:type="spellStart"/>
            <w:r w:rsidR="003D48E1">
              <w:rPr>
                <w:rFonts w:hint="eastAsia"/>
                <w:sz w:val="14"/>
                <w:lang w:eastAsia="zh-TW"/>
              </w:rPr>
              <w:t>p</w:t>
            </w:r>
            <w:r w:rsidR="003D48E1">
              <w:rPr>
                <w:sz w:val="14"/>
                <w:lang w:eastAsia="zh-TW"/>
              </w:rPr>
              <w:t>ubspec.yaml</w:t>
            </w:r>
            <w:proofErr w:type="spellEnd"/>
            <w:r w:rsidR="003D48E1">
              <w:rPr>
                <w:rFonts w:hint="eastAsia"/>
                <w:sz w:val="14"/>
                <w:lang w:eastAsia="zh-TW"/>
              </w:rPr>
              <w:t>檔中已經設定好資源存取路徑，無須修改</w:t>
            </w:r>
            <w:r>
              <w:rPr>
                <w:rFonts w:hint="eastAsia"/>
                <w:sz w:val="14"/>
                <w:lang w:eastAsia="zh-TW"/>
              </w:rPr>
              <w:t>。</w:t>
            </w:r>
          </w:p>
        </w:tc>
      </w:tr>
    </w:tbl>
    <w:p w:rsidR="003139C6" w:rsidRPr="00354E86" w:rsidRDefault="003139C6" w:rsidP="00A641AD">
      <w:pPr>
        <w:rPr>
          <w:lang w:eastAsia="zh-TW"/>
        </w:rPr>
      </w:pPr>
    </w:p>
    <w:p w:rsidR="00371224" w:rsidRDefault="00371224">
      <w:pPr>
        <w:rPr>
          <w:lang w:eastAsia="zh-TW"/>
        </w:rPr>
      </w:pPr>
      <w:r>
        <w:rPr>
          <w:lang w:eastAsia="zh-TW"/>
        </w:rPr>
        <w:br w:type="page"/>
      </w:r>
    </w:p>
    <w:p w:rsidR="00B014A5" w:rsidRDefault="00B014A5" w:rsidP="00A641AD">
      <w:pPr>
        <w:rPr>
          <w:lang w:eastAsia="zh-TW"/>
        </w:rPr>
      </w:pPr>
      <w:r>
        <w:rPr>
          <w:rFonts w:hint="eastAsia"/>
          <w:lang w:eastAsia="zh-TW"/>
        </w:rPr>
        <w:lastRenderedPageBreak/>
        <w:t>學習使用</w:t>
      </w:r>
      <w:r w:rsidR="002D35E9">
        <w:rPr>
          <w:rFonts w:hint="eastAsia"/>
          <w:lang w:eastAsia="zh-TW"/>
        </w:rPr>
        <w:t>Fl</w:t>
      </w:r>
      <w:r w:rsidR="002D35E9">
        <w:rPr>
          <w:lang w:eastAsia="zh-TW"/>
        </w:rPr>
        <w:t>utter Packages</w:t>
      </w:r>
      <w:r>
        <w:rPr>
          <w:rFonts w:hint="eastAsia"/>
          <w:lang w:eastAsia="zh-TW"/>
        </w:rPr>
        <w:t>：</w:t>
      </w:r>
    </w:p>
    <w:p w:rsidR="002D35E9" w:rsidRDefault="002D35E9" w:rsidP="00A641AD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Fl</w:t>
      </w:r>
      <w:r>
        <w:rPr>
          <w:lang w:eastAsia="zh-TW"/>
        </w:rPr>
        <w:t>utter Packages</w:t>
      </w:r>
      <w:r>
        <w:rPr>
          <w:rFonts w:hint="eastAsia"/>
          <w:lang w:eastAsia="zh-TW"/>
        </w:rPr>
        <w:t>是由其他人創建的開放資源庫，可以降低開發時間，完成我們所需要的功能。</w:t>
      </w:r>
    </w:p>
    <w:p w:rsidR="00354E86" w:rsidRDefault="00354E86" w:rsidP="00354E86">
      <w:pPr>
        <w:rPr>
          <w:lang w:eastAsia="zh-TW"/>
        </w:rPr>
      </w:pPr>
      <w:r>
        <w:rPr>
          <w:rFonts w:hint="eastAsia"/>
          <w:lang w:eastAsia="zh-TW"/>
        </w:rPr>
        <w:t>請參考官方文件：</w:t>
      </w:r>
    </w:p>
    <w:p w:rsidR="003139C6" w:rsidRDefault="00354E86" w:rsidP="00B014A5">
      <w:pPr>
        <w:rPr>
          <w:lang w:eastAsia="zh-TW"/>
        </w:rPr>
      </w:pPr>
      <w:hyperlink r:id="rId14" w:history="1">
        <w:r w:rsidRPr="00354E86">
          <w:rPr>
            <w:rStyle w:val="afff9"/>
            <w:lang w:eastAsia="zh-TW"/>
          </w:rPr>
          <w:t>Flutter Packages</w:t>
        </w:r>
      </w:hyperlink>
      <w:r>
        <w:rPr>
          <w:rFonts w:hint="eastAsia"/>
          <w:lang w:eastAsia="zh-TW"/>
        </w:rPr>
        <w:t>；</w:t>
      </w: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5097"/>
        <w:gridCol w:w="5097"/>
      </w:tblGrid>
      <w:tr w:rsidR="003139C6" w:rsidTr="00FD0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897894" w:rsidRDefault="001A5289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A99B10" wp14:editId="3347668E">
                  <wp:extent cx="3000686" cy="180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E21060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3DE890" wp14:editId="0A51BD27">
                  <wp:extent cx="3000686" cy="180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D83EE8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D83EE8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 w:rsidR="001A5289">
              <w:rPr>
                <w:b w:val="0"/>
                <w:sz w:val="14"/>
                <w:lang w:eastAsia="zh-TW"/>
              </w:rPr>
              <w:br/>
            </w:r>
            <w:r w:rsidR="001A5289">
              <w:rPr>
                <w:rFonts w:hint="eastAsia"/>
                <w:b w:val="0"/>
                <w:sz w:val="14"/>
                <w:lang w:eastAsia="zh-TW"/>
              </w:rPr>
              <w:t>在Fl</w:t>
            </w:r>
            <w:r w:rsidR="001A5289">
              <w:rPr>
                <w:b w:val="0"/>
                <w:sz w:val="14"/>
                <w:lang w:eastAsia="zh-TW"/>
              </w:rPr>
              <w:t>utter Packages</w:t>
            </w:r>
            <w:r w:rsidR="001A5289">
              <w:rPr>
                <w:rFonts w:hint="eastAsia"/>
                <w:b w:val="0"/>
                <w:sz w:val="14"/>
                <w:lang w:eastAsia="zh-TW"/>
              </w:rPr>
              <w:t>網頁上搜尋g</w:t>
            </w:r>
            <w:r w:rsidR="001A5289">
              <w:rPr>
                <w:b w:val="0"/>
                <w:sz w:val="14"/>
                <w:lang w:eastAsia="zh-TW"/>
              </w:rPr>
              <w:t>enerates words</w:t>
            </w:r>
            <w:r w:rsidR="001A5289">
              <w:rPr>
                <w:rFonts w:hint="eastAsia"/>
                <w:b w:val="0"/>
                <w:sz w:val="14"/>
                <w:lang w:eastAsia="zh-TW"/>
              </w:rPr>
              <w:t>功能的相關套件，可以看到類似畫面，盡量選擇p</w:t>
            </w:r>
            <w:r w:rsidR="001A5289">
              <w:rPr>
                <w:b w:val="0"/>
                <w:sz w:val="14"/>
                <w:lang w:eastAsia="zh-TW"/>
              </w:rPr>
              <w:t>opularity</w:t>
            </w:r>
            <w:r w:rsidR="001A5289">
              <w:rPr>
                <w:rFonts w:hint="eastAsia"/>
                <w:b w:val="0"/>
                <w:sz w:val="14"/>
                <w:lang w:eastAsia="zh-TW"/>
              </w:rPr>
              <w:t>高的套件。</w:t>
            </w:r>
          </w:p>
        </w:tc>
        <w:tc>
          <w:tcPr>
            <w:tcW w:w="2500" w:type="pct"/>
          </w:tcPr>
          <w:p w:rsidR="003139C6" w:rsidRPr="00D83EE8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 w:rsidR="00E21060">
              <w:rPr>
                <w:sz w:val="14"/>
                <w:lang w:eastAsia="zh-TW"/>
              </w:rPr>
              <w:br/>
            </w:r>
            <w:r w:rsidR="00E21060">
              <w:rPr>
                <w:rFonts w:hint="eastAsia"/>
                <w:sz w:val="14"/>
                <w:lang w:eastAsia="zh-TW"/>
              </w:rPr>
              <w:t>點選最受歡迎的</w:t>
            </w:r>
            <w:proofErr w:type="spellStart"/>
            <w:r w:rsidR="00E21060">
              <w:rPr>
                <w:rFonts w:hint="eastAsia"/>
                <w:sz w:val="14"/>
                <w:lang w:eastAsia="zh-TW"/>
              </w:rPr>
              <w:t>english_words</w:t>
            </w:r>
            <w:proofErr w:type="spellEnd"/>
            <w:r w:rsidR="00E21060">
              <w:rPr>
                <w:rFonts w:hint="eastAsia"/>
                <w:sz w:val="14"/>
                <w:lang w:eastAsia="zh-TW"/>
              </w:rPr>
              <w:t>頁面，再從S</w:t>
            </w:r>
            <w:r w:rsidR="00E21060">
              <w:rPr>
                <w:sz w:val="14"/>
                <w:lang w:eastAsia="zh-TW"/>
              </w:rPr>
              <w:t>cores</w:t>
            </w:r>
            <w:r w:rsidR="00E21060">
              <w:rPr>
                <w:rFonts w:hint="eastAsia"/>
                <w:sz w:val="14"/>
                <w:lang w:eastAsia="zh-TW"/>
              </w:rPr>
              <w:t>分頁可以得知其他得分。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675444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91C73BD" wp14:editId="53DCAE68">
                  <wp:extent cx="3000686" cy="180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1217B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A0F353" wp14:editId="1BF37E3C">
                  <wp:extent cx="3000686" cy="180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1C5236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1C5236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  <w:r w:rsidR="00675444">
              <w:rPr>
                <w:b w:val="0"/>
                <w:sz w:val="14"/>
                <w:lang w:eastAsia="zh-TW"/>
              </w:rPr>
              <w:br/>
            </w:r>
            <w:r w:rsidR="00675444">
              <w:rPr>
                <w:rFonts w:hint="eastAsia"/>
                <w:b w:val="0"/>
                <w:sz w:val="14"/>
                <w:lang w:eastAsia="zh-TW"/>
              </w:rPr>
              <w:t>或是選擇</w:t>
            </w:r>
            <w:proofErr w:type="spellStart"/>
            <w:r w:rsidR="00675444">
              <w:rPr>
                <w:rFonts w:hint="eastAsia"/>
                <w:b w:val="0"/>
                <w:sz w:val="14"/>
                <w:lang w:eastAsia="zh-TW"/>
              </w:rPr>
              <w:t>P</w:t>
            </w:r>
            <w:r w:rsidR="00675444">
              <w:rPr>
                <w:b w:val="0"/>
                <w:sz w:val="14"/>
                <w:lang w:eastAsia="zh-TW"/>
              </w:rPr>
              <w:t>ublusher</w:t>
            </w:r>
            <w:proofErr w:type="spellEnd"/>
            <w:r w:rsidR="00675444">
              <w:rPr>
                <w:rFonts w:hint="eastAsia"/>
                <w:b w:val="0"/>
                <w:sz w:val="14"/>
                <w:lang w:eastAsia="zh-TW"/>
              </w:rPr>
              <w:t>是由</w:t>
            </w:r>
            <w:proofErr w:type="spellStart"/>
            <w:r w:rsidR="00675444">
              <w:rPr>
                <w:rFonts w:hint="eastAsia"/>
                <w:b w:val="0"/>
                <w:sz w:val="14"/>
                <w:lang w:eastAsia="zh-TW"/>
              </w:rPr>
              <w:t>f</w:t>
            </w:r>
            <w:r w:rsidR="00675444">
              <w:rPr>
                <w:b w:val="0"/>
                <w:sz w:val="14"/>
                <w:lang w:eastAsia="zh-TW"/>
              </w:rPr>
              <w:t>lutter.dev</w:t>
            </w:r>
            <w:proofErr w:type="spellEnd"/>
            <w:r w:rsidR="00675444">
              <w:rPr>
                <w:rFonts w:hint="eastAsia"/>
                <w:b w:val="0"/>
                <w:sz w:val="14"/>
                <w:lang w:eastAsia="zh-TW"/>
              </w:rPr>
              <w:t>開發的套件也比較安全。</w:t>
            </w:r>
          </w:p>
        </w:tc>
        <w:tc>
          <w:tcPr>
            <w:tcW w:w="2500" w:type="pct"/>
          </w:tcPr>
          <w:p w:rsidR="003139C6" w:rsidRPr="001C5236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  <w:r w:rsidR="001217B2">
              <w:rPr>
                <w:sz w:val="14"/>
                <w:lang w:eastAsia="zh-TW"/>
              </w:rPr>
              <w:br/>
            </w:r>
            <w:r w:rsidR="001217B2">
              <w:rPr>
                <w:rFonts w:hint="eastAsia"/>
                <w:sz w:val="14"/>
                <w:lang w:eastAsia="zh-TW"/>
              </w:rPr>
              <w:t>回到</w:t>
            </w:r>
            <w:proofErr w:type="spellStart"/>
            <w:r w:rsidR="001217B2">
              <w:rPr>
                <w:rFonts w:hint="eastAsia"/>
                <w:sz w:val="14"/>
                <w:lang w:eastAsia="zh-TW"/>
              </w:rPr>
              <w:t>english_words</w:t>
            </w:r>
            <w:proofErr w:type="spellEnd"/>
            <w:r w:rsidR="001217B2">
              <w:rPr>
                <w:rFonts w:hint="eastAsia"/>
                <w:sz w:val="14"/>
                <w:lang w:eastAsia="zh-TW"/>
              </w:rPr>
              <w:t>套件，它提供了大約5000個英文單字與許多相關函數，例如列出前50個最常用的名詞等等。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2C3EBB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666CEAD" wp14:editId="1304A850">
                  <wp:extent cx="3000686" cy="180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2C3EBB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9984E06" wp14:editId="5013FFCB">
                  <wp:extent cx="2102473" cy="180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D83EE8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D83EE8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  <w:r w:rsidR="002C3EBB">
              <w:rPr>
                <w:b w:val="0"/>
                <w:sz w:val="14"/>
                <w:lang w:eastAsia="zh-TW"/>
              </w:rPr>
              <w:br/>
            </w:r>
            <w:r w:rsidR="002C3EBB">
              <w:rPr>
                <w:rFonts w:hint="eastAsia"/>
                <w:b w:val="0"/>
                <w:sz w:val="14"/>
                <w:lang w:eastAsia="zh-TW"/>
              </w:rPr>
              <w:t>使用套件的方式請點選Installing分頁，第一步就是在</w:t>
            </w:r>
            <w:proofErr w:type="spellStart"/>
            <w:r w:rsidR="002C3EBB">
              <w:rPr>
                <w:rFonts w:hint="eastAsia"/>
                <w:b w:val="0"/>
                <w:sz w:val="14"/>
                <w:lang w:eastAsia="zh-TW"/>
              </w:rPr>
              <w:t>p</w:t>
            </w:r>
            <w:r w:rsidR="002C3EBB">
              <w:rPr>
                <w:b w:val="0"/>
                <w:sz w:val="14"/>
                <w:lang w:eastAsia="zh-TW"/>
              </w:rPr>
              <w:t>ubspec.yaml</w:t>
            </w:r>
            <w:proofErr w:type="spellEnd"/>
            <w:r w:rsidR="002C3EBB">
              <w:rPr>
                <w:rFonts w:hint="eastAsia"/>
                <w:b w:val="0"/>
                <w:sz w:val="14"/>
                <w:lang w:eastAsia="zh-TW"/>
              </w:rPr>
              <w:t>檔案增加d</w:t>
            </w:r>
            <w:r w:rsidR="002C3EBB">
              <w:rPr>
                <w:b w:val="0"/>
                <w:sz w:val="14"/>
                <w:lang w:eastAsia="zh-TW"/>
              </w:rPr>
              <w:t>ependencies</w:t>
            </w:r>
            <w:r w:rsidR="002C3EBB">
              <w:rPr>
                <w:rFonts w:hint="eastAsia"/>
                <w:b w:val="0"/>
                <w:sz w:val="14"/>
                <w:lang w:eastAsia="zh-TW"/>
              </w:rPr>
              <w:t>宣告。</w:t>
            </w:r>
          </w:p>
        </w:tc>
        <w:tc>
          <w:tcPr>
            <w:tcW w:w="2500" w:type="pct"/>
          </w:tcPr>
          <w:p w:rsidR="003139C6" w:rsidRPr="00D83EE8" w:rsidRDefault="003139C6" w:rsidP="00D23202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  <w:r w:rsidR="002C3EBB">
              <w:rPr>
                <w:sz w:val="14"/>
                <w:lang w:eastAsia="zh-TW"/>
              </w:rPr>
              <w:br/>
            </w:r>
            <w:r w:rsidR="002C3EBB">
              <w:rPr>
                <w:rFonts w:hint="eastAsia"/>
                <w:sz w:val="14"/>
                <w:lang w:eastAsia="zh-TW"/>
              </w:rPr>
              <w:t>在</w:t>
            </w:r>
            <w:proofErr w:type="spellStart"/>
            <w:r w:rsidR="002C3EBB">
              <w:rPr>
                <w:rFonts w:hint="eastAsia"/>
                <w:sz w:val="14"/>
                <w:lang w:eastAsia="zh-TW"/>
              </w:rPr>
              <w:t>c</w:t>
            </w:r>
            <w:r w:rsidR="002C3EBB">
              <w:rPr>
                <w:sz w:val="14"/>
                <w:lang w:eastAsia="zh-TW"/>
              </w:rPr>
              <w:t>upertino_icons</w:t>
            </w:r>
            <w:proofErr w:type="spellEnd"/>
            <w:r w:rsidR="002C3EBB">
              <w:rPr>
                <w:sz w:val="14"/>
                <w:lang w:eastAsia="zh-TW"/>
              </w:rPr>
              <w:t>: ^0.1.2</w:t>
            </w:r>
            <w:r w:rsidR="002C3EBB">
              <w:rPr>
                <w:rFonts w:hint="eastAsia"/>
                <w:sz w:val="14"/>
                <w:lang w:eastAsia="zh-TW"/>
              </w:rPr>
              <w:t>下面一列貼上</w:t>
            </w:r>
            <w:proofErr w:type="spellStart"/>
            <w:r w:rsidR="002C3EBB">
              <w:rPr>
                <w:rFonts w:hint="eastAsia"/>
                <w:sz w:val="14"/>
                <w:lang w:eastAsia="zh-TW"/>
              </w:rPr>
              <w:t>english_words</w:t>
            </w:r>
            <w:proofErr w:type="spellEnd"/>
            <w:r w:rsidR="002C3EBB">
              <w:rPr>
                <w:rFonts w:hint="eastAsia"/>
                <w:sz w:val="14"/>
                <w:lang w:eastAsia="zh-TW"/>
              </w:rPr>
              <w:t>: ^3.1.5。</w:t>
            </w:r>
            <w:proofErr w:type="spellStart"/>
            <w:r w:rsidR="002C3EBB">
              <w:rPr>
                <w:rFonts w:hint="eastAsia"/>
                <w:sz w:val="14"/>
                <w:lang w:eastAsia="zh-TW"/>
              </w:rPr>
              <w:t>c</w:t>
            </w:r>
            <w:r w:rsidR="002C3EBB">
              <w:rPr>
                <w:sz w:val="14"/>
                <w:lang w:eastAsia="zh-TW"/>
              </w:rPr>
              <w:t>upertino_icons</w:t>
            </w:r>
            <w:proofErr w:type="spellEnd"/>
            <w:r w:rsidR="002C3EBB">
              <w:rPr>
                <w:rFonts w:hint="eastAsia"/>
                <w:sz w:val="14"/>
                <w:lang w:eastAsia="zh-TW"/>
              </w:rPr>
              <w:t>套件</w:t>
            </w:r>
            <w:r w:rsidR="00B36A5E">
              <w:rPr>
                <w:rFonts w:hint="eastAsia"/>
                <w:sz w:val="14"/>
                <w:lang w:eastAsia="zh-TW"/>
              </w:rPr>
              <w:t>是由</w:t>
            </w:r>
            <w:proofErr w:type="spellStart"/>
            <w:r w:rsidR="00B36A5E">
              <w:rPr>
                <w:sz w:val="14"/>
                <w:lang w:eastAsia="zh-TW"/>
              </w:rPr>
              <w:t>f</w:t>
            </w:r>
            <w:r w:rsidR="00B36A5E">
              <w:rPr>
                <w:rFonts w:hint="eastAsia"/>
                <w:sz w:val="14"/>
                <w:lang w:eastAsia="zh-TW"/>
              </w:rPr>
              <w:t>l</w:t>
            </w:r>
            <w:r w:rsidR="00B36A5E">
              <w:rPr>
                <w:sz w:val="14"/>
                <w:lang w:eastAsia="zh-TW"/>
              </w:rPr>
              <w:t>utter.dev</w:t>
            </w:r>
            <w:proofErr w:type="spellEnd"/>
            <w:r w:rsidR="00B36A5E">
              <w:rPr>
                <w:rFonts w:hint="eastAsia"/>
                <w:sz w:val="14"/>
                <w:lang w:eastAsia="zh-TW"/>
              </w:rPr>
              <w:t>團隊開發，允許F</w:t>
            </w:r>
            <w:r w:rsidR="00B36A5E">
              <w:rPr>
                <w:sz w:val="14"/>
                <w:lang w:eastAsia="zh-TW"/>
              </w:rPr>
              <w:t xml:space="preserve">lutter </w:t>
            </w:r>
            <w:r w:rsidR="00B36A5E">
              <w:rPr>
                <w:rFonts w:hint="eastAsia"/>
                <w:sz w:val="14"/>
                <w:lang w:eastAsia="zh-TW"/>
              </w:rPr>
              <w:t>Ap</w:t>
            </w:r>
            <w:r w:rsidR="00B36A5E">
              <w:rPr>
                <w:sz w:val="14"/>
                <w:lang w:eastAsia="zh-TW"/>
              </w:rPr>
              <w:t>p</w:t>
            </w:r>
            <w:r w:rsidR="00B36A5E">
              <w:rPr>
                <w:rFonts w:hint="eastAsia"/>
                <w:sz w:val="14"/>
                <w:lang w:eastAsia="zh-TW"/>
              </w:rPr>
              <w:t>中使用i</w:t>
            </w:r>
            <w:r w:rsidR="00B36A5E">
              <w:rPr>
                <w:sz w:val="14"/>
                <w:lang w:eastAsia="zh-TW"/>
              </w:rPr>
              <w:t>OS</w:t>
            </w:r>
            <w:r w:rsidR="00B36A5E">
              <w:rPr>
                <w:rFonts w:hint="eastAsia"/>
                <w:sz w:val="14"/>
                <w:lang w:eastAsia="zh-TW"/>
              </w:rPr>
              <w:t>圖標，創建f</w:t>
            </w:r>
            <w:r w:rsidR="00B36A5E">
              <w:rPr>
                <w:sz w:val="14"/>
                <w:lang w:eastAsia="zh-TW"/>
              </w:rPr>
              <w:t>lutter app</w:t>
            </w:r>
            <w:r w:rsidR="00B36A5E">
              <w:rPr>
                <w:rFonts w:hint="eastAsia"/>
                <w:sz w:val="14"/>
                <w:lang w:eastAsia="zh-TW"/>
              </w:rPr>
              <w:t>時預設都有</w:t>
            </w:r>
            <w:proofErr w:type="spellStart"/>
            <w:r w:rsidR="00B36A5E">
              <w:rPr>
                <w:rFonts w:hint="eastAsia"/>
                <w:sz w:val="14"/>
                <w:lang w:eastAsia="zh-TW"/>
              </w:rPr>
              <w:t>c</w:t>
            </w:r>
            <w:r w:rsidR="00B36A5E">
              <w:rPr>
                <w:sz w:val="14"/>
                <w:lang w:eastAsia="zh-TW"/>
              </w:rPr>
              <w:t>upertino_icons</w:t>
            </w:r>
            <w:proofErr w:type="spellEnd"/>
            <w:r w:rsidR="00B36A5E">
              <w:rPr>
                <w:rFonts w:hint="eastAsia"/>
                <w:sz w:val="14"/>
                <w:lang w:eastAsia="zh-TW"/>
              </w:rPr>
              <w:t>。</w:t>
            </w:r>
            <w:r w:rsidR="00D23202">
              <w:rPr>
                <w:rFonts w:hint="eastAsia"/>
                <w:b/>
                <w:sz w:val="14"/>
                <w:lang w:eastAsia="zh-TW"/>
              </w:rPr>
              <w:t>在宣告套件名稱後建議加上^版本編號，以防止該套件版本大升級所造成不相容的問題。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D23202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624DC55" wp14:editId="5993F009">
                  <wp:extent cx="3000686" cy="180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D2320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7B2E5D7" wp14:editId="1D8A585D">
                  <wp:extent cx="2102473" cy="180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1C5236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1C5236" w:rsidRDefault="003139C6" w:rsidP="00D23202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  <w:r w:rsidR="00D23202">
              <w:rPr>
                <w:b w:val="0"/>
                <w:sz w:val="14"/>
                <w:lang w:eastAsia="zh-TW"/>
              </w:rPr>
              <w:br/>
            </w:r>
            <w:r w:rsidR="00D23202">
              <w:rPr>
                <w:rFonts w:hint="eastAsia"/>
                <w:b w:val="0"/>
                <w:sz w:val="14"/>
                <w:lang w:eastAsia="zh-TW"/>
              </w:rPr>
              <w:t>接下來第二步是讓專案自動下載套件並安裝。</w:t>
            </w:r>
          </w:p>
        </w:tc>
        <w:tc>
          <w:tcPr>
            <w:tcW w:w="2500" w:type="pct"/>
          </w:tcPr>
          <w:p w:rsidR="003139C6" w:rsidRPr="001C5236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  <w:r w:rsidR="00D23202">
              <w:rPr>
                <w:sz w:val="14"/>
                <w:lang w:eastAsia="zh-TW"/>
              </w:rPr>
              <w:br/>
            </w:r>
            <w:r w:rsidR="00D23202">
              <w:rPr>
                <w:rFonts w:hint="eastAsia"/>
                <w:sz w:val="14"/>
                <w:lang w:eastAsia="zh-TW"/>
              </w:rPr>
              <w:t>在</w:t>
            </w:r>
            <w:proofErr w:type="spellStart"/>
            <w:r w:rsidR="00D23202">
              <w:rPr>
                <w:rFonts w:hint="eastAsia"/>
                <w:sz w:val="14"/>
                <w:lang w:eastAsia="zh-TW"/>
              </w:rPr>
              <w:t>y</w:t>
            </w:r>
            <w:r w:rsidR="00D23202">
              <w:rPr>
                <w:sz w:val="14"/>
                <w:lang w:eastAsia="zh-TW"/>
              </w:rPr>
              <w:t>aml</w:t>
            </w:r>
            <w:proofErr w:type="spellEnd"/>
            <w:r w:rsidR="00D23202">
              <w:rPr>
                <w:rFonts w:hint="eastAsia"/>
                <w:sz w:val="14"/>
                <w:lang w:eastAsia="zh-TW"/>
              </w:rPr>
              <w:t>檔上方點取</w:t>
            </w:r>
            <w:r w:rsidR="00D23202">
              <w:rPr>
                <w:sz w:val="14"/>
                <w:lang w:eastAsia="zh-TW"/>
              </w:rPr>
              <w:t>Pub get</w:t>
            </w:r>
            <w:r w:rsidR="00D23202">
              <w:rPr>
                <w:rFonts w:hint="eastAsia"/>
                <w:sz w:val="14"/>
                <w:lang w:eastAsia="zh-TW"/>
              </w:rPr>
              <w:t>，等待執行完成。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D23202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75D61AA" wp14:editId="2D45D713">
                  <wp:extent cx="2102473" cy="180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D23202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69BBB09" wp14:editId="30142ECA">
                  <wp:extent cx="2102473" cy="180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D83EE8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D83EE8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  <w:r w:rsidR="00D23202">
              <w:rPr>
                <w:b w:val="0"/>
                <w:sz w:val="14"/>
                <w:lang w:eastAsia="zh-TW"/>
              </w:rPr>
              <w:br/>
            </w:r>
            <w:r w:rsidR="00D23202">
              <w:rPr>
                <w:rFonts w:hint="eastAsia"/>
                <w:b w:val="0"/>
                <w:sz w:val="14"/>
                <w:lang w:eastAsia="zh-TW"/>
              </w:rPr>
              <w:t>安裝完畢後，可以在P</w:t>
            </w:r>
            <w:r w:rsidR="00D23202">
              <w:rPr>
                <w:b w:val="0"/>
                <w:sz w:val="14"/>
                <w:lang w:eastAsia="zh-TW"/>
              </w:rPr>
              <w:t>roject &gt; External Libraries &gt;</w:t>
            </w:r>
            <w:r w:rsidR="005B2136">
              <w:rPr>
                <w:b w:val="0"/>
                <w:sz w:val="14"/>
                <w:lang w:eastAsia="zh-TW"/>
              </w:rPr>
              <w:t xml:space="preserve"> Dart Packages&gt;</w:t>
            </w:r>
            <w:r w:rsidR="00D23202">
              <w:rPr>
                <w:rFonts w:hint="eastAsia"/>
                <w:b w:val="0"/>
                <w:sz w:val="14"/>
                <w:lang w:eastAsia="zh-TW"/>
              </w:rPr>
              <w:t>看到此套件的資料夾。</w:t>
            </w:r>
          </w:p>
        </w:tc>
        <w:tc>
          <w:tcPr>
            <w:tcW w:w="2500" w:type="pct"/>
          </w:tcPr>
          <w:p w:rsidR="003139C6" w:rsidRPr="00D83EE8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  <w:r w:rsidR="00D23202">
              <w:rPr>
                <w:sz w:val="14"/>
                <w:lang w:eastAsia="zh-TW"/>
              </w:rPr>
              <w:br/>
            </w:r>
            <w:r w:rsidR="00D23202">
              <w:rPr>
                <w:rFonts w:hint="eastAsia"/>
                <w:sz w:val="14"/>
                <w:lang w:eastAsia="zh-TW"/>
              </w:rPr>
              <w:t>第三步便是宣告引用套件。在</w:t>
            </w:r>
            <w:proofErr w:type="spellStart"/>
            <w:r w:rsidR="00D23202">
              <w:rPr>
                <w:sz w:val="14"/>
                <w:lang w:eastAsia="zh-TW"/>
              </w:rPr>
              <w:t>main.dart</w:t>
            </w:r>
            <w:proofErr w:type="spellEnd"/>
            <w:r w:rsidR="00D23202">
              <w:rPr>
                <w:rFonts w:hint="eastAsia"/>
                <w:sz w:val="14"/>
                <w:lang w:eastAsia="zh-TW"/>
              </w:rPr>
              <w:t>檔案最上方，輸入i</w:t>
            </w:r>
            <w:r w:rsidR="00D23202">
              <w:rPr>
                <w:sz w:val="14"/>
                <w:lang w:eastAsia="zh-TW"/>
              </w:rPr>
              <w:t>mport</w:t>
            </w:r>
            <w:r w:rsidR="00D23202">
              <w:rPr>
                <w:rFonts w:hint="eastAsia"/>
                <w:sz w:val="14"/>
                <w:lang w:eastAsia="zh-TW"/>
              </w:rPr>
              <w:t>這行指令，就能使用flutter packages。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8E0BED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FF05B07" wp14:editId="7BE124BF">
                  <wp:extent cx="3000686" cy="180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7C6D70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6AC4C9E" wp14:editId="03F55269">
                  <wp:extent cx="3055598" cy="180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59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9C6" w:rsidRPr="001C5236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1C5236" w:rsidRDefault="003139C6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  <w:r w:rsidR="008E0BED">
              <w:rPr>
                <w:b w:val="0"/>
                <w:sz w:val="14"/>
                <w:lang w:eastAsia="zh-TW"/>
              </w:rPr>
              <w:br/>
            </w:r>
            <w:r w:rsidR="008E0BED">
              <w:rPr>
                <w:rFonts w:hint="eastAsia"/>
                <w:b w:val="0"/>
                <w:sz w:val="14"/>
                <w:lang w:eastAsia="zh-TW"/>
              </w:rPr>
              <w:t>從該套件的Readme分頁可以得知如何使用它所提供的方法。</w:t>
            </w:r>
          </w:p>
        </w:tc>
        <w:tc>
          <w:tcPr>
            <w:tcW w:w="2500" w:type="pct"/>
          </w:tcPr>
          <w:p w:rsidR="003139C6" w:rsidRPr="001C5236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  <w:r w:rsidR="007C6D70">
              <w:rPr>
                <w:sz w:val="14"/>
                <w:lang w:eastAsia="zh-TW"/>
              </w:rPr>
              <w:br/>
            </w:r>
            <w:r w:rsidR="007C6D70">
              <w:rPr>
                <w:rFonts w:hint="eastAsia"/>
                <w:sz w:val="14"/>
                <w:lang w:eastAsia="zh-TW"/>
              </w:rPr>
              <w:t>試著在畫面中心列出最常使用的高頻率單字(名詞n</w:t>
            </w:r>
            <w:r w:rsidR="007C6D70">
              <w:rPr>
                <w:sz w:val="14"/>
                <w:lang w:eastAsia="zh-TW"/>
              </w:rPr>
              <w:t>ouns</w:t>
            </w:r>
            <w:r w:rsidR="007C6D70">
              <w:rPr>
                <w:rFonts w:hint="eastAsia"/>
                <w:sz w:val="14"/>
                <w:lang w:eastAsia="zh-TW"/>
              </w:rPr>
              <w:t>)。</w:t>
            </w:r>
          </w:p>
        </w:tc>
      </w:tr>
      <w:tr w:rsidR="003139C6" w:rsidTr="00FD08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Default="00AF751B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79A0D5" wp14:editId="5991DA16">
                  <wp:extent cx="3060180" cy="1800000"/>
                  <wp:effectExtent l="0" t="0" r="698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18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139C6" w:rsidRDefault="003139C6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3139C6" w:rsidRPr="00D83EE8" w:rsidTr="00FD0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3139C6" w:rsidRPr="00D83EE8" w:rsidRDefault="003139C6" w:rsidP="00AF751B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  <w:r w:rsidR="00AF751B">
              <w:rPr>
                <w:b w:val="0"/>
                <w:sz w:val="14"/>
                <w:lang w:eastAsia="zh-TW"/>
              </w:rPr>
              <w:br/>
            </w:r>
            <w:r w:rsidR="00AF751B">
              <w:rPr>
                <w:rFonts w:hint="eastAsia"/>
                <w:b w:val="0"/>
                <w:sz w:val="14"/>
                <w:lang w:eastAsia="zh-TW"/>
              </w:rPr>
              <w:t>可以從e</w:t>
            </w:r>
            <w:r w:rsidR="00AF751B">
              <w:rPr>
                <w:b w:val="0"/>
                <w:sz w:val="14"/>
                <w:lang w:eastAsia="zh-TW"/>
              </w:rPr>
              <w:t xml:space="preserve">nglish_words-3.1.5 &gt; </w:t>
            </w:r>
            <w:proofErr w:type="spellStart"/>
            <w:r w:rsidR="00AF751B">
              <w:rPr>
                <w:b w:val="0"/>
                <w:sz w:val="14"/>
                <w:lang w:eastAsia="zh-TW"/>
              </w:rPr>
              <w:t>src</w:t>
            </w:r>
            <w:proofErr w:type="spellEnd"/>
            <w:r w:rsidR="00AF751B">
              <w:rPr>
                <w:rFonts w:hint="eastAsia"/>
                <w:b w:val="0"/>
                <w:sz w:val="14"/>
                <w:lang w:eastAsia="zh-TW"/>
              </w:rPr>
              <w:t xml:space="preserve"> </w:t>
            </w:r>
            <w:r w:rsidR="00AF751B">
              <w:rPr>
                <w:b w:val="0"/>
                <w:sz w:val="14"/>
                <w:lang w:eastAsia="zh-TW"/>
              </w:rPr>
              <w:t>&gt; words &gt;</w:t>
            </w:r>
            <w:r w:rsidR="00AF751B">
              <w:rPr>
                <w:rFonts w:hint="eastAsia"/>
                <w:b w:val="0"/>
                <w:sz w:val="14"/>
                <w:lang w:eastAsia="zh-TW"/>
              </w:rPr>
              <w:t>看到提供形容詞、名詞、全部5000字的列表，可以根據需求來應用。</w:t>
            </w:r>
          </w:p>
        </w:tc>
        <w:tc>
          <w:tcPr>
            <w:tcW w:w="2500" w:type="pct"/>
          </w:tcPr>
          <w:p w:rsidR="003139C6" w:rsidRPr="00D83EE8" w:rsidRDefault="003139C6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  <w:r w:rsidR="00FD083C">
              <w:rPr>
                <w:sz w:val="14"/>
                <w:lang w:eastAsia="zh-TW"/>
              </w:rPr>
              <w:br/>
            </w:r>
            <w:r w:rsidR="00FD083C">
              <w:rPr>
                <w:rFonts w:hint="eastAsia"/>
                <w:sz w:val="14"/>
                <w:lang w:eastAsia="zh-TW"/>
              </w:rPr>
              <w:t>使用packages可以讓我們縮短開發時間，如同</w:t>
            </w:r>
            <w:proofErr w:type="gramStart"/>
            <w:r w:rsidR="00FD083C">
              <w:rPr>
                <w:rFonts w:hint="eastAsia"/>
                <w:sz w:val="14"/>
                <w:lang w:eastAsia="zh-TW"/>
              </w:rPr>
              <w:t>堆積木般</w:t>
            </w:r>
            <w:proofErr w:type="gramEnd"/>
            <w:r w:rsidR="00FD083C">
              <w:rPr>
                <w:rFonts w:hint="eastAsia"/>
                <w:sz w:val="14"/>
                <w:lang w:eastAsia="zh-TW"/>
              </w:rPr>
              <w:t>，如果有現成的零件包我們為何要自己慢慢堆疊呢？請記得善用flutter packages。</w:t>
            </w:r>
          </w:p>
        </w:tc>
      </w:tr>
    </w:tbl>
    <w:p w:rsidR="003139C6" w:rsidRDefault="003139C6" w:rsidP="003139C6">
      <w:pPr>
        <w:pStyle w:val="affff5"/>
        <w:ind w:left="360"/>
        <w:rPr>
          <w:lang w:eastAsia="zh-TW"/>
        </w:rPr>
      </w:pPr>
    </w:p>
    <w:p w:rsidR="003139C6" w:rsidRDefault="003139C6" w:rsidP="003139C6">
      <w:pPr>
        <w:pStyle w:val="affff5"/>
        <w:ind w:left="360"/>
        <w:rPr>
          <w:lang w:eastAsia="zh-TW"/>
        </w:rPr>
      </w:pPr>
    </w:p>
    <w:p w:rsidR="003139C6" w:rsidRDefault="00DA599F" w:rsidP="00B014A5">
      <w:pPr>
        <w:rPr>
          <w:lang w:eastAsia="zh-TW"/>
        </w:rPr>
      </w:pPr>
      <w:r>
        <w:rPr>
          <w:rFonts w:hint="eastAsia"/>
          <w:lang w:eastAsia="zh-TW"/>
        </w:rPr>
        <w:lastRenderedPageBreak/>
        <w:t>添加撥放音源套件：</w:t>
      </w:r>
    </w:p>
    <w:p w:rsidR="00DA599F" w:rsidRDefault="00DA599F" w:rsidP="00B014A5">
      <w:pPr>
        <w:rPr>
          <w:rFonts w:hint="eastAsia"/>
          <w:lang w:eastAsia="zh-TW"/>
        </w:rPr>
      </w:pP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5097"/>
        <w:gridCol w:w="5097"/>
      </w:tblGrid>
      <w:tr w:rsidR="00F81D23" w:rsidTr="00615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897894" w:rsidRDefault="00DA599F" w:rsidP="0061523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7B595DD" wp14:editId="793280C8">
                  <wp:extent cx="3000686" cy="180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F81D23" w:rsidRDefault="00DA599F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FC908D7" wp14:editId="57F325C5">
                  <wp:extent cx="3000686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68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D23" w:rsidRPr="00D83EE8" w:rsidTr="00615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 w:rsidR="00DA599F">
              <w:rPr>
                <w:b w:val="0"/>
                <w:sz w:val="14"/>
                <w:lang w:eastAsia="zh-TW"/>
              </w:rPr>
              <w:br/>
            </w:r>
            <w:r w:rsidR="00DA599F">
              <w:rPr>
                <w:rFonts w:hint="eastAsia"/>
                <w:b w:val="0"/>
                <w:sz w:val="14"/>
                <w:lang w:eastAsia="zh-TW"/>
              </w:rPr>
              <w:t>搜尋p</w:t>
            </w:r>
            <w:r w:rsidR="00DA599F">
              <w:rPr>
                <w:b w:val="0"/>
                <w:sz w:val="14"/>
                <w:lang w:eastAsia="zh-TW"/>
              </w:rPr>
              <w:t>lay audio file</w:t>
            </w:r>
            <w:r w:rsidR="00DA599F">
              <w:rPr>
                <w:rFonts w:hint="eastAsia"/>
                <w:b w:val="0"/>
                <w:sz w:val="14"/>
                <w:lang w:eastAsia="zh-TW"/>
              </w:rPr>
              <w:t>，並依受歡迎程度排序。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 w:rsidR="00DA599F">
              <w:rPr>
                <w:sz w:val="14"/>
                <w:lang w:eastAsia="zh-TW"/>
              </w:rPr>
              <w:br/>
            </w:r>
            <w:r w:rsidR="00DA599F">
              <w:rPr>
                <w:rFonts w:hint="eastAsia"/>
                <w:sz w:val="14"/>
                <w:lang w:eastAsia="zh-TW"/>
              </w:rPr>
              <w:t>由下方敘述找到最適用的套件：</w:t>
            </w:r>
            <w:proofErr w:type="spellStart"/>
            <w:r w:rsidR="00DA599F">
              <w:rPr>
                <w:rFonts w:hint="eastAsia"/>
                <w:sz w:val="14"/>
                <w:lang w:eastAsia="zh-TW"/>
              </w:rPr>
              <w:t>a</w:t>
            </w:r>
            <w:r w:rsidR="00DA599F">
              <w:rPr>
                <w:sz w:val="14"/>
                <w:lang w:eastAsia="zh-TW"/>
              </w:rPr>
              <w:t>udioplayers</w:t>
            </w:r>
            <w:proofErr w:type="spellEnd"/>
            <w:r w:rsidR="00DA599F">
              <w:rPr>
                <w:rFonts w:hint="eastAsia"/>
                <w:sz w:val="14"/>
                <w:lang w:eastAsia="zh-TW"/>
              </w:rPr>
              <w:t>，注意還有個套件名稱為</w:t>
            </w:r>
            <w:proofErr w:type="spellStart"/>
            <w:r w:rsidR="00DA599F">
              <w:rPr>
                <w:rFonts w:hint="eastAsia"/>
                <w:sz w:val="14"/>
                <w:lang w:eastAsia="zh-TW"/>
              </w:rPr>
              <w:t>a</w:t>
            </w:r>
            <w:r w:rsidR="00DA599F">
              <w:rPr>
                <w:sz w:val="14"/>
                <w:lang w:eastAsia="zh-TW"/>
              </w:rPr>
              <w:t>udioplayer</w:t>
            </w:r>
            <w:proofErr w:type="spellEnd"/>
            <w:r w:rsidR="00DA599F">
              <w:rPr>
                <w:rFonts w:hint="eastAsia"/>
                <w:sz w:val="14"/>
                <w:lang w:eastAsia="zh-TW"/>
              </w:rPr>
              <w:t>差了一個s卻是不同套件。</w:t>
            </w:r>
          </w:p>
        </w:tc>
      </w:tr>
    </w:tbl>
    <w:p w:rsidR="00BC2347" w:rsidRDefault="00BC2347">
      <w:pPr>
        <w:rPr>
          <w:rFonts w:eastAsiaTheme="minorEastAsia"/>
        </w:rPr>
      </w:pPr>
    </w:p>
    <w:p w:rsidR="00BC2347" w:rsidRPr="00261A41" w:rsidRDefault="00BC2347" w:rsidP="00BC2347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t>Challenge</w:t>
      </w:r>
    </w:p>
    <w:p w:rsidR="00BC2347" w:rsidRDefault="00BC2347" w:rsidP="00BC2347">
      <w:pPr>
        <w:rPr>
          <w:lang w:eastAsia="zh-TW"/>
        </w:rPr>
      </w:pPr>
      <w:r>
        <w:rPr>
          <w:rFonts w:hint="eastAsia"/>
          <w:lang w:eastAsia="zh-TW"/>
        </w:rPr>
        <w:t>試著新增</w:t>
      </w:r>
      <w:proofErr w:type="spellStart"/>
      <w:r>
        <w:rPr>
          <w:rFonts w:hint="eastAsia"/>
          <w:lang w:eastAsia="zh-TW"/>
        </w:rPr>
        <w:t>a</w:t>
      </w:r>
      <w:r>
        <w:rPr>
          <w:lang w:eastAsia="zh-TW"/>
        </w:rPr>
        <w:t>udioplayers</w:t>
      </w:r>
      <w:proofErr w:type="spellEnd"/>
      <w:r>
        <w:rPr>
          <w:lang w:eastAsia="zh-TW"/>
        </w:rPr>
        <w:t xml:space="preserve"> packages</w:t>
      </w:r>
      <w:r>
        <w:rPr>
          <w:rFonts w:hint="eastAsia"/>
          <w:lang w:eastAsia="zh-TW"/>
        </w:rPr>
        <w:t>於專案中。</w:t>
      </w:r>
    </w:p>
    <w:p w:rsidR="00BC2347" w:rsidRDefault="00BC2347" w:rsidP="00BC2347">
      <w:pPr>
        <w:rPr>
          <w:lang w:eastAsia="zh-TW"/>
        </w:rPr>
      </w:pPr>
      <w:r>
        <w:rPr>
          <w:rFonts w:hint="eastAsia"/>
          <w:lang w:eastAsia="zh-TW"/>
        </w:rPr>
        <w:t>So</w:t>
      </w:r>
      <w:r>
        <w:rPr>
          <w:lang w:eastAsia="zh-TW"/>
        </w:rPr>
        <w:t>lution</w:t>
      </w:r>
      <w:r>
        <w:rPr>
          <w:rFonts w:hint="eastAsia"/>
          <w:lang w:eastAsia="zh-TW"/>
        </w:rPr>
        <w:t>：</w:t>
      </w: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5097"/>
        <w:gridCol w:w="5097"/>
      </w:tblGrid>
      <w:tr w:rsidR="001514FF" w:rsidTr="001514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514FF" w:rsidRDefault="001514FF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1514FF" w:rsidRDefault="001514FF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1514FF" w:rsidRPr="001C5236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1514FF" w:rsidRPr="001C5236" w:rsidRDefault="001514FF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1</w:t>
            </w:r>
          </w:p>
        </w:tc>
        <w:tc>
          <w:tcPr>
            <w:tcW w:w="2500" w:type="pct"/>
          </w:tcPr>
          <w:p w:rsidR="001514FF" w:rsidRPr="001C5236" w:rsidRDefault="001514FF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2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  <w:tr w:rsidR="00F81D23" w:rsidTr="001514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1514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rFonts w:hint="eastAsia"/>
                <w:b w:val="0"/>
                <w:sz w:val="14"/>
                <w:lang w:eastAsia="zh-TW"/>
              </w:rPr>
              <w:t>7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18</w:t>
            </w:r>
          </w:p>
        </w:tc>
      </w:tr>
    </w:tbl>
    <w:p w:rsidR="000F36E7" w:rsidRDefault="000F36E7">
      <w:pPr>
        <w:rPr>
          <w:lang w:eastAsia="zh-TW"/>
        </w:rPr>
      </w:pPr>
    </w:p>
    <w:p w:rsidR="00F81D23" w:rsidRDefault="00F81D23">
      <w:pPr>
        <w:rPr>
          <w:lang w:eastAsia="zh-TW"/>
        </w:rPr>
      </w:pPr>
    </w:p>
    <w:p w:rsidR="00F81D23" w:rsidRDefault="00F81D23">
      <w:pPr>
        <w:rPr>
          <w:lang w:eastAsia="zh-TW"/>
        </w:rPr>
      </w:pPr>
    </w:p>
    <w:tbl>
      <w:tblPr>
        <w:tblStyle w:val="6-1"/>
        <w:tblW w:w="5000" w:type="pct"/>
        <w:tblLook w:val="04A0" w:firstRow="1" w:lastRow="0" w:firstColumn="1" w:lastColumn="0" w:noHBand="0" w:noVBand="1"/>
      </w:tblPr>
      <w:tblGrid>
        <w:gridCol w:w="5097"/>
        <w:gridCol w:w="5097"/>
      </w:tblGrid>
      <w:tr w:rsidR="00F81D23" w:rsidTr="00457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897894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lastRenderedPageBreak/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1C5236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</w:p>
        </w:tc>
        <w:tc>
          <w:tcPr>
            <w:tcW w:w="2500" w:type="pct"/>
          </w:tcPr>
          <w:p w:rsidR="00F81D23" w:rsidRPr="001C5236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  <w:tr w:rsidR="00F81D23" w:rsidTr="0045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Default="00F81D23" w:rsidP="00615239">
            <w:pPr>
              <w:jc w:val="center"/>
              <w:rPr>
                <w:lang w:eastAsia="zh-TW"/>
              </w:rPr>
            </w:pPr>
          </w:p>
        </w:tc>
        <w:tc>
          <w:tcPr>
            <w:tcW w:w="2500" w:type="pct"/>
          </w:tcPr>
          <w:p w:rsidR="00F81D23" w:rsidRDefault="00F81D23" w:rsidP="006152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</w:tc>
      </w:tr>
      <w:tr w:rsidR="00F81D23" w:rsidRPr="00D83EE8" w:rsidTr="00457D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rFonts w:hint="eastAsia"/>
                <w:b w:val="0"/>
                <w:sz w:val="14"/>
                <w:lang w:eastAsia="zh-TW"/>
              </w:rPr>
              <w:t>7</w:t>
            </w:r>
          </w:p>
        </w:tc>
        <w:tc>
          <w:tcPr>
            <w:tcW w:w="2500" w:type="pct"/>
          </w:tcPr>
          <w:p w:rsidR="00F81D23" w:rsidRPr="00D83EE8" w:rsidRDefault="00F81D23" w:rsidP="00615239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18</w:t>
            </w:r>
          </w:p>
        </w:tc>
      </w:tr>
    </w:tbl>
    <w:p w:rsidR="00F81D23" w:rsidRPr="00AF4CF2" w:rsidRDefault="00F81D23">
      <w:pPr>
        <w:rPr>
          <w:lang w:eastAsia="zh-TW"/>
        </w:rPr>
      </w:pPr>
    </w:p>
    <w:sectPr w:rsidR="00F81D23" w:rsidRPr="00AF4CF2" w:rsidSect="00F81D23">
      <w:footerReference w:type="default" r:id="rId30"/>
      <w:pgSz w:w="11906" w:h="16838" w:code="9"/>
      <w:pgMar w:top="851" w:right="851" w:bottom="851" w:left="851" w:header="720" w:footer="8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A28" w:rsidRDefault="006A4A28">
      <w:pPr>
        <w:spacing w:after="0"/>
      </w:pPr>
      <w:r>
        <w:separator/>
      </w:r>
    </w:p>
  </w:endnote>
  <w:endnote w:type="continuationSeparator" w:id="0">
    <w:p w:rsidR="006A4A28" w:rsidRDefault="006A4A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5239" w:rsidRPr="00AF4CF2" w:rsidRDefault="00615239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5200EC">
      <w:rPr>
        <w:noProof/>
        <w:lang w:val="zh-TW" w:eastAsia="zh-TW" w:bidi="zh-TW"/>
      </w:rPr>
      <w:t>3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A28" w:rsidRDefault="006A4A28">
      <w:pPr>
        <w:spacing w:after="0"/>
      </w:pPr>
      <w:r>
        <w:separator/>
      </w:r>
    </w:p>
  </w:footnote>
  <w:footnote w:type="continuationSeparator" w:id="0">
    <w:p w:rsidR="006A4A28" w:rsidRDefault="006A4A2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3"/>
  </w:num>
  <w:num w:numId="3">
    <w:abstractNumId w:val="14"/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removePersonalInformation/>
  <w:removeDateAndTime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E7"/>
    <w:rsid w:val="000A297B"/>
    <w:rsid w:val="000A5F94"/>
    <w:rsid w:val="000B33AA"/>
    <w:rsid w:val="000F36E7"/>
    <w:rsid w:val="001217B2"/>
    <w:rsid w:val="001418F9"/>
    <w:rsid w:val="001514FF"/>
    <w:rsid w:val="001A148C"/>
    <w:rsid w:val="001A5289"/>
    <w:rsid w:val="001C1A07"/>
    <w:rsid w:val="001E1E51"/>
    <w:rsid w:val="00216B82"/>
    <w:rsid w:val="002278DD"/>
    <w:rsid w:val="0024197D"/>
    <w:rsid w:val="00290CC6"/>
    <w:rsid w:val="0029724A"/>
    <w:rsid w:val="002C3EBB"/>
    <w:rsid w:val="002D35E9"/>
    <w:rsid w:val="002F30E3"/>
    <w:rsid w:val="003139C6"/>
    <w:rsid w:val="00354E86"/>
    <w:rsid w:val="00371224"/>
    <w:rsid w:val="003858A9"/>
    <w:rsid w:val="003B0391"/>
    <w:rsid w:val="003D48E1"/>
    <w:rsid w:val="003E2D26"/>
    <w:rsid w:val="00457DCA"/>
    <w:rsid w:val="0047050B"/>
    <w:rsid w:val="004B3A36"/>
    <w:rsid w:val="005200EC"/>
    <w:rsid w:val="00540212"/>
    <w:rsid w:val="00544E8A"/>
    <w:rsid w:val="0059569D"/>
    <w:rsid w:val="005B2136"/>
    <w:rsid w:val="00615239"/>
    <w:rsid w:val="00645A75"/>
    <w:rsid w:val="00656F7F"/>
    <w:rsid w:val="00675444"/>
    <w:rsid w:val="006A4A28"/>
    <w:rsid w:val="006F7190"/>
    <w:rsid w:val="00763449"/>
    <w:rsid w:val="007824E9"/>
    <w:rsid w:val="007A1983"/>
    <w:rsid w:val="007C47D3"/>
    <w:rsid w:val="007C6D70"/>
    <w:rsid w:val="007E0C3F"/>
    <w:rsid w:val="00855DE9"/>
    <w:rsid w:val="00865AAC"/>
    <w:rsid w:val="00883B4C"/>
    <w:rsid w:val="00897784"/>
    <w:rsid w:val="008D416A"/>
    <w:rsid w:val="008E0BED"/>
    <w:rsid w:val="0092058B"/>
    <w:rsid w:val="009550F6"/>
    <w:rsid w:val="009A36F7"/>
    <w:rsid w:val="009D1E5C"/>
    <w:rsid w:val="009D3D78"/>
    <w:rsid w:val="009E337C"/>
    <w:rsid w:val="00A641AD"/>
    <w:rsid w:val="00A66C39"/>
    <w:rsid w:val="00A67D06"/>
    <w:rsid w:val="00A97482"/>
    <w:rsid w:val="00AF4CF2"/>
    <w:rsid w:val="00AF751B"/>
    <w:rsid w:val="00B014A5"/>
    <w:rsid w:val="00B15429"/>
    <w:rsid w:val="00B36A5E"/>
    <w:rsid w:val="00B4621A"/>
    <w:rsid w:val="00B55513"/>
    <w:rsid w:val="00B766DC"/>
    <w:rsid w:val="00B96BA5"/>
    <w:rsid w:val="00BA5A96"/>
    <w:rsid w:val="00BC2347"/>
    <w:rsid w:val="00BE2603"/>
    <w:rsid w:val="00BF2C78"/>
    <w:rsid w:val="00C70C09"/>
    <w:rsid w:val="00CA7742"/>
    <w:rsid w:val="00CF1F4A"/>
    <w:rsid w:val="00D23202"/>
    <w:rsid w:val="00DA599F"/>
    <w:rsid w:val="00DD7FC9"/>
    <w:rsid w:val="00E21060"/>
    <w:rsid w:val="00E33752"/>
    <w:rsid w:val="00E57A05"/>
    <w:rsid w:val="00F649AF"/>
    <w:rsid w:val="00F81D23"/>
    <w:rsid w:val="00FB092A"/>
    <w:rsid w:val="00FD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23F42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C77C0E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84520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C77C0E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C77C0E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845209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845209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C77C0E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C77C0E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C77C0E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C77C0E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C77C0E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C77C0E" w:themeColor="accent1" w:themeShade="BF"/>
        <w:sz w:val="22"/>
      </w:rPr>
      <w:tblPr/>
      <w:tcPr>
        <w:tcBorders>
          <w:top w:val="nil"/>
          <w:left w:val="nil"/>
          <w:bottom w:val="single" w:sz="4" w:space="0" w:color="C77C0E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C77C0E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C77C0E" w:themeColor="accent1" w:themeShade="BF"/>
        <w:left w:val="single" w:sz="2" w:space="10" w:color="C77C0E" w:themeColor="accent1" w:themeShade="BF"/>
        <w:bottom w:val="single" w:sz="2" w:space="10" w:color="C77C0E" w:themeColor="accent1" w:themeShade="BF"/>
        <w:right w:val="single" w:sz="2" w:space="10" w:color="C77C0E" w:themeColor="accent1" w:themeShade="BF"/>
      </w:pBdr>
      <w:ind w:left="1152" w:right="1152"/>
    </w:pPr>
    <w:rPr>
      <w:i/>
      <w:iCs/>
      <w:color w:val="C77C0E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4E3B30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</w:rPr>
      <w:tblPr/>
      <w:tcPr>
        <w:shd w:val="clear" w:color="auto" w:fill="F9D9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9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</w:rPr>
      <w:tblPr/>
      <w:tcPr>
        <w:shd w:val="clear" w:color="auto" w:fill="DCBFB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CBFB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</w:rPr>
      <w:tblPr/>
      <w:tcPr>
        <w:shd w:val="clear" w:color="auto" w:fill="E1D0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0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</w:rPr>
      <w:tblPr/>
      <w:tcPr>
        <w:shd w:val="clear" w:color="auto" w:fill="E7D5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D5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</w:rPr>
      <w:tblPr/>
      <w:tcPr>
        <w:shd w:val="clear" w:color="auto" w:fill="D9D4C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4C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</w:rPr>
      <w:tblPr/>
      <w:tcPr>
        <w:shd w:val="clear" w:color="auto" w:fill="EBC7A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7A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5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EF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7F3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7947" w:themeFill="accent4" w:themeFillShade="CC"/>
      </w:tcPr>
    </w:tblStylePr>
    <w:tblStylePr w:type="lastRow">
      <w:rPr>
        <w:b/>
        <w:bCs/>
        <w:color w:val="AC79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9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685B" w:themeFill="accent3" w:themeFillShade="CC"/>
      </w:tcPr>
    </w:tblStylePr>
    <w:tblStylePr w:type="lastRow">
      <w:rPr>
        <w:b/>
        <w:bCs/>
        <w:color w:val="9C685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4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A5D20" w:themeFill="accent6" w:themeFillShade="CC"/>
      </w:tcPr>
    </w:tblStylePr>
    <w:tblStylePr w:type="lastRow">
      <w:rPr>
        <w:b/>
        <w:bCs/>
        <w:color w:val="9A5D2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AF1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7859" w:themeFill="accent5" w:themeFillShade="CC"/>
      </w:tcPr>
    </w:tblStylePr>
    <w:tblStylePr w:type="lastRow">
      <w:rPr>
        <w:b/>
        <w:bCs/>
        <w:color w:val="84785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630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630B" w:themeColor="accent1" w:themeShade="99"/>
          <w:insideV w:val="nil"/>
        </w:tcBorders>
        <w:shd w:val="clear" w:color="auto" w:fill="9F630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630B" w:themeFill="accent1" w:themeFillShade="99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7D09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F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3B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3B2E" w:themeColor="accent2" w:themeShade="99"/>
          <w:insideV w:val="nil"/>
        </w:tcBorders>
        <w:shd w:val="clear" w:color="auto" w:fill="623B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3B2E" w:themeFill="accent2" w:themeFillShade="99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4B0A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3986D" w:themeColor="accent4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3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4E4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4E44" w:themeColor="accent3" w:themeShade="99"/>
          <w:insideV w:val="nil"/>
        </w:tcBorders>
        <w:shd w:val="clear" w:color="auto" w:fill="754E4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4" w:themeFill="accent3" w:themeFillShade="99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B58B80" w:themeColor="accent3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15B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15B35" w:themeColor="accent4" w:themeShade="99"/>
          <w:insideV w:val="nil"/>
        </w:tcBorders>
        <w:shd w:val="clear" w:color="auto" w:fill="815B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5B35" w:themeFill="accent4" w:themeFillShade="99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1C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C17529" w:themeColor="accent6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5A4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5A43" w:themeColor="accent5" w:themeShade="99"/>
          <w:insideV w:val="nil"/>
        </w:tcBorders>
        <w:shd w:val="clear" w:color="auto" w:fill="635A4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A43" w:themeFill="accent5" w:themeFillShade="99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0CAB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19574" w:themeColor="accent5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1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451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4518" w:themeColor="accent6" w:themeShade="99"/>
          <w:insideV w:val="nil"/>
        </w:tcBorders>
        <w:shd w:val="clear" w:color="auto" w:fill="73451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4518" w:themeFill="accent6" w:themeFillShade="99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7B98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452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77C0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31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4A3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403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615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4B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71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A3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05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3A1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0571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7B7053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CBFB6" w:themeColor="accent2" w:themeTint="66"/>
        <w:left w:val="single" w:sz="4" w:space="0" w:color="DCBFB6" w:themeColor="accent2" w:themeTint="66"/>
        <w:bottom w:val="single" w:sz="4" w:space="0" w:color="DCBFB6" w:themeColor="accent2" w:themeTint="66"/>
        <w:right w:val="single" w:sz="4" w:space="0" w:color="DCBFB6" w:themeColor="accent2" w:themeTint="66"/>
        <w:insideH w:val="single" w:sz="4" w:space="0" w:color="DCBFB6" w:themeColor="accent2" w:themeTint="66"/>
        <w:insideV w:val="single" w:sz="4" w:space="0" w:color="DCBFB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BA09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1D0CC" w:themeColor="accent3" w:themeTint="66"/>
        <w:left w:val="single" w:sz="4" w:space="0" w:color="E1D0CC" w:themeColor="accent3" w:themeTint="66"/>
        <w:bottom w:val="single" w:sz="4" w:space="0" w:color="E1D0CC" w:themeColor="accent3" w:themeTint="66"/>
        <w:right w:val="single" w:sz="4" w:space="0" w:color="E1D0CC" w:themeColor="accent3" w:themeTint="66"/>
        <w:insideH w:val="single" w:sz="4" w:space="0" w:color="E1D0CC" w:themeColor="accent3" w:themeTint="66"/>
        <w:insideV w:val="single" w:sz="4" w:space="0" w:color="E1D0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2B9B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7D5C4" w:themeColor="accent4" w:themeTint="66"/>
        <w:left w:val="single" w:sz="4" w:space="0" w:color="E7D5C4" w:themeColor="accent4" w:themeTint="66"/>
        <w:bottom w:val="single" w:sz="4" w:space="0" w:color="E7D5C4" w:themeColor="accent4" w:themeTint="66"/>
        <w:right w:val="single" w:sz="4" w:space="0" w:color="E7D5C4" w:themeColor="accent4" w:themeTint="66"/>
        <w:insideH w:val="single" w:sz="4" w:space="0" w:color="E7D5C4" w:themeColor="accent4" w:themeTint="66"/>
        <w:insideV w:val="single" w:sz="4" w:space="0" w:color="E7D5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BC1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9D4C7" w:themeColor="accent5" w:themeTint="66"/>
        <w:left w:val="single" w:sz="4" w:space="0" w:color="D9D4C7" w:themeColor="accent5" w:themeTint="66"/>
        <w:bottom w:val="single" w:sz="4" w:space="0" w:color="D9D4C7" w:themeColor="accent5" w:themeTint="66"/>
        <w:right w:val="single" w:sz="4" w:space="0" w:color="D9D4C7" w:themeColor="accent5" w:themeTint="66"/>
        <w:insideH w:val="single" w:sz="4" w:space="0" w:color="D9D4C7" w:themeColor="accent5" w:themeTint="66"/>
        <w:insideV w:val="single" w:sz="4" w:space="0" w:color="D9D4C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BFA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BC7A3" w:themeColor="accent6" w:themeTint="66"/>
        <w:left w:val="single" w:sz="4" w:space="0" w:color="EBC7A3" w:themeColor="accent6" w:themeTint="66"/>
        <w:bottom w:val="single" w:sz="4" w:space="0" w:color="EBC7A3" w:themeColor="accent6" w:themeTint="66"/>
        <w:right w:val="single" w:sz="4" w:space="0" w:color="EBC7A3" w:themeColor="accent6" w:themeTint="66"/>
        <w:insideH w:val="single" w:sz="4" w:space="0" w:color="EBC7A3" w:themeColor="accent6" w:themeTint="66"/>
        <w:insideV w:val="single" w:sz="4" w:space="0" w:color="EBC7A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2AB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6C681" w:themeColor="accent1" w:themeTint="99"/>
        <w:bottom w:val="single" w:sz="2" w:space="0" w:color="F6C681" w:themeColor="accent1" w:themeTint="99"/>
        <w:insideH w:val="single" w:sz="2" w:space="0" w:color="F6C681" w:themeColor="accent1" w:themeTint="99"/>
        <w:insideV w:val="single" w:sz="2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C68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BA092" w:themeColor="accent2" w:themeTint="99"/>
        <w:bottom w:val="single" w:sz="2" w:space="0" w:color="CBA092" w:themeColor="accent2" w:themeTint="99"/>
        <w:insideH w:val="single" w:sz="2" w:space="0" w:color="CBA092" w:themeColor="accent2" w:themeTint="99"/>
        <w:insideV w:val="single" w:sz="2" w:space="0" w:color="CBA09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BA09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BA09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D2B9B2" w:themeColor="accent3" w:themeTint="99"/>
        <w:bottom w:val="single" w:sz="2" w:space="0" w:color="D2B9B2" w:themeColor="accent3" w:themeTint="99"/>
        <w:insideH w:val="single" w:sz="2" w:space="0" w:color="D2B9B2" w:themeColor="accent3" w:themeTint="99"/>
        <w:insideV w:val="single" w:sz="2" w:space="0" w:color="D2B9B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2B9B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2B9B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DBC1A7" w:themeColor="accent4" w:themeTint="99"/>
        <w:bottom w:val="single" w:sz="2" w:space="0" w:color="DBC1A7" w:themeColor="accent4" w:themeTint="99"/>
        <w:insideH w:val="single" w:sz="2" w:space="0" w:color="DBC1A7" w:themeColor="accent4" w:themeTint="99"/>
        <w:insideV w:val="single" w:sz="2" w:space="0" w:color="DBC1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C1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C1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6BFAB" w:themeColor="accent5" w:themeTint="99"/>
        <w:bottom w:val="single" w:sz="2" w:space="0" w:color="C6BFAB" w:themeColor="accent5" w:themeTint="99"/>
        <w:insideH w:val="single" w:sz="2" w:space="0" w:color="C6BFAB" w:themeColor="accent5" w:themeTint="99"/>
        <w:insideV w:val="single" w:sz="2" w:space="0" w:color="C6BFA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BFA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BFA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2AB76" w:themeColor="accent6" w:themeTint="99"/>
        <w:bottom w:val="single" w:sz="2" w:space="0" w:color="E2AB76" w:themeColor="accent6" w:themeTint="99"/>
        <w:insideH w:val="single" w:sz="2" w:space="0" w:color="E2AB76" w:themeColor="accent6" w:themeTint="99"/>
        <w:insideV w:val="single" w:sz="2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2AB7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2AB7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  <w:tblStylePr w:type="neCell">
      <w:tblPr/>
      <w:tcPr>
        <w:tcBorders>
          <w:bottom w:val="single" w:sz="4" w:space="0" w:color="CBA092" w:themeColor="accent2" w:themeTint="99"/>
        </w:tcBorders>
      </w:tcPr>
    </w:tblStylePr>
    <w:tblStylePr w:type="nwCell">
      <w:tblPr/>
      <w:tcPr>
        <w:tcBorders>
          <w:bottom w:val="single" w:sz="4" w:space="0" w:color="CBA092" w:themeColor="accent2" w:themeTint="99"/>
        </w:tcBorders>
      </w:tcPr>
    </w:tblStylePr>
    <w:tblStylePr w:type="seCell">
      <w:tblPr/>
      <w:tcPr>
        <w:tcBorders>
          <w:top w:val="single" w:sz="4" w:space="0" w:color="CBA092" w:themeColor="accent2" w:themeTint="99"/>
        </w:tcBorders>
      </w:tcPr>
    </w:tblStylePr>
    <w:tblStylePr w:type="swCell">
      <w:tblPr/>
      <w:tcPr>
        <w:tcBorders>
          <w:top w:val="single" w:sz="4" w:space="0" w:color="CBA092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  <w:tblStylePr w:type="neCell">
      <w:tblPr/>
      <w:tcPr>
        <w:tcBorders>
          <w:bottom w:val="single" w:sz="4" w:space="0" w:color="D2B9B2" w:themeColor="accent3" w:themeTint="99"/>
        </w:tcBorders>
      </w:tcPr>
    </w:tblStylePr>
    <w:tblStylePr w:type="nwCell">
      <w:tblPr/>
      <w:tcPr>
        <w:tcBorders>
          <w:bottom w:val="single" w:sz="4" w:space="0" w:color="D2B9B2" w:themeColor="accent3" w:themeTint="99"/>
        </w:tcBorders>
      </w:tcPr>
    </w:tblStylePr>
    <w:tblStylePr w:type="seCell">
      <w:tblPr/>
      <w:tcPr>
        <w:tcBorders>
          <w:top w:val="single" w:sz="4" w:space="0" w:color="D2B9B2" w:themeColor="accent3" w:themeTint="99"/>
        </w:tcBorders>
      </w:tcPr>
    </w:tblStylePr>
    <w:tblStylePr w:type="swCell">
      <w:tblPr/>
      <w:tcPr>
        <w:tcBorders>
          <w:top w:val="single" w:sz="4" w:space="0" w:color="D2B9B2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  <w:tblStylePr w:type="neCell">
      <w:tblPr/>
      <w:tcPr>
        <w:tcBorders>
          <w:bottom w:val="single" w:sz="4" w:space="0" w:color="DBC1A7" w:themeColor="accent4" w:themeTint="99"/>
        </w:tcBorders>
      </w:tcPr>
    </w:tblStylePr>
    <w:tblStylePr w:type="nwCell">
      <w:tblPr/>
      <w:tcPr>
        <w:tcBorders>
          <w:bottom w:val="single" w:sz="4" w:space="0" w:color="DBC1A7" w:themeColor="accent4" w:themeTint="99"/>
        </w:tcBorders>
      </w:tcPr>
    </w:tblStylePr>
    <w:tblStylePr w:type="seCell">
      <w:tblPr/>
      <w:tcPr>
        <w:tcBorders>
          <w:top w:val="single" w:sz="4" w:space="0" w:color="DBC1A7" w:themeColor="accent4" w:themeTint="99"/>
        </w:tcBorders>
      </w:tcPr>
    </w:tblStylePr>
    <w:tblStylePr w:type="swCell">
      <w:tblPr/>
      <w:tcPr>
        <w:tcBorders>
          <w:top w:val="single" w:sz="4" w:space="0" w:color="DBC1A7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  <w:tblStylePr w:type="neCell">
      <w:tblPr/>
      <w:tcPr>
        <w:tcBorders>
          <w:bottom w:val="single" w:sz="4" w:space="0" w:color="C6BFAB" w:themeColor="accent5" w:themeTint="99"/>
        </w:tcBorders>
      </w:tcPr>
    </w:tblStylePr>
    <w:tblStylePr w:type="nwCell">
      <w:tblPr/>
      <w:tcPr>
        <w:tcBorders>
          <w:bottom w:val="single" w:sz="4" w:space="0" w:color="C6BFAB" w:themeColor="accent5" w:themeTint="99"/>
        </w:tcBorders>
      </w:tcPr>
    </w:tblStylePr>
    <w:tblStylePr w:type="seCell">
      <w:tblPr/>
      <w:tcPr>
        <w:tcBorders>
          <w:top w:val="single" w:sz="4" w:space="0" w:color="C6BFAB" w:themeColor="accent5" w:themeTint="99"/>
        </w:tcBorders>
      </w:tcPr>
    </w:tblStylePr>
    <w:tblStylePr w:type="swCell">
      <w:tblPr/>
      <w:tcPr>
        <w:tcBorders>
          <w:top w:val="single" w:sz="4" w:space="0" w:color="C6BFAB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644E" w:themeColor="accent2"/>
          <w:left w:val="single" w:sz="4" w:space="0" w:color="A5644E" w:themeColor="accent2"/>
          <w:bottom w:val="single" w:sz="4" w:space="0" w:color="A5644E" w:themeColor="accent2"/>
          <w:right w:val="single" w:sz="4" w:space="0" w:color="A5644E" w:themeColor="accent2"/>
          <w:insideH w:val="nil"/>
          <w:insideV w:val="nil"/>
        </w:tcBorders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8B80" w:themeColor="accent3"/>
          <w:left w:val="single" w:sz="4" w:space="0" w:color="B58B80" w:themeColor="accent3"/>
          <w:bottom w:val="single" w:sz="4" w:space="0" w:color="B58B80" w:themeColor="accent3"/>
          <w:right w:val="single" w:sz="4" w:space="0" w:color="B58B80" w:themeColor="accent3"/>
          <w:insideH w:val="nil"/>
          <w:insideV w:val="nil"/>
        </w:tcBorders>
        <w:shd w:val="clear" w:color="auto" w:fill="B58B80" w:themeFill="accent3"/>
      </w:tcPr>
    </w:tblStylePr>
    <w:tblStylePr w:type="lastRow">
      <w:rPr>
        <w:b/>
        <w:bCs/>
      </w:rPr>
      <w:tblPr/>
      <w:tcPr>
        <w:tcBorders>
          <w:top w:val="double" w:sz="4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986D" w:themeColor="accent4"/>
          <w:left w:val="single" w:sz="4" w:space="0" w:color="C3986D" w:themeColor="accent4"/>
          <w:bottom w:val="single" w:sz="4" w:space="0" w:color="C3986D" w:themeColor="accent4"/>
          <w:right w:val="single" w:sz="4" w:space="0" w:color="C3986D" w:themeColor="accent4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</w:rPr>
      <w:tblPr/>
      <w:tcPr>
        <w:tcBorders>
          <w:top w:val="double" w:sz="4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19574" w:themeColor="accent5"/>
          <w:left w:val="single" w:sz="4" w:space="0" w:color="A19574" w:themeColor="accent5"/>
          <w:bottom w:val="single" w:sz="4" w:space="0" w:color="A19574" w:themeColor="accent5"/>
          <w:right w:val="single" w:sz="4" w:space="0" w:color="A19574" w:themeColor="accent5"/>
          <w:insideH w:val="nil"/>
          <w:insideV w:val="nil"/>
        </w:tcBorders>
        <w:shd w:val="clear" w:color="auto" w:fill="A19574" w:themeFill="accent5"/>
      </w:tcPr>
    </w:tblStylePr>
    <w:tblStylePr w:type="lastRow">
      <w:rPr>
        <w:b/>
        <w:bCs/>
      </w:rPr>
      <w:tblPr/>
      <w:tcPr>
        <w:tcBorders>
          <w:top w:val="double" w:sz="4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7529" w:themeColor="accent6"/>
          <w:left w:val="single" w:sz="4" w:space="0" w:color="C17529" w:themeColor="accent6"/>
          <w:bottom w:val="single" w:sz="4" w:space="0" w:color="C17529" w:themeColor="accent6"/>
          <w:right w:val="single" w:sz="4" w:space="0" w:color="C17529" w:themeColor="accent6"/>
          <w:insideH w:val="nil"/>
          <w:insideV w:val="nil"/>
        </w:tcBorders>
        <w:shd w:val="clear" w:color="auto" w:fill="C17529" w:themeFill="accent6"/>
      </w:tcPr>
    </w:tblStylePr>
    <w:tblStylePr w:type="lastRow">
      <w:rPr>
        <w:b/>
        <w:bCs/>
      </w:rPr>
      <w:tblPr/>
      <w:tcPr>
        <w:tcBorders>
          <w:top w:val="double" w:sz="4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9D9AB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644E" w:themeFill="accent2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CBFB6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8B80" w:themeFill="accent3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E1D0CC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7D5C4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19574" w:themeFill="accent5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9D4C7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7529" w:themeFill="accent6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BC7A3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BA09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2B9B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BC1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BFA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2AB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  <w:insideV w:val="single" w:sz="4" w:space="0" w:color="CBA09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  <w:tblStylePr w:type="neCell">
      <w:tblPr/>
      <w:tcPr>
        <w:tcBorders>
          <w:bottom w:val="single" w:sz="4" w:space="0" w:color="CBA092" w:themeColor="accent2" w:themeTint="99"/>
        </w:tcBorders>
      </w:tcPr>
    </w:tblStylePr>
    <w:tblStylePr w:type="nwCell">
      <w:tblPr/>
      <w:tcPr>
        <w:tcBorders>
          <w:bottom w:val="single" w:sz="4" w:space="0" w:color="CBA092" w:themeColor="accent2" w:themeTint="99"/>
        </w:tcBorders>
      </w:tcPr>
    </w:tblStylePr>
    <w:tblStylePr w:type="seCell">
      <w:tblPr/>
      <w:tcPr>
        <w:tcBorders>
          <w:top w:val="single" w:sz="4" w:space="0" w:color="CBA092" w:themeColor="accent2" w:themeTint="99"/>
        </w:tcBorders>
      </w:tcPr>
    </w:tblStylePr>
    <w:tblStylePr w:type="swCell">
      <w:tblPr/>
      <w:tcPr>
        <w:tcBorders>
          <w:top w:val="single" w:sz="4" w:space="0" w:color="CBA092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  <w:insideV w:val="single" w:sz="4" w:space="0" w:color="D2B9B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  <w:tblStylePr w:type="neCell">
      <w:tblPr/>
      <w:tcPr>
        <w:tcBorders>
          <w:bottom w:val="single" w:sz="4" w:space="0" w:color="D2B9B2" w:themeColor="accent3" w:themeTint="99"/>
        </w:tcBorders>
      </w:tcPr>
    </w:tblStylePr>
    <w:tblStylePr w:type="nwCell">
      <w:tblPr/>
      <w:tcPr>
        <w:tcBorders>
          <w:bottom w:val="single" w:sz="4" w:space="0" w:color="D2B9B2" w:themeColor="accent3" w:themeTint="99"/>
        </w:tcBorders>
      </w:tcPr>
    </w:tblStylePr>
    <w:tblStylePr w:type="seCell">
      <w:tblPr/>
      <w:tcPr>
        <w:tcBorders>
          <w:top w:val="single" w:sz="4" w:space="0" w:color="D2B9B2" w:themeColor="accent3" w:themeTint="99"/>
        </w:tcBorders>
      </w:tcPr>
    </w:tblStylePr>
    <w:tblStylePr w:type="swCell">
      <w:tblPr/>
      <w:tcPr>
        <w:tcBorders>
          <w:top w:val="single" w:sz="4" w:space="0" w:color="D2B9B2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  <w:insideV w:val="single" w:sz="4" w:space="0" w:color="DBC1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  <w:tblStylePr w:type="neCell">
      <w:tblPr/>
      <w:tcPr>
        <w:tcBorders>
          <w:bottom w:val="single" w:sz="4" w:space="0" w:color="DBC1A7" w:themeColor="accent4" w:themeTint="99"/>
        </w:tcBorders>
      </w:tcPr>
    </w:tblStylePr>
    <w:tblStylePr w:type="nwCell">
      <w:tblPr/>
      <w:tcPr>
        <w:tcBorders>
          <w:bottom w:val="single" w:sz="4" w:space="0" w:color="DBC1A7" w:themeColor="accent4" w:themeTint="99"/>
        </w:tcBorders>
      </w:tcPr>
    </w:tblStylePr>
    <w:tblStylePr w:type="seCell">
      <w:tblPr/>
      <w:tcPr>
        <w:tcBorders>
          <w:top w:val="single" w:sz="4" w:space="0" w:color="DBC1A7" w:themeColor="accent4" w:themeTint="99"/>
        </w:tcBorders>
      </w:tcPr>
    </w:tblStylePr>
    <w:tblStylePr w:type="swCell">
      <w:tblPr/>
      <w:tcPr>
        <w:tcBorders>
          <w:top w:val="single" w:sz="4" w:space="0" w:color="DBC1A7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  <w:insideV w:val="single" w:sz="4" w:space="0" w:color="C6BFA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  <w:tblStylePr w:type="neCell">
      <w:tblPr/>
      <w:tcPr>
        <w:tcBorders>
          <w:bottom w:val="single" w:sz="4" w:space="0" w:color="C6BFAB" w:themeColor="accent5" w:themeTint="99"/>
        </w:tcBorders>
      </w:tcPr>
    </w:tblStylePr>
    <w:tblStylePr w:type="nwCell">
      <w:tblPr/>
      <w:tcPr>
        <w:tcBorders>
          <w:bottom w:val="single" w:sz="4" w:space="0" w:color="C6BFAB" w:themeColor="accent5" w:themeTint="99"/>
        </w:tcBorders>
      </w:tcPr>
    </w:tblStylePr>
    <w:tblStylePr w:type="seCell">
      <w:tblPr/>
      <w:tcPr>
        <w:tcBorders>
          <w:top w:val="single" w:sz="4" w:space="0" w:color="C6BFAB" w:themeColor="accent5" w:themeTint="99"/>
        </w:tcBorders>
      </w:tcPr>
    </w:tblStylePr>
    <w:tblStylePr w:type="swCell">
      <w:tblPr/>
      <w:tcPr>
        <w:tcBorders>
          <w:top w:val="single" w:sz="4" w:space="0" w:color="C6BFAB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845209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C77C0E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C77C0E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845209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845209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7B4A3A" w:themeColor="accent2" w:themeShade="BF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2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C77C0E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C77C0E" w:themeColor="accent1" w:themeShade="BF"/>
        <w:bottom w:val="single" w:sz="4" w:space="10" w:color="C77C0E" w:themeColor="accent1" w:themeShade="BF"/>
      </w:pBdr>
      <w:spacing w:before="360" w:after="360"/>
      <w:ind w:left="864" w:right="864"/>
      <w:jc w:val="center"/>
    </w:pPr>
    <w:rPr>
      <w:i/>
      <w:iCs/>
      <w:color w:val="C77C0E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C77C0E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C77C0E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1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  <w:shd w:val="clear" w:color="auto" w:fill="FBE7CB" w:themeFill="accent1" w:themeFillTint="3F"/>
      </w:tcPr>
    </w:tblStylePr>
    <w:tblStylePr w:type="band2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1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  <w:shd w:val="clear" w:color="auto" w:fill="E9D8D2" w:themeFill="accent2" w:themeFillTint="3F"/>
      </w:tcPr>
    </w:tblStylePr>
    <w:tblStylePr w:type="band2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1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  <w:shd w:val="clear" w:color="auto" w:fill="ECE2DF" w:themeFill="accent3" w:themeFillTint="3F"/>
      </w:tcPr>
    </w:tblStylePr>
    <w:tblStylePr w:type="band2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1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  <w:shd w:val="clear" w:color="auto" w:fill="F0E5DA" w:themeFill="accent4" w:themeFillTint="3F"/>
      </w:tcPr>
    </w:tblStylePr>
    <w:tblStylePr w:type="band2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1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  <w:shd w:val="clear" w:color="auto" w:fill="E7E4DC" w:themeFill="accent5" w:themeFillTint="3F"/>
      </w:tcPr>
    </w:tblStylePr>
    <w:tblStylePr w:type="band2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1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  <w:shd w:val="clear" w:color="auto" w:fill="F3DCC6" w:themeFill="accent6" w:themeFillTint="3F"/>
      </w:tcPr>
    </w:tblStylePr>
    <w:tblStylePr w:type="band2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semiHidden/>
    <w:unhideWhenUsed/>
    <w:qFormat/>
    <w:rsid w:val="00AF4CF2"/>
    <w:pPr>
      <w:ind w:left="720"/>
      <w:contextualSpacing/>
    </w:pPr>
  </w:style>
  <w:style w:type="table" w:styleId="13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BA09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2B9B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C1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BFA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2AB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bottom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bottom w:val="single" w:sz="4" w:space="0" w:color="CBA092" w:themeColor="accent2" w:themeTint="99"/>
        <w:insideH w:val="single" w:sz="4" w:space="0" w:color="CBA09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bottom w:val="single" w:sz="4" w:space="0" w:color="D2B9B2" w:themeColor="accent3" w:themeTint="99"/>
        <w:insideH w:val="single" w:sz="4" w:space="0" w:color="D2B9B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bottom w:val="single" w:sz="4" w:space="0" w:color="DBC1A7" w:themeColor="accent4" w:themeTint="99"/>
        <w:insideH w:val="single" w:sz="4" w:space="0" w:color="DBC1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bottom w:val="single" w:sz="4" w:space="0" w:color="C6BFAB" w:themeColor="accent5" w:themeTint="99"/>
        <w:insideH w:val="single" w:sz="4" w:space="0" w:color="C6BFA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bottom w:val="single" w:sz="4" w:space="0" w:color="E2AB76" w:themeColor="accent6" w:themeTint="99"/>
        <w:insideH w:val="single" w:sz="4" w:space="0" w:color="E2AB7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A5644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644E" w:themeColor="accent2"/>
          <w:right w:val="single" w:sz="4" w:space="0" w:color="A5644E" w:themeColor="accent2"/>
        </w:tcBorders>
      </w:tcPr>
    </w:tblStylePr>
    <w:tblStylePr w:type="band1Horz">
      <w:tblPr/>
      <w:tcPr>
        <w:tcBorders>
          <w:top w:val="single" w:sz="4" w:space="0" w:color="A5644E" w:themeColor="accent2"/>
          <w:bottom w:val="single" w:sz="4" w:space="0" w:color="A5644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644E" w:themeColor="accent2"/>
          <w:left w:val="nil"/>
        </w:tcBorders>
      </w:tcPr>
    </w:tblStylePr>
    <w:tblStylePr w:type="swCell">
      <w:tblPr/>
      <w:tcPr>
        <w:tcBorders>
          <w:top w:val="double" w:sz="4" w:space="0" w:color="A5644E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B58B80" w:themeColor="accent3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rPr>
        <w:b/>
        <w:bCs/>
      </w:rPr>
      <w:tblPr/>
      <w:tcPr>
        <w:tcBorders>
          <w:top w:val="double" w:sz="4" w:space="0" w:color="B58B8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58B80" w:themeColor="accent3"/>
          <w:right w:val="single" w:sz="4" w:space="0" w:color="B58B80" w:themeColor="accent3"/>
        </w:tcBorders>
      </w:tcPr>
    </w:tblStylePr>
    <w:tblStylePr w:type="band1Horz">
      <w:tblPr/>
      <w:tcPr>
        <w:tcBorders>
          <w:top w:val="single" w:sz="4" w:space="0" w:color="B58B80" w:themeColor="accent3"/>
          <w:bottom w:val="single" w:sz="4" w:space="0" w:color="B58B8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58B80" w:themeColor="accent3"/>
          <w:left w:val="nil"/>
        </w:tcBorders>
      </w:tcPr>
    </w:tblStylePr>
    <w:tblStylePr w:type="swCell">
      <w:tblPr/>
      <w:tcPr>
        <w:tcBorders>
          <w:top w:val="double" w:sz="4" w:space="0" w:color="B58B80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3986D" w:themeColor="accent4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rPr>
        <w:b/>
        <w:bCs/>
      </w:rPr>
      <w:tblPr/>
      <w:tcPr>
        <w:tcBorders>
          <w:top w:val="double" w:sz="4" w:space="0" w:color="C3986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986D" w:themeColor="accent4"/>
          <w:right w:val="single" w:sz="4" w:space="0" w:color="C3986D" w:themeColor="accent4"/>
        </w:tcBorders>
      </w:tcPr>
    </w:tblStylePr>
    <w:tblStylePr w:type="band1Horz">
      <w:tblPr/>
      <w:tcPr>
        <w:tcBorders>
          <w:top w:val="single" w:sz="4" w:space="0" w:color="C3986D" w:themeColor="accent4"/>
          <w:bottom w:val="single" w:sz="4" w:space="0" w:color="C3986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986D" w:themeColor="accent4"/>
          <w:left w:val="nil"/>
        </w:tcBorders>
      </w:tcPr>
    </w:tblStylePr>
    <w:tblStylePr w:type="swCell">
      <w:tblPr/>
      <w:tcPr>
        <w:tcBorders>
          <w:top w:val="double" w:sz="4" w:space="0" w:color="C3986D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A19574" w:themeColor="accent5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rPr>
        <w:b/>
        <w:bCs/>
      </w:rPr>
      <w:tblPr/>
      <w:tcPr>
        <w:tcBorders>
          <w:top w:val="double" w:sz="4" w:space="0" w:color="A1957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19574" w:themeColor="accent5"/>
          <w:right w:val="single" w:sz="4" w:space="0" w:color="A19574" w:themeColor="accent5"/>
        </w:tcBorders>
      </w:tcPr>
    </w:tblStylePr>
    <w:tblStylePr w:type="band1Horz">
      <w:tblPr/>
      <w:tcPr>
        <w:tcBorders>
          <w:top w:val="single" w:sz="4" w:space="0" w:color="A19574" w:themeColor="accent5"/>
          <w:bottom w:val="single" w:sz="4" w:space="0" w:color="A1957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19574" w:themeColor="accent5"/>
          <w:left w:val="nil"/>
        </w:tcBorders>
      </w:tcPr>
    </w:tblStylePr>
    <w:tblStylePr w:type="swCell">
      <w:tblPr/>
      <w:tcPr>
        <w:tcBorders>
          <w:top w:val="double" w:sz="4" w:space="0" w:color="A1957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7529" w:themeColor="accent6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rPr>
        <w:b/>
        <w:bCs/>
      </w:rPr>
      <w:tblPr/>
      <w:tcPr>
        <w:tcBorders>
          <w:top w:val="double" w:sz="4" w:space="0" w:color="C1752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7529" w:themeColor="accent6"/>
          <w:right w:val="single" w:sz="4" w:space="0" w:color="C17529" w:themeColor="accent6"/>
        </w:tcBorders>
      </w:tcPr>
    </w:tblStylePr>
    <w:tblStylePr w:type="band1Horz">
      <w:tblPr/>
      <w:tcPr>
        <w:tcBorders>
          <w:top w:val="single" w:sz="4" w:space="0" w:color="C17529" w:themeColor="accent6"/>
          <w:bottom w:val="single" w:sz="4" w:space="0" w:color="C1752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7529" w:themeColor="accent6"/>
          <w:left w:val="nil"/>
        </w:tcBorders>
      </w:tcPr>
    </w:tblStylePr>
    <w:tblStylePr w:type="swCell">
      <w:tblPr/>
      <w:tcPr>
        <w:tcBorders>
          <w:top w:val="double" w:sz="4" w:space="0" w:color="C17529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BA092" w:themeColor="accent2" w:themeTint="99"/>
        <w:left w:val="single" w:sz="4" w:space="0" w:color="CBA092" w:themeColor="accent2" w:themeTint="99"/>
        <w:bottom w:val="single" w:sz="4" w:space="0" w:color="CBA092" w:themeColor="accent2" w:themeTint="99"/>
        <w:right w:val="single" w:sz="4" w:space="0" w:color="CBA092" w:themeColor="accent2" w:themeTint="99"/>
        <w:insideH w:val="single" w:sz="4" w:space="0" w:color="CBA09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644E" w:themeColor="accent2"/>
          <w:left w:val="single" w:sz="4" w:space="0" w:color="A5644E" w:themeColor="accent2"/>
          <w:bottom w:val="single" w:sz="4" w:space="0" w:color="A5644E" w:themeColor="accent2"/>
          <w:right w:val="single" w:sz="4" w:space="0" w:color="A5644E" w:themeColor="accent2"/>
          <w:insideH w:val="nil"/>
        </w:tcBorders>
        <w:shd w:val="clear" w:color="auto" w:fill="A5644E" w:themeFill="accent2"/>
      </w:tcPr>
    </w:tblStylePr>
    <w:tblStylePr w:type="lastRow">
      <w:rPr>
        <w:b/>
        <w:bCs/>
      </w:rPr>
      <w:tblPr/>
      <w:tcPr>
        <w:tcBorders>
          <w:top w:val="double" w:sz="4" w:space="0" w:color="CBA09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2B9B2" w:themeColor="accent3" w:themeTint="99"/>
        <w:left w:val="single" w:sz="4" w:space="0" w:color="D2B9B2" w:themeColor="accent3" w:themeTint="99"/>
        <w:bottom w:val="single" w:sz="4" w:space="0" w:color="D2B9B2" w:themeColor="accent3" w:themeTint="99"/>
        <w:right w:val="single" w:sz="4" w:space="0" w:color="D2B9B2" w:themeColor="accent3" w:themeTint="99"/>
        <w:insideH w:val="single" w:sz="4" w:space="0" w:color="D2B9B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8B80" w:themeColor="accent3"/>
          <w:left w:val="single" w:sz="4" w:space="0" w:color="B58B80" w:themeColor="accent3"/>
          <w:bottom w:val="single" w:sz="4" w:space="0" w:color="B58B80" w:themeColor="accent3"/>
          <w:right w:val="single" w:sz="4" w:space="0" w:color="B58B80" w:themeColor="accent3"/>
          <w:insideH w:val="nil"/>
        </w:tcBorders>
        <w:shd w:val="clear" w:color="auto" w:fill="B58B80" w:themeFill="accent3"/>
      </w:tcPr>
    </w:tblStylePr>
    <w:tblStylePr w:type="lastRow">
      <w:rPr>
        <w:b/>
        <w:bCs/>
      </w:rPr>
      <w:tblPr/>
      <w:tcPr>
        <w:tcBorders>
          <w:top w:val="double" w:sz="4" w:space="0" w:color="D2B9B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DBC1A7" w:themeColor="accent4" w:themeTint="99"/>
        <w:left w:val="single" w:sz="4" w:space="0" w:color="DBC1A7" w:themeColor="accent4" w:themeTint="99"/>
        <w:bottom w:val="single" w:sz="4" w:space="0" w:color="DBC1A7" w:themeColor="accent4" w:themeTint="99"/>
        <w:right w:val="single" w:sz="4" w:space="0" w:color="DBC1A7" w:themeColor="accent4" w:themeTint="99"/>
        <w:insideH w:val="single" w:sz="4" w:space="0" w:color="DBC1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986D" w:themeColor="accent4"/>
          <w:left w:val="single" w:sz="4" w:space="0" w:color="C3986D" w:themeColor="accent4"/>
          <w:bottom w:val="single" w:sz="4" w:space="0" w:color="C3986D" w:themeColor="accent4"/>
          <w:right w:val="single" w:sz="4" w:space="0" w:color="C3986D" w:themeColor="accent4"/>
          <w:insideH w:val="nil"/>
        </w:tcBorders>
        <w:shd w:val="clear" w:color="auto" w:fill="C3986D" w:themeFill="accent4"/>
      </w:tcPr>
    </w:tblStylePr>
    <w:tblStylePr w:type="lastRow">
      <w:rPr>
        <w:b/>
        <w:bCs/>
      </w:rPr>
      <w:tblPr/>
      <w:tcPr>
        <w:tcBorders>
          <w:top w:val="double" w:sz="4" w:space="0" w:color="DBC1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6BFAB" w:themeColor="accent5" w:themeTint="99"/>
        <w:left w:val="single" w:sz="4" w:space="0" w:color="C6BFAB" w:themeColor="accent5" w:themeTint="99"/>
        <w:bottom w:val="single" w:sz="4" w:space="0" w:color="C6BFAB" w:themeColor="accent5" w:themeTint="99"/>
        <w:right w:val="single" w:sz="4" w:space="0" w:color="C6BFAB" w:themeColor="accent5" w:themeTint="99"/>
        <w:insideH w:val="single" w:sz="4" w:space="0" w:color="C6BFA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19574" w:themeColor="accent5"/>
          <w:left w:val="single" w:sz="4" w:space="0" w:color="A19574" w:themeColor="accent5"/>
          <w:bottom w:val="single" w:sz="4" w:space="0" w:color="A19574" w:themeColor="accent5"/>
          <w:right w:val="single" w:sz="4" w:space="0" w:color="A19574" w:themeColor="accent5"/>
          <w:insideH w:val="nil"/>
        </w:tcBorders>
        <w:shd w:val="clear" w:color="auto" w:fill="A19574" w:themeFill="accent5"/>
      </w:tcPr>
    </w:tblStylePr>
    <w:tblStylePr w:type="lastRow">
      <w:rPr>
        <w:b/>
        <w:bCs/>
      </w:rPr>
      <w:tblPr/>
      <w:tcPr>
        <w:tcBorders>
          <w:top w:val="double" w:sz="4" w:space="0" w:color="C6BFA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7529" w:themeColor="accent6"/>
          <w:left w:val="single" w:sz="4" w:space="0" w:color="C17529" w:themeColor="accent6"/>
          <w:bottom w:val="single" w:sz="4" w:space="0" w:color="C17529" w:themeColor="accent6"/>
          <w:right w:val="single" w:sz="4" w:space="0" w:color="C17529" w:themeColor="accent6"/>
          <w:insideH w:val="nil"/>
        </w:tcBorders>
        <w:shd w:val="clear" w:color="auto" w:fill="C17529" w:themeFill="accent6"/>
      </w:tcPr>
    </w:tblStylePr>
    <w:tblStylePr w:type="lastRow">
      <w:rPr>
        <w:b/>
        <w:bCs/>
      </w:rPr>
      <w:tblPr/>
      <w:tcPr>
        <w:tcBorders>
          <w:top w:val="double" w:sz="4" w:space="0" w:color="E2AB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tblBorders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644E" w:themeColor="accent2"/>
        <w:left w:val="single" w:sz="24" w:space="0" w:color="A5644E" w:themeColor="accent2"/>
        <w:bottom w:val="single" w:sz="24" w:space="0" w:color="A5644E" w:themeColor="accent2"/>
        <w:right w:val="single" w:sz="24" w:space="0" w:color="A5644E" w:themeColor="accent2"/>
      </w:tblBorders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58B80" w:themeColor="accent3"/>
        <w:left w:val="single" w:sz="24" w:space="0" w:color="B58B80" w:themeColor="accent3"/>
        <w:bottom w:val="single" w:sz="24" w:space="0" w:color="B58B80" w:themeColor="accent3"/>
        <w:right w:val="single" w:sz="24" w:space="0" w:color="B58B80" w:themeColor="accent3"/>
      </w:tblBorders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986D" w:themeColor="accent4"/>
        <w:left w:val="single" w:sz="24" w:space="0" w:color="C3986D" w:themeColor="accent4"/>
        <w:bottom w:val="single" w:sz="24" w:space="0" w:color="C3986D" w:themeColor="accent4"/>
        <w:right w:val="single" w:sz="24" w:space="0" w:color="C3986D" w:themeColor="accent4"/>
      </w:tblBorders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19574" w:themeColor="accent5"/>
        <w:left w:val="single" w:sz="24" w:space="0" w:color="A19574" w:themeColor="accent5"/>
        <w:bottom w:val="single" w:sz="24" w:space="0" w:color="A19574" w:themeColor="accent5"/>
        <w:right w:val="single" w:sz="24" w:space="0" w:color="A19574" w:themeColor="accent5"/>
      </w:tblBorders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7529" w:themeColor="accent6"/>
        <w:left w:val="single" w:sz="24" w:space="0" w:color="C17529" w:themeColor="accent6"/>
        <w:bottom w:val="single" w:sz="24" w:space="0" w:color="C17529" w:themeColor="accent6"/>
        <w:right w:val="single" w:sz="24" w:space="0" w:color="C17529" w:themeColor="accent6"/>
      </w:tblBorders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0A22E" w:themeColor="accent1"/>
        <w:bottom w:val="single" w:sz="4" w:space="0" w:color="F0A22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A22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  <w:tblBorders>
        <w:top w:val="single" w:sz="4" w:space="0" w:color="A5644E" w:themeColor="accent2"/>
        <w:bottom w:val="single" w:sz="4" w:space="0" w:color="A5644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A5644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  <w:tblBorders>
        <w:top w:val="single" w:sz="4" w:space="0" w:color="B58B80" w:themeColor="accent3"/>
        <w:bottom w:val="single" w:sz="4" w:space="0" w:color="B58B8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58B8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  <w:tblBorders>
        <w:top w:val="single" w:sz="4" w:space="0" w:color="C3986D" w:themeColor="accent4"/>
        <w:bottom w:val="single" w:sz="4" w:space="0" w:color="C3986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C3986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  <w:tblBorders>
        <w:top w:val="single" w:sz="4" w:space="0" w:color="A19574" w:themeColor="accent5"/>
        <w:bottom w:val="single" w:sz="4" w:space="0" w:color="A1957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1957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  <w:tblBorders>
        <w:top w:val="single" w:sz="4" w:space="0" w:color="C17529" w:themeColor="accent6"/>
        <w:bottom w:val="single" w:sz="4" w:space="0" w:color="C1752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752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C77C0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A22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A22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A22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A22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7B4A3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644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644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644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644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DFDA" w:themeFill="accent2" w:themeFillTint="33"/>
      </w:tcPr>
    </w:tblStylePr>
    <w:tblStylePr w:type="band1Horz">
      <w:tblPr/>
      <w:tcPr>
        <w:shd w:val="clear" w:color="auto" w:fill="EDDF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926155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58B8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58B8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58B8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58B8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0E7E5" w:themeFill="accent3" w:themeFillTint="33"/>
      </w:tcPr>
    </w:tblStylePr>
    <w:tblStylePr w:type="band1Horz">
      <w:tblPr/>
      <w:tcPr>
        <w:shd w:val="clear" w:color="auto" w:fill="F0E7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A1714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986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986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986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986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3EAE1" w:themeFill="accent4" w:themeFillTint="33"/>
      </w:tcPr>
    </w:tblStylePr>
    <w:tblStylePr w:type="band1Horz">
      <w:tblPr/>
      <w:tcPr>
        <w:shd w:val="clear" w:color="auto" w:fill="F3EA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7B705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1957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1957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1957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1957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E9E3" w:themeFill="accent5" w:themeFillTint="33"/>
      </w:tcPr>
    </w:tblStylePr>
    <w:tblStylePr w:type="band1Horz">
      <w:tblPr/>
      <w:tcPr>
        <w:shd w:val="clear" w:color="auto" w:fill="ECE9E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90571E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752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752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752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752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4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  <w:insideV w:val="single" w:sz="8" w:space="0" w:color="F3B862" w:themeColor="accent1" w:themeTint="BF"/>
      </w:tblBorders>
    </w:tblPr>
    <w:tcPr>
      <w:shd w:val="clear" w:color="auto" w:fill="FBE7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B86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  <w:insideV w:val="single" w:sz="8" w:space="0" w:color="BE8977" w:themeColor="accent2" w:themeTint="BF"/>
      </w:tblBorders>
    </w:tblPr>
    <w:tcPr>
      <w:shd w:val="clear" w:color="auto" w:fill="E9D8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E897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  <w:insideV w:val="single" w:sz="8" w:space="0" w:color="C7A79F" w:themeColor="accent3" w:themeTint="BF"/>
      </w:tblBorders>
    </w:tblPr>
    <w:tcPr>
      <w:shd w:val="clear" w:color="auto" w:fill="ECE2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7A79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  <w:insideV w:val="single" w:sz="8" w:space="0" w:color="D2B191" w:themeColor="accent4" w:themeTint="BF"/>
      </w:tblBorders>
    </w:tblPr>
    <w:tcPr>
      <w:shd w:val="clear" w:color="auto" w:fill="F0E5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B1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  <w:insideV w:val="single" w:sz="8" w:space="0" w:color="B8AF96" w:themeColor="accent5" w:themeTint="BF"/>
      </w:tblBorders>
    </w:tblPr>
    <w:tcPr>
      <w:shd w:val="clear" w:color="auto" w:fill="E7E4D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AF9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  <w:insideV w:val="single" w:sz="8" w:space="0" w:color="DA9754" w:themeColor="accent6" w:themeTint="BF"/>
      </w:tblBorders>
    </w:tblPr>
    <w:tcPr>
      <w:shd w:val="clear" w:color="auto" w:fill="F3DC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975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cPr>
      <w:shd w:val="clear" w:color="auto" w:fill="FBE7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CD5" w:themeFill="accent1" w:themeFillTint="33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tcBorders>
          <w:insideH w:val="single" w:sz="6" w:space="0" w:color="F0A22E" w:themeColor="accent1"/>
          <w:insideV w:val="single" w:sz="6" w:space="0" w:color="F0A22E" w:themeColor="accent1"/>
        </w:tcBorders>
        <w:shd w:val="clear" w:color="auto" w:fill="F7D09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cPr>
      <w:shd w:val="clear" w:color="auto" w:fill="E9D8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6EF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DFDA" w:themeFill="accent2" w:themeFillTint="33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tcBorders>
          <w:insideH w:val="single" w:sz="6" w:space="0" w:color="A5644E" w:themeColor="accent2"/>
          <w:insideV w:val="single" w:sz="6" w:space="0" w:color="A5644E" w:themeColor="accent2"/>
        </w:tcBorders>
        <w:shd w:val="clear" w:color="auto" w:fill="D4B0A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cPr>
      <w:shd w:val="clear" w:color="auto" w:fill="ECE2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F3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7E5" w:themeFill="accent3" w:themeFillTint="33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tcBorders>
          <w:insideH w:val="single" w:sz="6" w:space="0" w:color="B58B80" w:themeColor="accent3"/>
          <w:insideV w:val="single" w:sz="6" w:space="0" w:color="B58B80" w:themeColor="accent3"/>
        </w:tcBorders>
        <w:shd w:val="clear" w:color="auto" w:fill="DAC4B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cPr>
      <w:shd w:val="clear" w:color="auto" w:fill="F0E5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9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AE1" w:themeFill="accent4" w:themeFillTint="33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tcBorders>
          <w:insideH w:val="single" w:sz="6" w:space="0" w:color="C3986D" w:themeColor="accent4"/>
          <w:insideV w:val="single" w:sz="6" w:space="0" w:color="C3986D" w:themeColor="accent4"/>
        </w:tcBorders>
        <w:shd w:val="clear" w:color="auto" w:fill="E1C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cPr>
      <w:shd w:val="clear" w:color="auto" w:fill="E7E4D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9E3" w:themeFill="accent5" w:themeFillTint="33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tcBorders>
          <w:insideH w:val="single" w:sz="6" w:space="0" w:color="A19574" w:themeColor="accent5"/>
          <w:insideV w:val="single" w:sz="6" w:space="0" w:color="A19574" w:themeColor="accent5"/>
        </w:tcBorders>
        <w:shd w:val="clear" w:color="auto" w:fill="D0CAB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cPr>
      <w:shd w:val="clear" w:color="auto" w:fill="F3DC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1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3D1" w:themeFill="accent6" w:themeFillTint="33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tcBorders>
          <w:insideH w:val="single" w:sz="6" w:space="0" w:color="C17529" w:themeColor="accent6"/>
          <w:insideV w:val="single" w:sz="6" w:space="0" w:color="C17529" w:themeColor="accent6"/>
        </w:tcBorders>
        <w:shd w:val="clear" w:color="auto" w:fill="E7B98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7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09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096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9D8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B0A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B0A4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2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AC4B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AC4BF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E5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C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CBB6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D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AB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AB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C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98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98D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22E" w:themeColor="accen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shd w:val="clear" w:color="auto" w:fill="FBE7CB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644E" w:themeColor="accent2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shd w:val="clear" w:color="auto" w:fill="E9D8D2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58B80" w:themeColor="accent3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shd w:val="clear" w:color="auto" w:fill="ECE2DF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986D" w:themeColor="accent4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shd w:val="clear" w:color="auto" w:fill="F0E5DA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19574" w:themeColor="accent5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shd w:val="clear" w:color="auto" w:fill="E7E4D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7529" w:themeColor="accent6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shd w:val="clear" w:color="auto" w:fill="F3DCC6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22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22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22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7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644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644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D8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58B8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58B8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2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98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98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E5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1957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1957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D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752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752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C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7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D8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2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E5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D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C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7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C77C0E" w:themeColor="accent1" w:themeShade="BF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ub.dev/flutter/package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FE0115AD9C949C9B471706589804BB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9097777-7FAD-4966-A37A-9A9C09F3FA6A}"/>
      </w:docPartPr>
      <w:docPartBody>
        <w:p w:rsidR="00BE2641" w:rsidRDefault="007611E1">
          <w:pPr>
            <w:pStyle w:val="AFE0115AD9C949C9B471706589804BB2"/>
          </w:pPr>
          <w:r w:rsidRPr="00AF4CF2">
            <w:rPr>
              <w:rFonts w:hint="eastAsia"/>
              <w:lang w:val="zh-TW" w:bidi="zh-TW"/>
            </w:rPr>
            <w:t>新增子標題</w:t>
          </w:r>
        </w:p>
      </w:docPartBody>
    </w:docPart>
    <w:docPart>
      <w:docPartPr>
        <w:name w:val="33564B104C994D108700DF3C323A705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3480719-602F-4957-92CA-2625A6FE23E2}"/>
      </w:docPartPr>
      <w:docPartBody>
        <w:p w:rsidR="002F1F1B" w:rsidRDefault="00181757" w:rsidP="00181757">
          <w:pPr>
            <w:pStyle w:val="33564B104C994D108700DF3C323A705F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7B1CAE83A7264F6EBB57CE02C1393A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7742FF5-D9F0-4D32-B344-DBB65380C386}"/>
      </w:docPartPr>
      <w:docPartBody>
        <w:p w:rsidR="002F1F1B" w:rsidRDefault="00181757" w:rsidP="00181757">
          <w:pPr>
            <w:pStyle w:val="7B1CAE83A7264F6EBB57CE02C1393A16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6DFAC158BBF1452181D8247CEA7689A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DE7AD90-7D15-4D25-AEC8-80733EE4B9D9}"/>
      </w:docPartPr>
      <w:docPartBody>
        <w:p w:rsidR="002F1F1B" w:rsidRDefault="00181757" w:rsidP="00181757">
          <w:pPr>
            <w:pStyle w:val="6DFAC158BBF1452181D8247CEA7689AB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678A2055B8E040208EA646FD8EA6039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E647882-6D7C-4A1C-8766-C7C4E8AFAE5C}"/>
      </w:docPartPr>
      <w:docPartBody>
        <w:p w:rsidR="002F1F1B" w:rsidRDefault="00181757" w:rsidP="00181757">
          <w:pPr>
            <w:pStyle w:val="678A2055B8E040208EA646FD8EA60393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13B196015E0945129959D0AF126BEED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DA4838F-2188-4284-8662-2812CD15F696}"/>
      </w:docPartPr>
      <w:docPartBody>
        <w:p w:rsidR="002F1F1B" w:rsidRDefault="00181757" w:rsidP="00181757">
          <w:pPr>
            <w:pStyle w:val="13B196015E0945129959D0AF126BEEDE"/>
          </w:pPr>
          <w:r w:rsidRPr="00AF4CF2">
            <w:rPr>
              <w:rFonts w:hint="eastAsia"/>
              <w:lang w:val="zh-TW" w:bidi="zh-TW"/>
            </w:rPr>
            <w:t>描述</w:t>
          </w:r>
        </w:p>
      </w:docPartBody>
    </w:docPart>
    <w:docPart>
      <w:docPartPr>
        <w:name w:val="05FDA98B0DC14FE9A0512AD9E69F0B7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B19647B-46DA-4D63-B368-66C5E6F6E099}"/>
      </w:docPartPr>
      <w:docPartBody>
        <w:p w:rsidR="002F1F1B" w:rsidRDefault="00181757" w:rsidP="00181757">
          <w:pPr>
            <w:pStyle w:val="05FDA98B0DC14FE9A0512AD9E69F0B7C"/>
          </w:pPr>
          <w:r w:rsidRPr="00AF4CF2">
            <w:rPr>
              <w:rFonts w:hint="eastAsia"/>
              <w:lang w:val="zh-TW" w:bidi="zh-TW"/>
            </w:rPr>
            <w:t>若要取代任何預留位置文字</w:t>
          </w:r>
          <w:r w:rsidRPr="00AF4CF2">
            <w:rPr>
              <w:rFonts w:hint="eastAsia"/>
              <w:lang w:val="zh-TW" w:bidi="zh-TW"/>
            </w:rPr>
            <w:t xml:space="preserve"> (</w:t>
          </w:r>
          <w:r w:rsidRPr="00AF4CF2">
            <w:rPr>
              <w:rFonts w:hint="eastAsia"/>
              <w:lang w:val="zh-TW" w:bidi="zh-TW"/>
            </w:rPr>
            <w:t>例如上面的課程名稱</w:t>
          </w:r>
          <w:r w:rsidRPr="00AF4CF2">
            <w:rPr>
              <w:rFonts w:hint="eastAsia"/>
              <w:lang w:val="zh-TW" w:bidi="zh-TW"/>
            </w:rPr>
            <w:t>)</w:t>
          </w:r>
          <w:r w:rsidRPr="00AF4CF2">
            <w:rPr>
              <w:rFonts w:hint="eastAsia"/>
              <w:lang w:val="zh-TW" w:bidi="zh-TW"/>
            </w:rPr>
            <w:t>，只要點選要取代的文字，然後開始輸入即可。</w:t>
          </w:r>
        </w:p>
      </w:docPartBody>
    </w:docPart>
    <w:docPart>
      <w:docPartPr>
        <w:name w:val="F8D77D84C5904337AE3A6729CF31334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1F5C337-7525-4F63-B5C6-C078AE111816}"/>
      </w:docPartPr>
      <w:docPartBody>
        <w:p w:rsidR="002F1F1B" w:rsidRDefault="00181757" w:rsidP="00181757">
          <w:pPr>
            <w:pStyle w:val="F8D77D84C5904337AE3A6729CF313340"/>
          </w:pPr>
          <w:r w:rsidRPr="00AF4CF2">
            <w:rPr>
              <w:rFonts w:hint="eastAsia"/>
              <w:lang w:val="zh-TW" w:bidi="zh-TW"/>
            </w:rPr>
            <w:t>期望與目標</w:t>
          </w:r>
        </w:p>
      </w:docPartBody>
    </w:docPart>
    <w:docPart>
      <w:docPartPr>
        <w:name w:val="B4E814D2C0664F17B22999D9B8CDDBD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290059A-3427-47B7-92FD-11E6FACD2234}"/>
      </w:docPartPr>
      <w:docPartBody>
        <w:p w:rsidR="002F1F1B" w:rsidRDefault="00181757" w:rsidP="00181757">
          <w:pPr>
            <w:pStyle w:val="B4E814D2C0664F17B22999D9B8CDDBD3"/>
          </w:pPr>
          <w:r w:rsidRPr="00AF4CF2">
            <w:rPr>
              <w:rFonts w:hint="eastAsia"/>
              <w:lang w:val="zh-TW" w:bidi="zh-TW"/>
            </w:rPr>
            <w:t>您可能和我們一樣喜愛此課程大綱的簡潔、專業外觀。不過，您也可以輕鬆建立完全符合需求的外觀。</w:t>
          </w:r>
        </w:p>
      </w:docPartBody>
    </w:docPart>
    <w:docPart>
      <w:docPartPr>
        <w:name w:val="51018B2C484E4DF880AC51E770A276E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779CB36-856B-4895-9A0B-6F12A023BBE0}"/>
      </w:docPartPr>
      <w:docPartBody>
        <w:p w:rsidR="002F1F1B" w:rsidRDefault="00181757" w:rsidP="00181757">
          <w:pPr>
            <w:pStyle w:val="51018B2C484E4DF880AC51E770A276E8"/>
          </w:pPr>
          <w:r w:rsidRPr="00AF4CF2">
            <w:rPr>
              <w:rFonts w:hint="eastAsia"/>
              <w:lang w:val="zh-TW" w:bidi="zh-TW"/>
            </w:rPr>
            <w:t>在功能區的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設計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索引標籤上，查看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佈景主題</w:t>
          </w:r>
          <w:r w:rsidRPr="00AF4CF2">
            <w:rPr>
              <w:rFonts w:hint="eastAsia"/>
              <w:lang w:val="zh-TW" w:bidi="zh-TW"/>
            </w:rPr>
            <w:t>]</w:t>
          </w:r>
          <w:r w:rsidRPr="00AF4CF2">
            <w:rPr>
              <w:rFonts w:hint="eastAsia"/>
              <w:lang w:val="zh-TW" w:bidi="zh-TW"/>
            </w:rPr>
            <w:t>、</w:t>
          </w:r>
          <w:r w:rsidRPr="00AF4CF2">
            <w:rPr>
              <w:rFonts w:hint="eastAsia"/>
              <w:lang w:val="zh-TW" w:bidi="zh-TW"/>
            </w:rPr>
            <w:t>[</w:t>
          </w:r>
          <w:r w:rsidRPr="00AF4CF2">
            <w:rPr>
              <w:rFonts w:hint="eastAsia"/>
              <w:lang w:val="zh-TW" w:bidi="zh-TW"/>
            </w:rPr>
            <w:t>色彩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與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字型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庫，即可直接在文件中預覽各種選項，然後選取其中一個您喜愛的外觀以套用。</w:t>
          </w:r>
        </w:p>
      </w:docPartBody>
    </w:docPart>
    <w:docPart>
      <w:docPartPr>
        <w:name w:val="6AF1D3BF90D8482585C7AED9A6FE1C9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B4863F7-D600-4309-9045-81EE854649EE}"/>
      </w:docPartPr>
      <w:docPartBody>
        <w:p w:rsidR="002F1F1B" w:rsidRDefault="00181757" w:rsidP="00181757">
          <w:pPr>
            <w:pStyle w:val="6AF1D3BF90D8482585C7AED9A6FE1C97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6E0D9757E8644FF4B3392E8E455C215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2AD00F5-0F6D-4903-A454-A2DFF8394F58}"/>
      </w:docPartPr>
      <w:docPartBody>
        <w:p w:rsidR="002F1F1B" w:rsidRDefault="00181757" w:rsidP="00181757">
          <w:pPr>
            <w:pStyle w:val="6E0D9757E8644FF4B3392E8E455C2159"/>
          </w:pPr>
          <w:r w:rsidRPr="00AF4CF2">
            <w:rPr>
              <w:rFonts w:hint="eastAsia"/>
              <w:lang w:val="zh-TW" w:bidi="zh-TW"/>
            </w:rPr>
            <w:t>必備教材</w:t>
          </w:r>
        </w:p>
      </w:docPartBody>
    </w:docPart>
    <w:docPart>
      <w:docPartPr>
        <w:name w:val="97B275D545F24ACCB762FC56C347F0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44E7C22-94A2-44A2-8494-9E488BEF9C86}"/>
      </w:docPartPr>
      <w:docPartBody>
        <w:p w:rsidR="002F1F1B" w:rsidRDefault="00181757" w:rsidP="00181757">
          <w:pPr>
            <w:pStyle w:val="97B275D545F24ACCB762FC56C347F04A"/>
          </w:pPr>
          <w:r w:rsidRPr="00AF4CF2">
            <w:rPr>
              <w:rFonts w:hint="eastAsia"/>
              <w:lang w:val="zh-TW" w:bidi="zh-TW"/>
            </w:rPr>
            <w:t>需要使用標題或項目符號嗎？在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常用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索引標籤的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樣式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庫中，從所有樣式中選擇要用於本大綱中的樣式。</w:t>
          </w:r>
        </w:p>
      </w:docPartBody>
    </w:docPart>
    <w:docPart>
      <w:docPartPr>
        <w:name w:val="D9C70C17A3794F06BEEDDD6BDA46DAB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7760B2C-A17A-44F5-A57D-2408B84679A9}"/>
      </w:docPartPr>
      <w:docPartBody>
        <w:p w:rsidR="002F1F1B" w:rsidRDefault="00181757" w:rsidP="00181757">
          <w:pPr>
            <w:pStyle w:val="D9C70C17A3794F06BEEDDD6BDA46DAB3"/>
          </w:pPr>
          <w:r w:rsidRPr="00AF4CF2">
            <w:rPr>
              <w:rFonts w:hint="eastAsia"/>
              <w:lang w:val="zh-TW" w:bidi="zh-TW"/>
            </w:rPr>
            <w:t>點選以新增文字。</w:t>
          </w:r>
        </w:p>
      </w:docPartBody>
    </w:docPart>
    <w:docPart>
      <w:docPartPr>
        <w:name w:val="E2EEBC1464C5423A9E4BCF54EA6FD9A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AC0BF80-4D30-460C-8C8F-723D2991E5FA}"/>
      </w:docPartPr>
      <w:docPartBody>
        <w:p w:rsidR="002F1F1B" w:rsidRDefault="00181757" w:rsidP="00181757">
          <w:pPr>
            <w:pStyle w:val="E2EEBC1464C5423A9E4BCF54EA6FD9A5"/>
          </w:pPr>
          <w:r w:rsidRPr="00AF4CF2">
            <w:rPr>
              <w:rFonts w:hint="eastAsia"/>
              <w:lang w:val="zh-TW" w:bidi="zh-TW"/>
            </w:rPr>
            <w:t>點選以新增文字。</w:t>
          </w:r>
        </w:p>
      </w:docPartBody>
    </w:docPart>
    <w:docPart>
      <w:docPartPr>
        <w:name w:val="0BD1F7A761934C7A93C121B6952CCB8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1B5500-DFDE-4221-AE8F-8D93DB23A44E}"/>
      </w:docPartPr>
      <w:docPartBody>
        <w:p w:rsidR="002F1F1B" w:rsidRDefault="00181757" w:rsidP="00181757">
          <w:pPr>
            <w:pStyle w:val="0BD1F7A761934C7A93C121B6952CCB8B"/>
          </w:pPr>
          <w:r w:rsidRPr="00AF4CF2">
            <w:rPr>
              <w:rFonts w:hint="eastAsia"/>
              <w:lang w:val="zh-TW" w:bidi="zh-TW"/>
            </w:rPr>
            <w:t>選用教材</w:t>
          </w:r>
        </w:p>
      </w:docPartBody>
    </w:docPart>
    <w:docPart>
      <w:docPartPr>
        <w:name w:val="BC829FEFBC6E48CBAB4911F5832C180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900B991-1963-4149-870B-7DDA42943162}"/>
      </w:docPartPr>
      <w:docPartBody>
        <w:p w:rsidR="002F1F1B" w:rsidRDefault="00181757" w:rsidP="00181757">
          <w:pPr>
            <w:pStyle w:val="BC829FEFBC6E48CBAB4911F5832C180E"/>
          </w:pPr>
          <w:r w:rsidRPr="00AF4CF2">
            <w:rPr>
              <w:rFonts w:hint="eastAsia"/>
              <w:lang w:val="zh-TW" w:bidi="zh-TW"/>
            </w:rPr>
            <w:t>想要新增更多外觀近似課程時程和下方測驗時程表格到文件中嗎？沒問題，非常簡單。只要選取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插入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索引標籤上的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表格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就能新增新的表格。</w:t>
          </w:r>
        </w:p>
      </w:docPartBody>
    </w:docPart>
    <w:docPart>
      <w:docPartPr>
        <w:name w:val="34A7D08F1989474D99324C15C5A5966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EF8517A-8292-4137-83CE-032A91B35765}"/>
      </w:docPartPr>
      <w:docPartBody>
        <w:p w:rsidR="002F1F1B" w:rsidRDefault="00181757" w:rsidP="00181757">
          <w:pPr>
            <w:pStyle w:val="34A7D08F1989474D99324C15C5A59664"/>
          </w:pPr>
          <w:r w:rsidRPr="00AF4CF2">
            <w:rPr>
              <w:rFonts w:hint="eastAsia"/>
              <w:lang w:val="zh-TW" w:bidi="zh-TW"/>
            </w:rPr>
            <w:t>您在此範本中建立的新表格會自動設定成相符的格式。</w:t>
          </w:r>
        </w:p>
      </w:docPartBody>
    </w:docPart>
    <w:docPart>
      <w:docPartPr>
        <w:name w:val="FB04A9C0E9534077BE1D9D2BE671124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5CE0F1E-3C3F-4F86-A6E0-2AB8AB4D1618}"/>
      </w:docPartPr>
      <w:docPartBody>
        <w:p w:rsidR="002F1F1B" w:rsidRDefault="00181757" w:rsidP="00181757">
          <w:pPr>
            <w:pStyle w:val="FB04A9C0E9534077BE1D9D2BE6711246"/>
          </w:pPr>
          <w:r w:rsidRPr="00AF4CF2">
            <w:rPr>
              <w:rFonts w:hint="eastAsia"/>
              <w:lang w:val="zh-TW" w:bidi="zh-TW"/>
            </w:rPr>
            <w:t>主要教科書</w:t>
          </w:r>
          <w:r w:rsidRPr="00AF4CF2">
            <w:rPr>
              <w:rFonts w:hint="eastAsia"/>
              <w:lang w:val="zh-TW" w:bidi="zh-TW"/>
            </w:rPr>
            <w:t xml:space="preserve"> </w:t>
          </w:r>
        </w:p>
      </w:docPartBody>
    </w:docPart>
    <w:docPart>
      <w:docPartPr>
        <w:name w:val="DFF5F356E5434E14AFBF81C624A68CE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322A3DC-244C-4F8F-86D3-CD57FB7F3510}"/>
      </w:docPartPr>
      <w:docPartBody>
        <w:p w:rsidR="002F1F1B" w:rsidRDefault="00181757" w:rsidP="00181757">
          <w:pPr>
            <w:pStyle w:val="DFF5F356E5434E14AFBF81C624A68CE3"/>
          </w:pPr>
          <w:r w:rsidRPr="00AF4CF2">
            <w:rPr>
              <w:rStyle w:val="a3"/>
              <w:rFonts w:hint="eastAsia"/>
              <w:lang w:val="zh-TW" w:bidi="zh-TW"/>
            </w:rPr>
            <w:t>項目名稱 1</w:t>
          </w:r>
        </w:p>
      </w:docPartBody>
    </w:docPart>
    <w:docPart>
      <w:docPartPr>
        <w:name w:val="91B5F6E13CED4FA2A9086AE6B6BFE97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8C7E02E-68DC-40EA-8F52-98DC4C82F6FA}"/>
      </w:docPartPr>
      <w:docPartBody>
        <w:p w:rsidR="002F1F1B" w:rsidRDefault="00181757" w:rsidP="00181757">
          <w:pPr>
            <w:pStyle w:val="91B5F6E13CED4FA2A9086AE6B6BFE97D"/>
          </w:pPr>
          <w:r w:rsidRPr="00AF4CF2">
            <w:rPr>
              <w:rFonts w:hint="eastAsia"/>
              <w:lang w:val="zh-TW" w:bidi="zh-TW"/>
            </w:rPr>
            <w:t>媒體類型</w:t>
          </w:r>
        </w:p>
      </w:docPartBody>
    </w:docPart>
    <w:docPart>
      <w:docPartPr>
        <w:name w:val="322E1B0B243E44C4B119C31C2B943AB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94050AC-0E5D-4646-81C6-37D3BA91C0F7}"/>
      </w:docPartPr>
      <w:docPartBody>
        <w:p w:rsidR="002F1F1B" w:rsidRDefault="00181757" w:rsidP="00181757">
          <w:pPr>
            <w:pStyle w:val="322E1B0B243E44C4B119C31C2B943AB1"/>
          </w:pPr>
          <w:r w:rsidRPr="00AF4CF2">
            <w:rPr>
              <w:rFonts w:hint="eastAsia"/>
              <w:lang w:val="zh-TW" w:bidi="zh-TW"/>
            </w:rPr>
            <w:t>作者姓名</w:t>
          </w:r>
        </w:p>
      </w:docPartBody>
    </w:docPart>
    <w:docPart>
      <w:docPartPr>
        <w:name w:val="BC8F1F272D8743A68AF0F924F2EA7F5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E64510-DEF1-4BD2-B382-1C1475524131}"/>
      </w:docPartPr>
      <w:docPartBody>
        <w:p w:rsidR="002F1F1B" w:rsidRDefault="00181757" w:rsidP="00181757">
          <w:pPr>
            <w:pStyle w:val="BC8F1F272D8743A68AF0F924F2EA7F59"/>
          </w:pPr>
          <w:r w:rsidRPr="00AF4CF2">
            <w:rPr>
              <w:rStyle w:val="a3"/>
              <w:rFonts w:hint="eastAsia"/>
              <w:lang w:val="zh-TW" w:bidi="zh-TW"/>
            </w:rPr>
            <w:t>項目名稱 2</w:t>
          </w:r>
        </w:p>
      </w:docPartBody>
    </w:docPart>
    <w:docPart>
      <w:docPartPr>
        <w:name w:val="4FEA9701716744CAA55E5D0F9854E4B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23AFFEB-0562-4E29-B438-C645D05A1C5C}"/>
      </w:docPartPr>
      <w:docPartBody>
        <w:p w:rsidR="002F1F1B" w:rsidRDefault="00181757" w:rsidP="00181757">
          <w:pPr>
            <w:pStyle w:val="4FEA9701716744CAA55E5D0F9854E4BD"/>
          </w:pPr>
          <w:r w:rsidRPr="00AF4CF2">
            <w:rPr>
              <w:rFonts w:hint="eastAsia"/>
              <w:lang w:val="zh-TW" w:bidi="zh-TW"/>
            </w:rPr>
            <w:t>課程時程</w:t>
          </w:r>
          <w:r w:rsidRPr="00AF4CF2">
            <w:rPr>
              <w:rFonts w:hint="eastAsia"/>
              <w:lang w:val="zh-TW" w:bidi="zh-TW"/>
            </w:rPr>
            <w:t xml:space="preserve"> </w:t>
          </w:r>
        </w:p>
      </w:docPartBody>
    </w:docPart>
    <w:docPart>
      <w:docPartPr>
        <w:name w:val="D895E3E287FA4AEAA8F8B3A96D76599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E2F5683-DA5D-4252-BE68-BBCBB675AB62}"/>
      </w:docPartPr>
      <w:docPartBody>
        <w:p w:rsidR="002F1F1B" w:rsidRDefault="00181757" w:rsidP="00181757">
          <w:pPr>
            <w:pStyle w:val="D895E3E287FA4AEAA8F8B3A96D765995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9198A205FA09454D94D232BA4014128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1E3C88B-1365-4C51-8F36-73933155FC14}"/>
      </w:docPartPr>
      <w:docPartBody>
        <w:p w:rsidR="002F1F1B" w:rsidRDefault="00181757" w:rsidP="00181757">
          <w:pPr>
            <w:pStyle w:val="9198A205FA09454D94D232BA4014128E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0C22CF6D9C9D435A90EC4B0681A1489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A032F71-8933-4963-B304-5340D157F8E6}"/>
      </w:docPartPr>
      <w:docPartBody>
        <w:p w:rsidR="002F1F1B" w:rsidRDefault="00181757" w:rsidP="00181757">
          <w:pPr>
            <w:pStyle w:val="0C22CF6D9C9D435A90EC4B0681A1489A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B833BFADD7314043AF65504CBA5710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E8EB1FE-7073-4EAB-AD8C-A5D32EBED085}"/>
      </w:docPartPr>
      <w:docPartBody>
        <w:p w:rsidR="002F1F1B" w:rsidRDefault="00181757" w:rsidP="00181757">
          <w:pPr>
            <w:pStyle w:val="B833BFADD7314043AF65504CBA57102E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81DBDD6840864B0DAD3F8AD8706F7D1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FFDA154-9059-45BF-B5B4-37525D46053C}"/>
      </w:docPartPr>
      <w:docPartBody>
        <w:p w:rsidR="002F1F1B" w:rsidRDefault="00181757" w:rsidP="00181757">
          <w:pPr>
            <w:pStyle w:val="81DBDD6840864B0DAD3F8AD8706F7D1E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720C96020E564557927AEEBFDE1BE9C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086C920-94C3-4FF5-98F7-3E714F92B80A}"/>
      </w:docPartPr>
      <w:docPartBody>
        <w:p w:rsidR="002F1F1B" w:rsidRDefault="00181757" w:rsidP="00181757">
          <w:pPr>
            <w:pStyle w:val="720C96020E564557927AEEBFDE1BE9CC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DD5DB88D6044AF5B429BF34AE8AE6B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C3DC67F-83A4-4666-B0D1-768B5C759BFE}"/>
      </w:docPartPr>
      <w:docPartBody>
        <w:p w:rsidR="002F1F1B" w:rsidRDefault="00181757" w:rsidP="00181757">
          <w:pPr>
            <w:pStyle w:val="8DD5DB88D6044AF5B429BF34AE8AE6BA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975D6730C13448B18667085431331EA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6CD8BA-6794-4761-9806-C864409DC0E7}"/>
      </w:docPartPr>
      <w:docPartBody>
        <w:p w:rsidR="002F1F1B" w:rsidRDefault="00181757" w:rsidP="00181757">
          <w:pPr>
            <w:pStyle w:val="975D6730C13448B18667085431331EA3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E822F42EF8CB4F5FA8D923CE2BA95C0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D08CCE-D508-43C3-B9D0-909CDCEEDF85}"/>
      </w:docPartPr>
      <w:docPartBody>
        <w:p w:rsidR="002F1F1B" w:rsidRDefault="00181757" w:rsidP="00181757">
          <w:pPr>
            <w:pStyle w:val="E822F42EF8CB4F5FA8D923CE2BA95C0F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543EA1750F5D4C12ADE08004FEB2BC6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96B767B-4288-480B-848C-A79BE51E27C0}"/>
      </w:docPartPr>
      <w:docPartBody>
        <w:p w:rsidR="002F1F1B" w:rsidRDefault="00181757" w:rsidP="00181757">
          <w:pPr>
            <w:pStyle w:val="543EA1750F5D4C12ADE08004FEB2BC6A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56836234240E4505B75E5ACDCA1C7AA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3DB5C05-C1C8-4F4E-B677-368B5A2F2C2E}"/>
      </w:docPartPr>
      <w:docPartBody>
        <w:p w:rsidR="002F1F1B" w:rsidRDefault="00181757" w:rsidP="00181757">
          <w:pPr>
            <w:pStyle w:val="56836234240E4505B75E5ACDCA1C7AAF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7EE2088E00A04E8994586A44D0D8395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9A6E2CE-A429-41FD-86C9-6BE445AFA46F}"/>
      </w:docPartPr>
      <w:docPartBody>
        <w:p w:rsidR="002F1F1B" w:rsidRDefault="00181757" w:rsidP="00181757">
          <w:pPr>
            <w:pStyle w:val="7EE2088E00A04E8994586A44D0D83957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6DE4E854612740FFB5012A28D54BE3B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1FACC34-4A95-4A6A-8C7D-50DF98B8E579}"/>
      </w:docPartPr>
      <w:docPartBody>
        <w:p w:rsidR="002F1F1B" w:rsidRDefault="00181757" w:rsidP="00181757">
          <w:pPr>
            <w:pStyle w:val="6DE4E854612740FFB5012A28D54BE3B4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5C39A42A80F24F56831BCB0EDF89C7B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392196-240F-46A1-9BB1-AA6037BA5E6D}"/>
      </w:docPartPr>
      <w:docPartBody>
        <w:p w:rsidR="002F1F1B" w:rsidRDefault="00181757" w:rsidP="00181757">
          <w:pPr>
            <w:pStyle w:val="5C39A42A80F24F56831BCB0EDF89C7B8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85C1E68924F4A069B34202C77EBBF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B41E7A1-3FD4-4287-8B96-6F5F688DDF0B}"/>
      </w:docPartPr>
      <w:docPartBody>
        <w:p w:rsidR="002F1F1B" w:rsidRDefault="00181757" w:rsidP="00181757">
          <w:pPr>
            <w:pStyle w:val="885C1E68924F4A069B34202C77EBBFEF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D8BF85EF7553470D8AF44074F8ED2A7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0DF3B99-71DE-484E-B72A-B88131B01145}"/>
      </w:docPartPr>
      <w:docPartBody>
        <w:p w:rsidR="002F1F1B" w:rsidRDefault="00181757" w:rsidP="00181757">
          <w:pPr>
            <w:pStyle w:val="D8BF85EF7553470D8AF44074F8ED2A72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038FEC8E24A3457B9670AE7348BD28D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215E108-C0F2-44C7-A47A-B3A3BE98AD10}"/>
      </w:docPartPr>
      <w:docPartBody>
        <w:p w:rsidR="002F1F1B" w:rsidRDefault="00181757" w:rsidP="00181757">
          <w:pPr>
            <w:pStyle w:val="038FEC8E24A3457B9670AE7348BD28D5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286722E49BD408E9C240C6A097E414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42D3C3F-95BA-47E0-9B1F-30E0B55114DA}"/>
      </w:docPartPr>
      <w:docPartBody>
        <w:p w:rsidR="002F1F1B" w:rsidRDefault="00181757" w:rsidP="00181757">
          <w:pPr>
            <w:pStyle w:val="8286722E49BD408E9C240C6A097E4147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E41E67151CD84D6AA9EAB342F8CDD0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D403C3F-20B0-4BB5-BCFA-154DC8E75353}"/>
      </w:docPartPr>
      <w:docPartBody>
        <w:p w:rsidR="002F1F1B" w:rsidRDefault="00181757" w:rsidP="00181757">
          <w:pPr>
            <w:pStyle w:val="E41E67151CD84D6AA9EAB342F8CDD0E4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D7468441CB0D4EF498A02297F6C4365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D291A7B-48FA-4D7E-A0C6-1939BB159FC0}"/>
      </w:docPartPr>
      <w:docPartBody>
        <w:p w:rsidR="002F1F1B" w:rsidRDefault="00181757" w:rsidP="00181757">
          <w:pPr>
            <w:pStyle w:val="D7468441CB0D4EF498A02297F6C43654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D1D5B51786284A599D9D9757BAAD66C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DBB114-E263-46D5-92B0-E119DD266E49}"/>
      </w:docPartPr>
      <w:docPartBody>
        <w:p w:rsidR="002F1F1B" w:rsidRDefault="00181757" w:rsidP="00181757">
          <w:pPr>
            <w:pStyle w:val="D1D5B51786284A599D9D9757BAAD66CA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9FE53AEAAA2B472CB7708C43BE742E6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1DFDCD4-AFD3-4160-8D5F-28674B1A7E4F}"/>
      </w:docPartPr>
      <w:docPartBody>
        <w:p w:rsidR="002F1F1B" w:rsidRDefault="00181757" w:rsidP="00181757">
          <w:pPr>
            <w:pStyle w:val="9FE53AEAAA2B472CB7708C43BE742E66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8285FE7DE47347C3BD428FC4476C733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F65CC62-0931-4861-88AC-D2A98B7EB0BA}"/>
      </w:docPartPr>
      <w:docPartBody>
        <w:p w:rsidR="002F1F1B" w:rsidRDefault="00181757" w:rsidP="00181757">
          <w:pPr>
            <w:pStyle w:val="8285FE7DE47347C3BD428FC4476C7332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9A12B86D59D344C8836FE84ABD8428E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EB60404-D9E4-491B-B8E3-729AB6625A53}"/>
      </w:docPartPr>
      <w:docPartBody>
        <w:p w:rsidR="002F1F1B" w:rsidRDefault="00181757" w:rsidP="00181757">
          <w:pPr>
            <w:pStyle w:val="9A12B86D59D344C8836FE84ABD8428E5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2103663BA6FD4F828895F31A4133D01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A8E840D-6AEF-4F48-8F48-58CF1A0DA3C9}"/>
      </w:docPartPr>
      <w:docPartBody>
        <w:p w:rsidR="002F1F1B" w:rsidRDefault="00181757" w:rsidP="00181757">
          <w:pPr>
            <w:pStyle w:val="2103663BA6FD4F828895F31A4133D019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8717F2C15CE54BFBA0E759EDAE79961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BBADE15-0916-476C-8AF9-8A2764A2123C}"/>
      </w:docPartPr>
      <w:docPartBody>
        <w:p w:rsidR="002F1F1B" w:rsidRDefault="00181757" w:rsidP="00181757">
          <w:pPr>
            <w:pStyle w:val="8717F2C15CE54BFBA0E759EDAE799612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3660C6E7DDC4AFE988A8E5D08F7C05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B9AECAA-8AFA-42F8-BEA5-020B5DEE1C8B}"/>
      </w:docPartPr>
      <w:docPartBody>
        <w:p w:rsidR="002F1F1B" w:rsidRDefault="00181757" w:rsidP="00181757">
          <w:pPr>
            <w:pStyle w:val="83660C6E7DDC4AFE988A8E5D08F7C051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E3AC15B5EFA7400BA4AC65F30B25D52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AA27859-23F8-4D00-8D92-1CB2DF26B9A3}"/>
      </w:docPartPr>
      <w:docPartBody>
        <w:p w:rsidR="002F1F1B" w:rsidRDefault="00181757" w:rsidP="00181757">
          <w:pPr>
            <w:pStyle w:val="E3AC15B5EFA7400BA4AC65F30B25D52A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7E9A9399EF574EBD874D90A02297920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765F3F1-6106-4FB9-908A-6A73E23DC6DD}"/>
      </w:docPartPr>
      <w:docPartBody>
        <w:p w:rsidR="002F1F1B" w:rsidRDefault="00181757" w:rsidP="00181757">
          <w:pPr>
            <w:pStyle w:val="7E9A9399EF574EBD874D90A02297920B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1AA7B266AD3940BE820B3D816F2B48F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169FF0D-B73F-465E-9739-773CB508AB9C}"/>
      </w:docPartPr>
      <w:docPartBody>
        <w:p w:rsidR="002F1F1B" w:rsidRDefault="00181757" w:rsidP="00181757">
          <w:pPr>
            <w:pStyle w:val="1AA7B266AD3940BE820B3D816F2B48F3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A3865596608044E480685262075BB58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DF474B2-103A-4473-94D3-AF1703C2D53A}"/>
      </w:docPartPr>
      <w:docPartBody>
        <w:p w:rsidR="002F1F1B" w:rsidRDefault="00181757" w:rsidP="00181757">
          <w:pPr>
            <w:pStyle w:val="A3865596608044E480685262075BB58B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DA9DC99372464702AE51A14A261058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8C1C71D-2322-403F-AF4A-416844407949}"/>
      </w:docPartPr>
      <w:docPartBody>
        <w:p w:rsidR="002F1F1B" w:rsidRDefault="00181757" w:rsidP="00181757">
          <w:pPr>
            <w:pStyle w:val="DA9DC99372464702AE51A14A26105833"/>
          </w:pPr>
          <w:r w:rsidRPr="00AF4CF2">
            <w:rPr>
              <w:rFonts w:hint="eastAsia"/>
              <w:lang w:val="zh-TW" w:bidi="zh-TW"/>
            </w:rPr>
            <w:t>測驗時程</w:t>
          </w:r>
        </w:p>
      </w:docPartBody>
    </w:docPart>
    <w:docPart>
      <w:docPartPr>
        <w:name w:val="AAB205FBAEFF4E9DAD8AFA995272194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089F05D-BE37-490A-A6C4-BA63C504CD1D}"/>
      </w:docPartPr>
      <w:docPartBody>
        <w:p w:rsidR="002F1F1B" w:rsidRDefault="00181757" w:rsidP="00181757">
          <w:pPr>
            <w:pStyle w:val="AAB205FBAEFF4E9DAD8AFA9952721949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BBCAC30EB19D457E9919EE3EC4E7EEB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80AD734-DE25-4111-A467-37A12EE2205D}"/>
      </w:docPartPr>
      <w:docPartBody>
        <w:p w:rsidR="002F1F1B" w:rsidRDefault="00181757" w:rsidP="00181757">
          <w:pPr>
            <w:pStyle w:val="BBCAC30EB19D457E9919EE3EC4E7EEB6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F4FFC6B17B9C4D54850BF7038562AE7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93AE6D1-DBC2-45EA-A3F1-A4599EBE2595}"/>
      </w:docPartPr>
      <w:docPartBody>
        <w:p w:rsidR="002F1F1B" w:rsidRDefault="00181757" w:rsidP="00181757">
          <w:pPr>
            <w:pStyle w:val="F4FFC6B17B9C4D54850BF7038562AE70"/>
          </w:pPr>
          <w:r w:rsidRPr="00AF4CF2">
            <w:rPr>
              <w:rFonts w:hint="eastAsia"/>
              <w:lang w:val="zh-TW" w:bidi="zh-TW"/>
            </w:rPr>
            <w:t>日期</w:t>
          </w:r>
          <w:r w:rsidRPr="00AF4CF2">
            <w:rPr>
              <w:rFonts w:hint="eastAsia"/>
              <w:lang w:val="zh-TW" w:bidi="zh-TW"/>
            </w:rPr>
            <w:t xml:space="preserve"> 1</w:t>
          </w:r>
        </w:p>
      </w:docPartBody>
    </w:docPart>
    <w:docPart>
      <w:docPartPr>
        <w:name w:val="3E79DB2AD999494AA43F3BF0BD91073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2A7B305-DB11-43E5-9DC8-A79D908C4F3B}"/>
      </w:docPartPr>
      <w:docPartBody>
        <w:p w:rsidR="002F1F1B" w:rsidRDefault="00181757" w:rsidP="00181757">
          <w:pPr>
            <w:pStyle w:val="3E79DB2AD999494AA43F3BF0BD910732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0351CC7B1065482DBBEA8C84DDB0296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4B2C6B9-ECBD-4014-A943-CB6B75B66891}"/>
      </w:docPartPr>
      <w:docPartBody>
        <w:p w:rsidR="002F1F1B" w:rsidRDefault="00181757" w:rsidP="00181757">
          <w:pPr>
            <w:pStyle w:val="0351CC7B1065482DBBEA8C84DDB02965"/>
          </w:pPr>
          <w:r w:rsidRPr="00AF4CF2">
            <w:rPr>
              <w:rFonts w:hint="eastAsia"/>
              <w:lang w:val="zh-TW" w:bidi="zh-TW"/>
            </w:rPr>
            <w:t>日期</w:t>
          </w:r>
          <w:r w:rsidRPr="00AF4CF2">
            <w:rPr>
              <w:rFonts w:hint="eastAsia"/>
              <w:lang w:val="zh-TW" w:bidi="zh-TW"/>
            </w:rPr>
            <w:t xml:space="preserve"> 2</w:t>
          </w:r>
        </w:p>
      </w:docPartBody>
    </w:docPart>
    <w:docPart>
      <w:docPartPr>
        <w:name w:val="A98DAC89F10C4A63A74135F00BFC8F4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E2AB4F8-7505-45EA-AADD-BD8072AB6DE7}"/>
      </w:docPartPr>
      <w:docPartBody>
        <w:p w:rsidR="002F1F1B" w:rsidRDefault="00181757" w:rsidP="00181757">
          <w:pPr>
            <w:pStyle w:val="A98DAC89F10C4A63A74135F00BFC8F46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6BEE0AF0106A4E03B54464AC1F286E4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27B8586-9FAC-401F-8205-B32E51E4C001}"/>
      </w:docPartPr>
      <w:docPartBody>
        <w:p w:rsidR="002F1F1B" w:rsidRDefault="00181757" w:rsidP="00181757">
          <w:pPr>
            <w:pStyle w:val="6BEE0AF0106A4E03B54464AC1F286E44"/>
          </w:pPr>
          <w:r w:rsidRPr="00AF4CF2">
            <w:rPr>
              <w:rFonts w:hint="eastAsia"/>
              <w:lang w:val="zh-TW" w:bidi="zh-TW"/>
            </w:rPr>
            <w:t>日期</w:t>
          </w:r>
          <w:r w:rsidRPr="00AF4CF2">
            <w:rPr>
              <w:rFonts w:hint="eastAsia"/>
              <w:lang w:val="zh-TW" w:bidi="zh-TW"/>
            </w:rPr>
            <w:t xml:space="preserve"> 3</w:t>
          </w:r>
        </w:p>
      </w:docPartBody>
    </w:docPart>
    <w:docPart>
      <w:docPartPr>
        <w:name w:val="8A63DDB60DF344C382C3F54B4CF9CC6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F1A53AD-659D-4A93-A6C5-604DC7AD1572}"/>
      </w:docPartPr>
      <w:docPartBody>
        <w:p w:rsidR="002F1F1B" w:rsidRDefault="00181757" w:rsidP="00181757">
          <w:pPr>
            <w:pStyle w:val="8A63DDB60DF344C382C3F54B4CF9CC6E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B41185B65F554D128ED0A29D1E362C1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04335C6-1440-4C5A-93D3-570F5011B09D}"/>
      </w:docPartPr>
      <w:docPartBody>
        <w:p w:rsidR="002F1F1B" w:rsidRDefault="00181757" w:rsidP="00181757">
          <w:pPr>
            <w:pStyle w:val="B41185B65F554D128ED0A29D1E362C17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00000000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1E1"/>
    <w:rsid w:val="00181757"/>
    <w:rsid w:val="00181CEB"/>
    <w:rsid w:val="002F1F1B"/>
    <w:rsid w:val="007611E1"/>
    <w:rsid w:val="008947ED"/>
    <w:rsid w:val="00BE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1769D154F3E4031A62B52BCCB32A3A2">
    <w:name w:val="81769D154F3E4031A62B52BCCB32A3A2"/>
    <w:pPr>
      <w:widowControl w:val="0"/>
    </w:pPr>
  </w:style>
  <w:style w:type="paragraph" w:customStyle="1" w:styleId="DF9D8A5809A54478B921554821BF8625">
    <w:name w:val="DF9D8A5809A54478B921554821BF8625"/>
    <w:pPr>
      <w:widowControl w:val="0"/>
    </w:pPr>
  </w:style>
  <w:style w:type="paragraph" w:customStyle="1" w:styleId="70D4675A5BC64241978CFB248FFD544C">
    <w:name w:val="70D4675A5BC64241978CFB248FFD544C"/>
    <w:pPr>
      <w:widowControl w:val="0"/>
    </w:pPr>
  </w:style>
  <w:style w:type="paragraph" w:customStyle="1" w:styleId="479308FFB6D54688B62597A97789A0C6">
    <w:name w:val="479308FFB6D54688B62597A97789A0C6"/>
    <w:pPr>
      <w:widowControl w:val="0"/>
    </w:pPr>
  </w:style>
  <w:style w:type="paragraph" w:customStyle="1" w:styleId="E2D264042EB24819AC7B60FE9DBB6931">
    <w:name w:val="E2D264042EB24819AC7B60FE9DBB6931"/>
    <w:pPr>
      <w:widowControl w:val="0"/>
    </w:pPr>
  </w:style>
  <w:style w:type="paragraph" w:customStyle="1" w:styleId="AE9EB57E6A964135A46B6CBC0D59FC7F">
    <w:name w:val="AE9EB57E6A964135A46B6CBC0D59FC7F"/>
    <w:pPr>
      <w:widowControl w:val="0"/>
    </w:pPr>
  </w:style>
  <w:style w:type="paragraph" w:customStyle="1" w:styleId="79624CBABBCF4947B0D10044B9A82A10">
    <w:name w:val="79624CBABBCF4947B0D10044B9A82A10"/>
    <w:pPr>
      <w:widowControl w:val="0"/>
    </w:pPr>
  </w:style>
  <w:style w:type="character" w:styleId="a3">
    <w:name w:val="Strong"/>
    <w:basedOn w:val="a0"/>
    <w:uiPriority w:val="1"/>
    <w:qFormat/>
    <w:rsid w:val="00181757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0D39B4A08F1F4BB1B843AD56ECB99B69">
    <w:name w:val="0D39B4A08F1F4BB1B843AD56ECB99B69"/>
    <w:pPr>
      <w:widowControl w:val="0"/>
    </w:pPr>
  </w:style>
  <w:style w:type="paragraph" w:customStyle="1" w:styleId="345C4A3BFDAF4A78BFA8B1F4E82127A3">
    <w:name w:val="345C4A3BFDAF4A78BFA8B1F4E82127A3"/>
    <w:pPr>
      <w:widowControl w:val="0"/>
    </w:pPr>
  </w:style>
  <w:style w:type="paragraph" w:customStyle="1" w:styleId="3D9FC282CF444FE4A85CA5D3B20E1CDF">
    <w:name w:val="3D9FC282CF444FE4A85CA5D3B20E1CDF"/>
    <w:pPr>
      <w:widowControl w:val="0"/>
    </w:pPr>
  </w:style>
  <w:style w:type="paragraph" w:customStyle="1" w:styleId="CEB833E732844431B65BB73CE7E2D010">
    <w:name w:val="CEB833E732844431B65BB73CE7E2D010"/>
    <w:pPr>
      <w:widowControl w:val="0"/>
    </w:pPr>
  </w:style>
  <w:style w:type="paragraph" w:customStyle="1" w:styleId="3FD579C9553342479E084B7E343CC820">
    <w:name w:val="3FD579C9553342479E084B7E343CC820"/>
    <w:pPr>
      <w:widowControl w:val="0"/>
    </w:pPr>
  </w:style>
  <w:style w:type="paragraph" w:customStyle="1" w:styleId="4C804370A8064272936AC536EEA761B7">
    <w:name w:val="4C804370A8064272936AC536EEA761B7"/>
    <w:pPr>
      <w:widowControl w:val="0"/>
    </w:pPr>
  </w:style>
  <w:style w:type="paragraph" w:customStyle="1" w:styleId="8EF575DA4EE64F19AC3BAFAAD5547F3D">
    <w:name w:val="8EF575DA4EE64F19AC3BAFAAD5547F3D"/>
    <w:pPr>
      <w:widowControl w:val="0"/>
    </w:pPr>
  </w:style>
  <w:style w:type="paragraph" w:customStyle="1" w:styleId="16130A926BBF4DC8AB3A68F46CE9862D">
    <w:name w:val="16130A926BBF4DC8AB3A68F46CE9862D"/>
    <w:pPr>
      <w:widowControl w:val="0"/>
    </w:pPr>
  </w:style>
  <w:style w:type="paragraph" w:customStyle="1" w:styleId="CAA96C82211D4454A2563CC046CCBDA0">
    <w:name w:val="CAA96C82211D4454A2563CC046CCBDA0"/>
    <w:pPr>
      <w:widowControl w:val="0"/>
    </w:pPr>
  </w:style>
  <w:style w:type="paragraph" w:customStyle="1" w:styleId="1F8858D14DF449F690C485DCDC9992D6">
    <w:name w:val="1F8858D14DF449F690C485DCDC9992D6"/>
    <w:pPr>
      <w:widowControl w:val="0"/>
    </w:pPr>
  </w:style>
  <w:style w:type="paragraph" w:customStyle="1" w:styleId="ABCC8FF1454049BFBE77950050335246">
    <w:name w:val="ABCC8FF1454049BFBE77950050335246"/>
    <w:pPr>
      <w:widowControl w:val="0"/>
    </w:pPr>
  </w:style>
  <w:style w:type="paragraph" w:customStyle="1" w:styleId="E115FD3AAACA49EBBC7D7CFDB4A5DC1B">
    <w:name w:val="E115FD3AAACA49EBBC7D7CFDB4A5DC1B"/>
    <w:pPr>
      <w:widowControl w:val="0"/>
    </w:pPr>
  </w:style>
  <w:style w:type="paragraph" w:customStyle="1" w:styleId="1B39919E3238447D97C721B700E956ED">
    <w:name w:val="1B39919E3238447D97C721B700E956ED"/>
    <w:pPr>
      <w:widowControl w:val="0"/>
    </w:pPr>
  </w:style>
  <w:style w:type="paragraph" w:customStyle="1" w:styleId="1BDA4F4CFE16408D91ECB2B001BD96C5">
    <w:name w:val="1BDA4F4CFE16408D91ECB2B001BD96C5"/>
    <w:pPr>
      <w:widowControl w:val="0"/>
    </w:pPr>
  </w:style>
  <w:style w:type="paragraph" w:customStyle="1" w:styleId="1FAD5F8CA2FD485F86673A1A9E924593">
    <w:name w:val="1FAD5F8CA2FD485F86673A1A9E924593"/>
    <w:pPr>
      <w:widowControl w:val="0"/>
    </w:pPr>
  </w:style>
  <w:style w:type="paragraph" w:customStyle="1" w:styleId="14262ADD67A0477F90414DBD5F5CA353">
    <w:name w:val="14262ADD67A0477F90414DBD5F5CA353"/>
    <w:pPr>
      <w:widowControl w:val="0"/>
    </w:pPr>
  </w:style>
  <w:style w:type="paragraph" w:customStyle="1" w:styleId="EDBF7D399F1446F79AC0889DBBDCA47E">
    <w:name w:val="EDBF7D399F1446F79AC0889DBBDCA47E"/>
    <w:pPr>
      <w:widowControl w:val="0"/>
    </w:pPr>
  </w:style>
  <w:style w:type="paragraph" w:customStyle="1" w:styleId="25C248189BE44976B3903281F0D8352C">
    <w:name w:val="25C248189BE44976B3903281F0D8352C"/>
    <w:pPr>
      <w:widowControl w:val="0"/>
    </w:pPr>
  </w:style>
  <w:style w:type="paragraph" w:customStyle="1" w:styleId="7FD52EB356D44D1597B8164C4E5F2711">
    <w:name w:val="7FD52EB356D44D1597B8164C4E5F2711"/>
    <w:pPr>
      <w:widowControl w:val="0"/>
    </w:pPr>
  </w:style>
  <w:style w:type="paragraph" w:customStyle="1" w:styleId="BE024D1C70994333A807F5E3217EA473">
    <w:name w:val="BE024D1C70994333A807F5E3217EA473"/>
    <w:pPr>
      <w:widowControl w:val="0"/>
    </w:pPr>
  </w:style>
  <w:style w:type="paragraph" w:customStyle="1" w:styleId="E670125ACB394AA4A0E10AE2F3559CEA">
    <w:name w:val="E670125ACB394AA4A0E10AE2F3559CEA"/>
    <w:pPr>
      <w:widowControl w:val="0"/>
    </w:pPr>
  </w:style>
  <w:style w:type="paragraph" w:customStyle="1" w:styleId="FC9B8E2237154353B98B94211B2BABBA">
    <w:name w:val="FC9B8E2237154353B98B94211B2BABBA"/>
    <w:pPr>
      <w:widowControl w:val="0"/>
    </w:pPr>
  </w:style>
  <w:style w:type="paragraph" w:customStyle="1" w:styleId="C91A1A51B9734AE4ADC49FFC5EAC150B">
    <w:name w:val="C91A1A51B9734AE4ADC49FFC5EAC150B"/>
    <w:pPr>
      <w:widowControl w:val="0"/>
    </w:pPr>
  </w:style>
  <w:style w:type="paragraph" w:customStyle="1" w:styleId="2B5E57B9613348C3B83C81C8C6F97C85">
    <w:name w:val="2B5E57B9613348C3B83C81C8C6F97C85"/>
    <w:pPr>
      <w:widowControl w:val="0"/>
    </w:pPr>
  </w:style>
  <w:style w:type="paragraph" w:customStyle="1" w:styleId="01788EB57533410BBCD1F23FEC5A7EF0">
    <w:name w:val="01788EB57533410BBCD1F23FEC5A7EF0"/>
    <w:pPr>
      <w:widowControl w:val="0"/>
    </w:pPr>
  </w:style>
  <w:style w:type="paragraph" w:customStyle="1" w:styleId="88DBBB5E474F4FCE85C90754E45A4B2C">
    <w:name w:val="88DBBB5E474F4FCE85C90754E45A4B2C"/>
    <w:pPr>
      <w:widowControl w:val="0"/>
    </w:pPr>
  </w:style>
  <w:style w:type="paragraph" w:customStyle="1" w:styleId="627FCE0FEDC74C7AB5CC81028CE3FD3C">
    <w:name w:val="627FCE0FEDC74C7AB5CC81028CE3FD3C"/>
    <w:pPr>
      <w:widowControl w:val="0"/>
    </w:pPr>
  </w:style>
  <w:style w:type="paragraph" w:customStyle="1" w:styleId="30B6AC82FC9241A396847585982406D4">
    <w:name w:val="30B6AC82FC9241A396847585982406D4"/>
    <w:pPr>
      <w:widowControl w:val="0"/>
    </w:pPr>
  </w:style>
  <w:style w:type="paragraph" w:customStyle="1" w:styleId="E41D3DAA61DB4B95A8C668ADE6D9879A">
    <w:name w:val="E41D3DAA61DB4B95A8C668ADE6D9879A"/>
    <w:pPr>
      <w:widowControl w:val="0"/>
    </w:pPr>
  </w:style>
  <w:style w:type="paragraph" w:customStyle="1" w:styleId="846F9149C7E5458992DF006501655AE1">
    <w:name w:val="846F9149C7E5458992DF006501655AE1"/>
    <w:pPr>
      <w:widowControl w:val="0"/>
    </w:pPr>
  </w:style>
  <w:style w:type="paragraph" w:customStyle="1" w:styleId="5B82FB4BCD9A4A1DA765DDA807D5AE8A">
    <w:name w:val="5B82FB4BCD9A4A1DA765DDA807D5AE8A"/>
    <w:pPr>
      <w:widowControl w:val="0"/>
    </w:pPr>
  </w:style>
  <w:style w:type="paragraph" w:customStyle="1" w:styleId="726A47C577404A06AD31646C442F498D">
    <w:name w:val="726A47C577404A06AD31646C442F498D"/>
    <w:pPr>
      <w:widowControl w:val="0"/>
    </w:pPr>
  </w:style>
  <w:style w:type="paragraph" w:customStyle="1" w:styleId="BBE02B88F1A04128A9DA6FE591EC9A4F">
    <w:name w:val="BBE02B88F1A04128A9DA6FE591EC9A4F"/>
    <w:pPr>
      <w:widowControl w:val="0"/>
    </w:pPr>
  </w:style>
  <w:style w:type="paragraph" w:customStyle="1" w:styleId="F7BA40430616486A8FAAE12ED1ECB554">
    <w:name w:val="F7BA40430616486A8FAAE12ED1ECB554"/>
    <w:pPr>
      <w:widowControl w:val="0"/>
    </w:pPr>
  </w:style>
  <w:style w:type="paragraph" w:customStyle="1" w:styleId="272E3AF40A1741BAA2EB4DF5502DF6BE">
    <w:name w:val="272E3AF40A1741BAA2EB4DF5502DF6BE"/>
    <w:pPr>
      <w:widowControl w:val="0"/>
    </w:pPr>
  </w:style>
  <w:style w:type="paragraph" w:customStyle="1" w:styleId="FF76E1D464A64C0ABE0D88916D7EFC0B">
    <w:name w:val="FF76E1D464A64C0ABE0D88916D7EFC0B"/>
    <w:pPr>
      <w:widowControl w:val="0"/>
    </w:pPr>
  </w:style>
  <w:style w:type="paragraph" w:customStyle="1" w:styleId="29F557155F3B4776B7936D6ED68AB2EB">
    <w:name w:val="29F557155F3B4776B7936D6ED68AB2EB"/>
    <w:pPr>
      <w:widowControl w:val="0"/>
    </w:pPr>
  </w:style>
  <w:style w:type="paragraph" w:customStyle="1" w:styleId="AC1A9EC3DEBE4ED5B5C753764B00F0A1">
    <w:name w:val="AC1A9EC3DEBE4ED5B5C753764B00F0A1"/>
    <w:pPr>
      <w:widowControl w:val="0"/>
    </w:pPr>
  </w:style>
  <w:style w:type="paragraph" w:customStyle="1" w:styleId="0F79B884D321464CBCC29C00CE4E027C">
    <w:name w:val="0F79B884D321464CBCC29C00CE4E027C"/>
    <w:pPr>
      <w:widowControl w:val="0"/>
    </w:pPr>
  </w:style>
  <w:style w:type="paragraph" w:customStyle="1" w:styleId="0B3CE3D7028044698EFA7A24139C60C4">
    <w:name w:val="0B3CE3D7028044698EFA7A24139C60C4"/>
    <w:pPr>
      <w:widowControl w:val="0"/>
    </w:pPr>
  </w:style>
  <w:style w:type="paragraph" w:customStyle="1" w:styleId="A3AF7B684CE84CD4AC427DA4B142B136">
    <w:name w:val="A3AF7B684CE84CD4AC427DA4B142B136"/>
    <w:pPr>
      <w:widowControl w:val="0"/>
    </w:pPr>
  </w:style>
  <w:style w:type="paragraph" w:customStyle="1" w:styleId="2DA3530252784B0EA0247BCF2E63CD45">
    <w:name w:val="2DA3530252784B0EA0247BCF2E63CD45"/>
    <w:pPr>
      <w:widowControl w:val="0"/>
    </w:pPr>
  </w:style>
  <w:style w:type="paragraph" w:customStyle="1" w:styleId="9CF036F6F2914BD998252B71F6ACE73B">
    <w:name w:val="9CF036F6F2914BD998252B71F6ACE73B"/>
    <w:pPr>
      <w:widowControl w:val="0"/>
    </w:pPr>
  </w:style>
  <w:style w:type="paragraph" w:customStyle="1" w:styleId="6DF0489A957F4AF5B44303557E4B9325">
    <w:name w:val="6DF0489A957F4AF5B44303557E4B9325"/>
    <w:pPr>
      <w:widowControl w:val="0"/>
    </w:pPr>
  </w:style>
  <w:style w:type="paragraph" w:customStyle="1" w:styleId="118C463D98D349EB8E2AA5791E0A8255">
    <w:name w:val="118C463D98D349EB8E2AA5791E0A8255"/>
    <w:pPr>
      <w:widowControl w:val="0"/>
    </w:pPr>
  </w:style>
  <w:style w:type="paragraph" w:customStyle="1" w:styleId="E39B1D75BC4D4B6AB0B386875D2179AD">
    <w:name w:val="E39B1D75BC4D4B6AB0B386875D2179AD"/>
    <w:pPr>
      <w:widowControl w:val="0"/>
    </w:pPr>
  </w:style>
  <w:style w:type="paragraph" w:customStyle="1" w:styleId="6922C398F89844B5ACB34C79C17AD687">
    <w:name w:val="6922C398F89844B5ACB34C79C17AD687"/>
    <w:pPr>
      <w:widowControl w:val="0"/>
    </w:pPr>
  </w:style>
  <w:style w:type="paragraph" w:customStyle="1" w:styleId="BE6A3ED349B342CF8B20EB35F4C20DFE">
    <w:name w:val="BE6A3ED349B342CF8B20EB35F4C20DFE"/>
    <w:pPr>
      <w:widowControl w:val="0"/>
    </w:pPr>
  </w:style>
  <w:style w:type="paragraph" w:customStyle="1" w:styleId="E83E9C41B5204DD4A81F1D1A99338E19">
    <w:name w:val="E83E9C41B5204DD4A81F1D1A99338E19"/>
    <w:pPr>
      <w:widowControl w:val="0"/>
    </w:pPr>
  </w:style>
  <w:style w:type="paragraph" w:customStyle="1" w:styleId="74FB9109138A4E15BB23FAC9143C202A">
    <w:name w:val="74FB9109138A4E15BB23FAC9143C202A"/>
    <w:pPr>
      <w:widowControl w:val="0"/>
    </w:pPr>
  </w:style>
  <w:style w:type="paragraph" w:customStyle="1" w:styleId="F6A9BF0D01D3483F9CB264787373DAC5">
    <w:name w:val="F6A9BF0D01D3483F9CB264787373DAC5"/>
    <w:pPr>
      <w:widowControl w:val="0"/>
    </w:pPr>
  </w:style>
  <w:style w:type="paragraph" w:customStyle="1" w:styleId="AFE0115AD9C949C9B471706589804BB2">
    <w:name w:val="AFE0115AD9C949C9B471706589804BB2"/>
    <w:pPr>
      <w:widowControl w:val="0"/>
    </w:pPr>
  </w:style>
  <w:style w:type="paragraph" w:customStyle="1" w:styleId="239F34968B0749768E6036699E13191E">
    <w:name w:val="239F34968B0749768E6036699E13191E"/>
    <w:pPr>
      <w:widowControl w:val="0"/>
    </w:pPr>
  </w:style>
  <w:style w:type="paragraph" w:customStyle="1" w:styleId="33564B104C994D108700DF3C323A705F">
    <w:name w:val="33564B104C994D108700DF3C323A705F"/>
    <w:rsid w:val="00181757"/>
    <w:pPr>
      <w:widowControl w:val="0"/>
    </w:pPr>
  </w:style>
  <w:style w:type="paragraph" w:customStyle="1" w:styleId="7B1CAE83A7264F6EBB57CE02C1393A16">
    <w:name w:val="7B1CAE83A7264F6EBB57CE02C1393A16"/>
    <w:rsid w:val="00181757"/>
    <w:pPr>
      <w:widowControl w:val="0"/>
    </w:pPr>
  </w:style>
  <w:style w:type="paragraph" w:customStyle="1" w:styleId="6DFAC158BBF1452181D8247CEA7689AB">
    <w:name w:val="6DFAC158BBF1452181D8247CEA7689AB"/>
    <w:rsid w:val="00181757"/>
    <w:pPr>
      <w:widowControl w:val="0"/>
    </w:pPr>
  </w:style>
  <w:style w:type="paragraph" w:customStyle="1" w:styleId="678A2055B8E040208EA646FD8EA60393">
    <w:name w:val="678A2055B8E040208EA646FD8EA60393"/>
    <w:rsid w:val="00181757"/>
    <w:pPr>
      <w:widowControl w:val="0"/>
    </w:pPr>
  </w:style>
  <w:style w:type="paragraph" w:customStyle="1" w:styleId="13B196015E0945129959D0AF126BEEDE">
    <w:name w:val="13B196015E0945129959D0AF126BEEDE"/>
    <w:rsid w:val="00181757"/>
    <w:pPr>
      <w:widowControl w:val="0"/>
    </w:pPr>
  </w:style>
  <w:style w:type="paragraph" w:customStyle="1" w:styleId="05FDA98B0DC14FE9A0512AD9E69F0B7C">
    <w:name w:val="05FDA98B0DC14FE9A0512AD9E69F0B7C"/>
    <w:rsid w:val="00181757"/>
    <w:pPr>
      <w:widowControl w:val="0"/>
    </w:pPr>
  </w:style>
  <w:style w:type="paragraph" w:customStyle="1" w:styleId="F8D77D84C5904337AE3A6729CF313340">
    <w:name w:val="F8D77D84C5904337AE3A6729CF313340"/>
    <w:rsid w:val="00181757"/>
    <w:pPr>
      <w:widowControl w:val="0"/>
    </w:pPr>
  </w:style>
  <w:style w:type="paragraph" w:customStyle="1" w:styleId="B4E814D2C0664F17B22999D9B8CDDBD3">
    <w:name w:val="B4E814D2C0664F17B22999D9B8CDDBD3"/>
    <w:rsid w:val="00181757"/>
    <w:pPr>
      <w:widowControl w:val="0"/>
    </w:pPr>
  </w:style>
  <w:style w:type="paragraph" w:customStyle="1" w:styleId="51018B2C484E4DF880AC51E770A276E8">
    <w:name w:val="51018B2C484E4DF880AC51E770A276E8"/>
    <w:rsid w:val="00181757"/>
    <w:pPr>
      <w:widowControl w:val="0"/>
    </w:pPr>
  </w:style>
  <w:style w:type="paragraph" w:customStyle="1" w:styleId="6AF1D3BF90D8482585C7AED9A6FE1C97">
    <w:name w:val="6AF1D3BF90D8482585C7AED9A6FE1C97"/>
    <w:rsid w:val="00181757"/>
    <w:pPr>
      <w:widowControl w:val="0"/>
    </w:pPr>
  </w:style>
  <w:style w:type="paragraph" w:customStyle="1" w:styleId="6E0D9757E8644FF4B3392E8E455C2159">
    <w:name w:val="6E0D9757E8644FF4B3392E8E455C2159"/>
    <w:rsid w:val="00181757"/>
    <w:pPr>
      <w:widowControl w:val="0"/>
    </w:pPr>
  </w:style>
  <w:style w:type="paragraph" w:customStyle="1" w:styleId="97B275D545F24ACCB762FC56C347F04A">
    <w:name w:val="97B275D545F24ACCB762FC56C347F04A"/>
    <w:rsid w:val="00181757"/>
    <w:pPr>
      <w:widowControl w:val="0"/>
    </w:pPr>
  </w:style>
  <w:style w:type="paragraph" w:customStyle="1" w:styleId="D9C70C17A3794F06BEEDDD6BDA46DAB3">
    <w:name w:val="D9C70C17A3794F06BEEDDD6BDA46DAB3"/>
    <w:rsid w:val="00181757"/>
    <w:pPr>
      <w:widowControl w:val="0"/>
    </w:pPr>
  </w:style>
  <w:style w:type="paragraph" w:customStyle="1" w:styleId="E2EEBC1464C5423A9E4BCF54EA6FD9A5">
    <w:name w:val="E2EEBC1464C5423A9E4BCF54EA6FD9A5"/>
    <w:rsid w:val="00181757"/>
    <w:pPr>
      <w:widowControl w:val="0"/>
    </w:pPr>
  </w:style>
  <w:style w:type="paragraph" w:customStyle="1" w:styleId="0BD1F7A761934C7A93C121B6952CCB8B">
    <w:name w:val="0BD1F7A761934C7A93C121B6952CCB8B"/>
    <w:rsid w:val="00181757"/>
    <w:pPr>
      <w:widowControl w:val="0"/>
    </w:pPr>
  </w:style>
  <w:style w:type="paragraph" w:customStyle="1" w:styleId="BC829FEFBC6E48CBAB4911F5832C180E">
    <w:name w:val="BC829FEFBC6E48CBAB4911F5832C180E"/>
    <w:rsid w:val="00181757"/>
    <w:pPr>
      <w:widowControl w:val="0"/>
    </w:pPr>
  </w:style>
  <w:style w:type="paragraph" w:customStyle="1" w:styleId="34A7D08F1989474D99324C15C5A59664">
    <w:name w:val="34A7D08F1989474D99324C15C5A59664"/>
    <w:rsid w:val="00181757"/>
    <w:pPr>
      <w:widowControl w:val="0"/>
    </w:pPr>
  </w:style>
  <w:style w:type="paragraph" w:customStyle="1" w:styleId="FB04A9C0E9534077BE1D9D2BE6711246">
    <w:name w:val="FB04A9C0E9534077BE1D9D2BE6711246"/>
    <w:rsid w:val="00181757"/>
    <w:pPr>
      <w:widowControl w:val="0"/>
    </w:pPr>
  </w:style>
  <w:style w:type="paragraph" w:customStyle="1" w:styleId="DFF5F356E5434E14AFBF81C624A68CE3">
    <w:name w:val="DFF5F356E5434E14AFBF81C624A68CE3"/>
    <w:rsid w:val="00181757"/>
    <w:pPr>
      <w:widowControl w:val="0"/>
    </w:pPr>
  </w:style>
  <w:style w:type="paragraph" w:customStyle="1" w:styleId="91B5F6E13CED4FA2A9086AE6B6BFE97D">
    <w:name w:val="91B5F6E13CED4FA2A9086AE6B6BFE97D"/>
    <w:rsid w:val="00181757"/>
    <w:pPr>
      <w:widowControl w:val="0"/>
    </w:pPr>
  </w:style>
  <w:style w:type="paragraph" w:customStyle="1" w:styleId="322E1B0B243E44C4B119C31C2B943AB1">
    <w:name w:val="322E1B0B243E44C4B119C31C2B943AB1"/>
    <w:rsid w:val="00181757"/>
    <w:pPr>
      <w:widowControl w:val="0"/>
    </w:pPr>
  </w:style>
  <w:style w:type="paragraph" w:customStyle="1" w:styleId="BC8F1F272D8743A68AF0F924F2EA7F59">
    <w:name w:val="BC8F1F272D8743A68AF0F924F2EA7F59"/>
    <w:rsid w:val="00181757"/>
    <w:pPr>
      <w:widowControl w:val="0"/>
    </w:pPr>
  </w:style>
  <w:style w:type="paragraph" w:customStyle="1" w:styleId="4FEA9701716744CAA55E5D0F9854E4BD">
    <w:name w:val="4FEA9701716744CAA55E5D0F9854E4BD"/>
    <w:rsid w:val="00181757"/>
    <w:pPr>
      <w:widowControl w:val="0"/>
    </w:pPr>
  </w:style>
  <w:style w:type="paragraph" w:customStyle="1" w:styleId="D895E3E287FA4AEAA8F8B3A96D765995">
    <w:name w:val="D895E3E287FA4AEAA8F8B3A96D765995"/>
    <w:rsid w:val="00181757"/>
    <w:pPr>
      <w:widowControl w:val="0"/>
    </w:pPr>
  </w:style>
  <w:style w:type="paragraph" w:customStyle="1" w:styleId="9198A205FA09454D94D232BA4014128E">
    <w:name w:val="9198A205FA09454D94D232BA4014128E"/>
    <w:rsid w:val="00181757"/>
    <w:pPr>
      <w:widowControl w:val="0"/>
    </w:pPr>
  </w:style>
  <w:style w:type="paragraph" w:customStyle="1" w:styleId="0C22CF6D9C9D435A90EC4B0681A1489A">
    <w:name w:val="0C22CF6D9C9D435A90EC4B0681A1489A"/>
    <w:rsid w:val="00181757"/>
    <w:pPr>
      <w:widowControl w:val="0"/>
    </w:pPr>
  </w:style>
  <w:style w:type="paragraph" w:customStyle="1" w:styleId="B833BFADD7314043AF65504CBA57102E">
    <w:name w:val="B833BFADD7314043AF65504CBA57102E"/>
    <w:rsid w:val="00181757"/>
    <w:pPr>
      <w:widowControl w:val="0"/>
    </w:pPr>
  </w:style>
  <w:style w:type="paragraph" w:customStyle="1" w:styleId="81DBDD6840864B0DAD3F8AD8706F7D1E">
    <w:name w:val="81DBDD6840864B0DAD3F8AD8706F7D1E"/>
    <w:rsid w:val="00181757"/>
    <w:pPr>
      <w:widowControl w:val="0"/>
    </w:pPr>
  </w:style>
  <w:style w:type="paragraph" w:customStyle="1" w:styleId="720C96020E564557927AEEBFDE1BE9CC">
    <w:name w:val="720C96020E564557927AEEBFDE1BE9CC"/>
    <w:rsid w:val="00181757"/>
    <w:pPr>
      <w:widowControl w:val="0"/>
    </w:pPr>
  </w:style>
  <w:style w:type="paragraph" w:customStyle="1" w:styleId="8DD5DB88D6044AF5B429BF34AE8AE6BA">
    <w:name w:val="8DD5DB88D6044AF5B429BF34AE8AE6BA"/>
    <w:rsid w:val="00181757"/>
    <w:pPr>
      <w:widowControl w:val="0"/>
    </w:pPr>
  </w:style>
  <w:style w:type="paragraph" w:customStyle="1" w:styleId="975D6730C13448B18667085431331EA3">
    <w:name w:val="975D6730C13448B18667085431331EA3"/>
    <w:rsid w:val="00181757"/>
    <w:pPr>
      <w:widowControl w:val="0"/>
    </w:pPr>
  </w:style>
  <w:style w:type="paragraph" w:customStyle="1" w:styleId="E822F42EF8CB4F5FA8D923CE2BA95C0F">
    <w:name w:val="E822F42EF8CB4F5FA8D923CE2BA95C0F"/>
    <w:rsid w:val="00181757"/>
    <w:pPr>
      <w:widowControl w:val="0"/>
    </w:pPr>
  </w:style>
  <w:style w:type="paragraph" w:customStyle="1" w:styleId="543EA1750F5D4C12ADE08004FEB2BC6A">
    <w:name w:val="543EA1750F5D4C12ADE08004FEB2BC6A"/>
    <w:rsid w:val="00181757"/>
    <w:pPr>
      <w:widowControl w:val="0"/>
    </w:pPr>
  </w:style>
  <w:style w:type="paragraph" w:customStyle="1" w:styleId="56836234240E4505B75E5ACDCA1C7AAF">
    <w:name w:val="56836234240E4505B75E5ACDCA1C7AAF"/>
    <w:rsid w:val="00181757"/>
    <w:pPr>
      <w:widowControl w:val="0"/>
    </w:pPr>
  </w:style>
  <w:style w:type="paragraph" w:customStyle="1" w:styleId="7EE2088E00A04E8994586A44D0D83957">
    <w:name w:val="7EE2088E00A04E8994586A44D0D83957"/>
    <w:rsid w:val="00181757"/>
    <w:pPr>
      <w:widowControl w:val="0"/>
    </w:pPr>
  </w:style>
  <w:style w:type="paragraph" w:customStyle="1" w:styleId="6DE4E854612740FFB5012A28D54BE3B4">
    <w:name w:val="6DE4E854612740FFB5012A28D54BE3B4"/>
    <w:rsid w:val="00181757"/>
    <w:pPr>
      <w:widowControl w:val="0"/>
    </w:pPr>
  </w:style>
  <w:style w:type="paragraph" w:customStyle="1" w:styleId="5C39A42A80F24F56831BCB0EDF89C7B8">
    <w:name w:val="5C39A42A80F24F56831BCB0EDF89C7B8"/>
    <w:rsid w:val="00181757"/>
    <w:pPr>
      <w:widowControl w:val="0"/>
    </w:pPr>
  </w:style>
  <w:style w:type="paragraph" w:customStyle="1" w:styleId="885C1E68924F4A069B34202C77EBBFEF">
    <w:name w:val="885C1E68924F4A069B34202C77EBBFEF"/>
    <w:rsid w:val="00181757"/>
    <w:pPr>
      <w:widowControl w:val="0"/>
    </w:pPr>
  </w:style>
  <w:style w:type="paragraph" w:customStyle="1" w:styleId="D8BF85EF7553470D8AF44074F8ED2A72">
    <w:name w:val="D8BF85EF7553470D8AF44074F8ED2A72"/>
    <w:rsid w:val="00181757"/>
    <w:pPr>
      <w:widowControl w:val="0"/>
    </w:pPr>
  </w:style>
  <w:style w:type="paragraph" w:customStyle="1" w:styleId="038FEC8E24A3457B9670AE7348BD28D5">
    <w:name w:val="038FEC8E24A3457B9670AE7348BD28D5"/>
    <w:rsid w:val="00181757"/>
    <w:pPr>
      <w:widowControl w:val="0"/>
    </w:pPr>
  </w:style>
  <w:style w:type="paragraph" w:customStyle="1" w:styleId="8286722E49BD408E9C240C6A097E4147">
    <w:name w:val="8286722E49BD408E9C240C6A097E4147"/>
    <w:rsid w:val="00181757"/>
    <w:pPr>
      <w:widowControl w:val="0"/>
    </w:pPr>
  </w:style>
  <w:style w:type="paragraph" w:customStyle="1" w:styleId="E41E67151CD84D6AA9EAB342F8CDD0E4">
    <w:name w:val="E41E67151CD84D6AA9EAB342F8CDD0E4"/>
    <w:rsid w:val="00181757"/>
    <w:pPr>
      <w:widowControl w:val="0"/>
    </w:pPr>
  </w:style>
  <w:style w:type="paragraph" w:customStyle="1" w:styleId="D7468441CB0D4EF498A02297F6C43654">
    <w:name w:val="D7468441CB0D4EF498A02297F6C43654"/>
    <w:rsid w:val="00181757"/>
    <w:pPr>
      <w:widowControl w:val="0"/>
    </w:pPr>
  </w:style>
  <w:style w:type="paragraph" w:customStyle="1" w:styleId="D1D5B51786284A599D9D9757BAAD66CA">
    <w:name w:val="D1D5B51786284A599D9D9757BAAD66CA"/>
    <w:rsid w:val="00181757"/>
    <w:pPr>
      <w:widowControl w:val="0"/>
    </w:pPr>
  </w:style>
  <w:style w:type="paragraph" w:customStyle="1" w:styleId="9FE53AEAAA2B472CB7708C43BE742E66">
    <w:name w:val="9FE53AEAAA2B472CB7708C43BE742E66"/>
    <w:rsid w:val="00181757"/>
    <w:pPr>
      <w:widowControl w:val="0"/>
    </w:pPr>
  </w:style>
  <w:style w:type="paragraph" w:customStyle="1" w:styleId="8285FE7DE47347C3BD428FC4476C7332">
    <w:name w:val="8285FE7DE47347C3BD428FC4476C7332"/>
    <w:rsid w:val="00181757"/>
    <w:pPr>
      <w:widowControl w:val="0"/>
    </w:pPr>
  </w:style>
  <w:style w:type="paragraph" w:customStyle="1" w:styleId="9A12B86D59D344C8836FE84ABD8428E5">
    <w:name w:val="9A12B86D59D344C8836FE84ABD8428E5"/>
    <w:rsid w:val="00181757"/>
    <w:pPr>
      <w:widowControl w:val="0"/>
    </w:pPr>
  </w:style>
  <w:style w:type="paragraph" w:customStyle="1" w:styleId="2103663BA6FD4F828895F31A4133D019">
    <w:name w:val="2103663BA6FD4F828895F31A4133D019"/>
    <w:rsid w:val="00181757"/>
    <w:pPr>
      <w:widowControl w:val="0"/>
    </w:pPr>
  </w:style>
  <w:style w:type="paragraph" w:customStyle="1" w:styleId="8717F2C15CE54BFBA0E759EDAE799612">
    <w:name w:val="8717F2C15CE54BFBA0E759EDAE799612"/>
    <w:rsid w:val="00181757"/>
    <w:pPr>
      <w:widowControl w:val="0"/>
    </w:pPr>
  </w:style>
  <w:style w:type="paragraph" w:customStyle="1" w:styleId="83660C6E7DDC4AFE988A8E5D08F7C051">
    <w:name w:val="83660C6E7DDC4AFE988A8E5D08F7C051"/>
    <w:rsid w:val="00181757"/>
    <w:pPr>
      <w:widowControl w:val="0"/>
    </w:pPr>
  </w:style>
  <w:style w:type="paragraph" w:customStyle="1" w:styleId="E3AC15B5EFA7400BA4AC65F30B25D52A">
    <w:name w:val="E3AC15B5EFA7400BA4AC65F30B25D52A"/>
    <w:rsid w:val="00181757"/>
    <w:pPr>
      <w:widowControl w:val="0"/>
    </w:pPr>
  </w:style>
  <w:style w:type="paragraph" w:customStyle="1" w:styleId="7E9A9399EF574EBD874D90A02297920B">
    <w:name w:val="7E9A9399EF574EBD874D90A02297920B"/>
    <w:rsid w:val="00181757"/>
    <w:pPr>
      <w:widowControl w:val="0"/>
    </w:pPr>
  </w:style>
  <w:style w:type="paragraph" w:customStyle="1" w:styleId="1AA7B266AD3940BE820B3D816F2B48F3">
    <w:name w:val="1AA7B266AD3940BE820B3D816F2B48F3"/>
    <w:rsid w:val="00181757"/>
    <w:pPr>
      <w:widowControl w:val="0"/>
    </w:pPr>
  </w:style>
  <w:style w:type="paragraph" w:customStyle="1" w:styleId="A3865596608044E480685262075BB58B">
    <w:name w:val="A3865596608044E480685262075BB58B"/>
    <w:rsid w:val="00181757"/>
    <w:pPr>
      <w:widowControl w:val="0"/>
    </w:pPr>
  </w:style>
  <w:style w:type="paragraph" w:customStyle="1" w:styleId="DA9DC99372464702AE51A14A26105833">
    <w:name w:val="DA9DC99372464702AE51A14A26105833"/>
    <w:rsid w:val="00181757"/>
    <w:pPr>
      <w:widowControl w:val="0"/>
    </w:pPr>
  </w:style>
  <w:style w:type="paragraph" w:customStyle="1" w:styleId="AAB205FBAEFF4E9DAD8AFA9952721949">
    <w:name w:val="AAB205FBAEFF4E9DAD8AFA9952721949"/>
    <w:rsid w:val="00181757"/>
    <w:pPr>
      <w:widowControl w:val="0"/>
    </w:pPr>
  </w:style>
  <w:style w:type="paragraph" w:customStyle="1" w:styleId="BBCAC30EB19D457E9919EE3EC4E7EEB6">
    <w:name w:val="BBCAC30EB19D457E9919EE3EC4E7EEB6"/>
    <w:rsid w:val="00181757"/>
    <w:pPr>
      <w:widowControl w:val="0"/>
    </w:pPr>
  </w:style>
  <w:style w:type="paragraph" w:customStyle="1" w:styleId="F4FFC6B17B9C4D54850BF7038562AE70">
    <w:name w:val="F4FFC6B17B9C4D54850BF7038562AE70"/>
    <w:rsid w:val="00181757"/>
    <w:pPr>
      <w:widowControl w:val="0"/>
    </w:pPr>
  </w:style>
  <w:style w:type="paragraph" w:customStyle="1" w:styleId="3E79DB2AD999494AA43F3BF0BD910732">
    <w:name w:val="3E79DB2AD999494AA43F3BF0BD910732"/>
    <w:rsid w:val="00181757"/>
    <w:pPr>
      <w:widowControl w:val="0"/>
    </w:pPr>
  </w:style>
  <w:style w:type="paragraph" w:customStyle="1" w:styleId="0351CC7B1065482DBBEA8C84DDB02965">
    <w:name w:val="0351CC7B1065482DBBEA8C84DDB02965"/>
    <w:rsid w:val="00181757"/>
    <w:pPr>
      <w:widowControl w:val="0"/>
    </w:pPr>
  </w:style>
  <w:style w:type="paragraph" w:customStyle="1" w:styleId="A98DAC89F10C4A63A74135F00BFC8F46">
    <w:name w:val="A98DAC89F10C4A63A74135F00BFC8F46"/>
    <w:rsid w:val="00181757"/>
    <w:pPr>
      <w:widowControl w:val="0"/>
    </w:pPr>
  </w:style>
  <w:style w:type="paragraph" w:customStyle="1" w:styleId="6BEE0AF0106A4E03B54464AC1F286E44">
    <w:name w:val="6BEE0AF0106A4E03B54464AC1F286E44"/>
    <w:rsid w:val="00181757"/>
    <w:pPr>
      <w:widowControl w:val="0"/>
    </w:pPr>
  </w:style>
  <w:style w:type="paragraph" w:customStyle="1" w:styleId="8A63DDB60DF344C382C3F54B4CF9CC6E">
    <w:name w:val="8A63DDB60DF344C382C3F54B4CF9CC6E"/>
    <w:rsid w:val="00181757"/>
    <w:pPr>
      <w:widowControl w:val="0"/>
    </w:pPr>
  </w:style>
  <w:style w:type="paragraph" w:customStyle="1" w:styleId="B41185B65F554D128ED0A29D1E362C17">
    <w:name w:val="B41185B65F554D128ED0A29D1E362C17"/>
    <w:rsid w:val="00181757"/>
    <w:pPr>
      <w:widowControl w:val="0"/>
    </w:pPr>
  </w:style>
  <w:style w:type="paragraph" w:customStyle="1" w:styleId="D52BF8C6140640F2A9717BE1C3C4F6FA">
    <w:name w:val="D52BF8C6140640F2A9717BE1C3C4F6FA"/>
    <w:rsid w:val="00181757"/>
    <w:pPr>
      <w:widowControl w:val="0"/>
    </w:pPr>
  </w:style>
  <w:style w:type="paragraph" w:customStyle="1" w:styleId="0F7B539EB4924851BB4711CCCBCAA814">
    <w:name w:val="0F7B539EB4924851BB4711CCCBCAA814"/>
    <w:rsid w:val="00181757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黃橙色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E43FE-4AF4-4CE6-BD8A-98EC16BBF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7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2021-02-19T02:45:00Z</dcterms:created>
  <dcterms:modified xsi:type="dcterms:W3CDTF">2021-02-19T07:18:00Z</dcterms:modified>
</cp:coreProperties>
</file>