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A75" w:rsidRPr="00AF4CF2" w:rsidRDefault="00DC6794">
      <w:pPr>
        <w:pStyle w:val="a6"/>
        <w:rPr>
          <w:lang w:eastAsia="zh-TW"/>
        </w:rPr>
      </w:pPr>
      <w:r>
        <w:rPr>
          <w:rFonts w:hint="eastAsia"/>
          <w:lang w:eastAsia="zh-TW"/>
        </w:rPr>
        <w:t>行動裝置程式設計實習</w:t>
      </w:r>
    </w:p>
    <w:p w:rsidR="00645A75" w:rsidRPr="00AF4CF2" w:rsidRDefault="00DC6794">
      <w:pPr>
        <w:pStyle w:val="a8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645A75" w:rsidRPr="00AF4CF2" w:rsidRDefault="00141907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433A6CCEFA62476F95FC8A08BA86C49D"/>
          </w:placeholder>
          <w:temporary/>
          <w:showingPlcHdr/>
          <w15:appearance w15:val="hidden"/>
        </w:sdtPr>
        <w:sdtContent>
          <w:r w:rsidR="0059569D"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645A75" w:rsidRPr="00AF4CF2" w:rsidTr="00656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AD66284C0545471E8AFEC6E142BD5416"/>
            </w:placeholder>
            <w:temporary/>
            <w:showingPlcHdr/>
            <w15:appearance w15:val="hidden"/>
          </w:sdtPr>
          <w:sdtContent>
            <w:tc>
              <w:tcPr>
                <w:tcW w:w="3412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C7281769A932440888A55F7144B4DB0D"/>
            </w:placeholder>
            <w:temporary/>
            <w:showingPlcHdr/>
            <w15:appearance w15:val="hidden"/>
          </w:sdtPr>
          <w:sdtContent>
            <w:tc>
              <w:tcPr>
                <w:tcW w:w="3401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B81FA42C21634F1F9CEBFF6123F91614"/>
            </w:placeholder>
            <w:temporary/>
            <w:showingPlcHdr/>
            <w15:appearance w15:val="hidden"/>
          </w:sdtPr>
          <w:sdtContent>
            <w:tc>
              <w:tcPr>
                <w:tcW w:w="3084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645A75" w:rsidRPr="00AF4CF2" w:rsidTr="00656F7F">
        <w:tc>
          <w:tcPr>
            <w:tcW w:w="3412" w:type="dxa"/>
          </w:tcPr>
          <w:p w:rsidR="00645A75" w:rsidRPr="00AF4CF2" w:rsidRDefault="00DC6794">
            <w:pPr>
              <w:pStyle w:val="ad"/>
              <w:rPr>
                <w:lang w:eastAsia="zh-TW"/>
              </w:rPr>
            </w:pPr>
            <w:proofErr w:type="gramStart"/>
            <w:r>
              <w:rPr>
                <w:rStyle w:val="ac"/>
                <w:rFonts w:hint="eastAsia"/>
                <w:lang w:eastAsia="zh-TW"/>
              </w:rPr>
              <w:t>康姿瑩</w:t>
            </w:r>
            <w:proofErr w:type="gramEnd"/>
          </w:p>
        </w:tc>
        <w:tc>
          <w:tcPr>
            <w:tcW w:w="3401" w:type="dxa"/>
          </w:tcPr>
          <w:p w:rsidR="00645A75" w:rsidRPr="00AF4CF2" w:rsidRDefault="00DC6794" w:rsidP="00DC6794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645A75" w:rsidRPr="00AF4CF2" w:rsidRDefault="00DC6794" w:rsidP="00A76688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</w:t>
            </w:r>
            <w:r w:rsidR="00A76688">
              <w:rPr>
                <w:rFonts w:hint="eastAsia"/>
                <w:lang w:eastAsia="zh-TW"/>
              </w:rPr>
              <w:t>A</w:t>
            </w:r>
            <w:r>
              <w:rPr>
                <w:rFonts w:hint="eastAsia"/>
                <w:lang w:eastAsia="zh-TW"/>
              </w:rPr>
              <w:t>工廠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645A75" w:rsidRPr="00AF4CF2" w:rsidRDefault="00A76688">
      <w:pPr>
        <w:pStyle w:val="1"/>
        <w:rPr>
          <w:lang w:eastAsia="zh-TW"/>
        </w:rPr>
      </w:pPr>
      <w:r>
        <w:rPr>
          <w:rFonts w:hint="eastAsia"/>
          <w:lang w:eastAsia="zh-TW"/>
        </w:rPr>
        <w:t>使用框架與語言</w:t>
      </w:r>
    </w:p>
    <w:p w:rsidR="00645A75" w:rsidRPr="00AF4CF2" w:rsidRDefault="00141907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描述："/>
          <w:tag w:val="描述："/>
          <w:id w:val="-1023635109"/>
          <w:placeholder>
            <w:docPart w:val="F4988B6BBE474C7B8CEF39190A8EB31C"/>
          </w:placeholder>
          <w:temporary/>
          <w:showingPlcHdr/>
          <w15:appearance w15:val="hidden"/>
        </w:sdtPr>
        <w:sdtContent>
          <w:r w:rsidR="0059569D" w:rsidRPr="00AF4CF2">
            <w:rPr>
              <w:rFonts w:hint="eastAsia"/>
              <w:lang w:val="zh-TW" w:eastAsia="zh-TW" w:bidi="zh-TW"/>
            </w:rPr>
            <w:t>描述</w:t>
          </w:r>
        </w:sdtContent>
      </w:sdt>
    </w:p>
    <w:p w:rsidR="00645A75" w:rsidRPr="00AF4CF2" w:rsidRDefault="00141907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描述："/>
          <w:tag w:val="輸入描述："/>
          <w:id w:val="-966115466"/>
          <w:placeholder>
            <w:docPart w:val="CED0EBEE24654E55B3759724992A89DA"/>
          </w:placeholder>
          <w:temporary/>
          <w:showingPlcHdr/>
          <w15:appearance w15:val="hidden"/>
        </w:sdtPr>
        <w:sdtContent>
          <w:r w:rsidR="0059569D" w:rsidRPr="00AF4CF2">
            <w:rPr>
              <w:rFonts w:hint="eastAsia"/>
              <w:lang w:val="zh-TW" w:eastAsia="zh-TW" w:bidi="zh-TW"/>
            </w:rPr>
            <w:t>若要取代任何預留位置文字 (例如上面的課程名稱)，只要</w:t>
          </w:r>
          <w:r w:rsidR="008D416A" w:rsidRPr="00AF4CF2">
            <w:rPr>
              <w:rFonts w:hint="eastAsia"/>
              <w:lang w:val="zh-TW" w:eastAsia="zh-TW" w:bidi="zh-TW"/>
            </w:rPr>
            <w:t>點選</w:t>
          </w:r>
          <w:r w:rsidR="0059569D" w:rsidRPr="00AF4CF2">
            <w:rPr>
              <w:rFonts w:hint="eastAsia"/>
              <w:lang w:val="zh-TW" w:eastAsia="zh-TW" w:bidi="zh-TW"/>
            </w:rPr>
            <w:t>要取代的文字，然後開始輸入即可。</w:t>
          </w:r>
        </w:sdtContent>
      </w:sdt>
    </w:p>
    <w:p w:rsidR="00645A75" w:rsidRPr="00AF4CF2" w:rsidRDefault="00141907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期望與目標："/>
          <w:tag w:val="期望與目標："/>
          <w:id w:val="-695932907"/>
          <w:placeholder>
            <w:docPart w:val="28E4D6726E234FA5BB0E6122DD54BF72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>期望與目標</w:t>
          </w:r>
        </w:sdtContent>
      </w:sdt>
    </w:p>
    <w:p w:rsidR="00645A75" w:rsidRPr="00AF4CF2" w:rsidRDefault="00141907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期望與目標："/>
          <w:tag w:val="輸入期望與目標："/>
          <w:id w:val="-99871189"/>
          <w:placeholder>
            <w:docPart w:val="68B261A345044ACBA061686C77A3C552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>您可能和我們一樣喜愛此課程大綱的簡潔、專業外觀。不過，您也可以輕鬆建立完全符合需求的外觀。</w:t>
          </w:r>
        </w:sdtContent>
      </w:sdt>
      <w:sdt>
        <w:sdtPr>
          <w:rPr>
            <w:rFonts w:hint="eastAsia"/>
            <w:lang w:eastAsia="zh-TW"/>
          </w:rPr>
          <w:alias w:val="輸入期望與目標："/>
          <w:tag w:val="輸入期望與目標："/>
          <w:id w:val="-1689208753"/>
          <w:placeholder>
            <w:docPart w:val="4A1C53483A30496C9ACFB07FE9E29BAD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>在功能區的 [設計] 索引標籤上，查看 [佈景主題]、[色彩] 與 [字型] 庫，即可直接在文件中預覽各種選項，然後</w:t>
          </w:r>
          <w:r w:rsidR="009E337C" w:rsidRPr="00AF4CF2">
            <w:rPr>
              <w:rFonts w:hint="eastAsia"/>
              <w:lang w:val="zh-TW" w:eastAsia="zh-TW" w:bidi="zh-TW"/>
            </w:rPr>
            <w:t>選取</w:t>
          </w:r>
          <w:r w:rsidR="008D416A" w:rsidRPr="00AF4CF2">
            <w:rPr>
              <w:rFonts w:hint="eastAsia"/>
              <w:lang w:val="zh-TW" w:eastAsia="zh-TW" w:bidi="zh-TW"/>
            </w:rPr>
            <w:t>其中一個您喜愛的外觀以套用。</w:t>
          </w:r>
        </w:sdtContent>
      </w:sdt>
    </w:p>
    <w:p w:rsidR="00645A75" w:rsidRPr="00AF4CF2" w:rsidRDefault="00141907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F815E465E257432FB7F6DAFEDC82515F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645A75" w:rsidRPr="00AF4CF2" w:rsidRDefault="00141907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必備教材："/>
          <w:tag w:val="必備教材："/>
          <w:id w:val="1552115079"/>
          <w:placeholder>
            <w:docPart w:val="0F635A6CC2854040960B40E079E8E834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>必備教材</w:t>
          </w:r>
        </w:sdtContent>
      </w:sdt>
    </w:p>
    <w:p w:rsidR="00645A75" w:rsidRPr="00AF4CF2" w:rsidRDefault="00141907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必備教材資訊 1："/>
          <w:tag w:val="輸入必備教材資訊 1："/>
          <w:id w:val="2147235485"/>
          <w:placeholder>
            <w:docPart w:val="7544B279DB3B44DDB0606532BA5E03C3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>需要使用標題或項目符號嗎？在 [常用] 索引標籤的 [樣式] 庫中，從所有樣式中選擇要用於本大綱中的樣式。</w:t>
          </w:r>
        </w:sdtContent>
      </w:sdt>
    </w:p>
    <w:sdt>
      <w:sdtPr>
        <w:rPr>
          <w:rFonts w:hint="eastAsia"/>
          <w:lang w:eastAsia="zh-TW"/>
        </w:rPr>
        <w:alias w:val="輸入必備教材資訊 2："/>
        <w:tag w:val="輸入必備教材資訊 2："/>
        <w:id w:val="-106666719"/>
        <w:placeholder>
          <w:docPart w:val="34C1F4FBC1CA4AF797B962E9FEAF6D70"/>
        </w:placeholder>
        <w:temporary/>
        <w:showingPlcHdr/>
        <w15:appearance w15:val="hidden"/>
      </w:sdtPr>
      <w:sdtContent>
        <w:p w:rsidR="00645A75" w:rsidRPr="00AF4CF2" w:rsidRDefault="00B55513" w:rsidP="008D416A">
          <w:pPr>
            <w:pStyle w:val="a1"/>
            <w:rPr>
              <w:lang w:eastAsia="zh-TW"/>
            </w:rPr>
          </w:pPr>
          <w:r w:rsidRPr="00AF4CF2">
            <w:rPr>
              <w:rFonts w:hint="eastAsia"/>
              <w:lang w:val="zh-TW" w:eastAsia="zh-TW" w:bidi="zh-TW"/>
            </w:rPr>
            <w:t>點選以新增文字。</w:t>
          </w:r>
        </w:p>
      </w:sdtContent>
    </w:sdt>
    <w:sdt>
      <w:sdtPr>
        <w:rPr>
          <w:rFonts w:hint="eastAsia"/>
          <w:lang w:eastAsia="zh-TW"/>
        </w:rPr>
        <w:alias w:val="輸入必備教材資訊 3："/>
        <w:tag w:val="輸入必備教材資訊 3："/>
        <w:id w:val="597835410"/>
        <w:placeholder>
          <w:docPart w:val="D9AA5B7A629949B194B7CA056C8691FD"/>
        </w:placeholder>
        <w:temporary/>
        <w:showingPlcHdr/>
        <w15:appearance w15:val="hidden"/>
      </w:sdtPr>
      <w:sdtContent>
        <w:p w:rsidR="008D416A" w:rsidRPr="00AF4CF2" w:rsidRDefault="00B55513" w:rsidP="008D416A">
          <w:pPr>
            <w:pStyle w:val="a1"/>
            <w:rPr>
              <w:lang w:eastAsia="zh-TW"/>
            </w:rPr>
          </w:pPr>
          <w:r w:rsidRPr="00AF4CF2">
            <w:rPr>
              <w:rFonts w:hint="eastAsia"/>
              <w:lang w:val="zh-TW" w:eastAsia="zh-TW" w:bidi="zh-TW"/>
            </w:rPr>
            <w:t>點選以新增文字。</w:t>
          </w:r>
        </w:p>
      </w:sdtContent>
    </w:sdt>
    <w:p w:rsidR="00645A75" w:rsidRPr="00AF4CF2" w:rsidRDefault="00141907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選用教材："/>
          <w:tag w:val="選用教材："/>
          <w:id w:val="1067765480"/>
          <w:placeholder>
            <w:docPart w:val="A44F64FC39D14EA39EE3EE33593F7E23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>選用教材</w:t>
          </w:r>
        </w:sdtContent>
      </w:sdt>
    </w:p>
    <w:p w:rsidR="00645A75" w:rsidRPr="00AF4CF2" w:rsidRDefault="00141907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選用教材資訊 1："/>
          <w:tag w:val="輸入選用教材資訊 1："/>
          <w:id w:val="-1153989791"/>
          <w:placeholder>
            <w:docPart w:val="2A28173BC0A84A24B79FE9947FC51667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>想要新增更多外觀近似課程時程和下方測驗時程表格到文件中嗎？沒問題，非常簡單。只要選取 [插入] 索引標籤上的 [表格] 就能新增新的表格。</w:t>
          </w:r>
        </w:sdtContent>
      </w:sdt>
      <w:sdt>
        <w:sdtPr>
          <w:rPr>
            <w:rFonts w:hint="eastAsia"/>
            <w:lang w:eastAsia="zh-TW"/>
          </w:rPr>
          <w:alias w:val="輸入選用教材資訊 2："/>
          <w:tag w:val="輸入選用教材資訊 2："/>
          <w:id w:val="93680010"/>
          <w:placeholder>
            <w:docPart w:val="2606B92682FE445C9BD8D1530BE92C3C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>您在此範本中建立的新表格會自動設定成相符的格式。</w:t>
          </w:r>
        </w:sdtContent>
      </w:sdt>
    </w:p>
    <w:p w:rsidR="00645A75" w:rsidRPr="00AF4CF2" w:rsidRDefault="00141907">
      <w:pPr>
        <w:pStyle w:val="21"/>
        <w:rPr>
          <w:lang w:eastAsia="zh-TW"/>
        </w:rPr>
      </w:pPr>
      <w:sdt>
        <w:sdtPr>
          <w:rPr>
            <w:rFonts w:hint="eastAsia"/>
            <w:lang w:eastAsia="zh-TW"/>
          </w:rPr>
          <w:alias w:val="主要教科書："/>
          <w:tag w:val="主要教科書："/>
          <w:id w:val="-1016695628"/>
          <w:placeholder>
            <w:docPart w:val="DFA5F98B095D4967A8ADE3AAD7D594FE"/>
          </w:placeholder>
          <w:temporary/>
          <w:showingPlcHdr/>
          <w15:appearance w15:val="hidden"/>
        </w:sdtPr>
        <w:sdtContent>
          <w:r w:rsidR="008D416A" w:rsidRPr="00AF4CF2">
            <w:rPr>
              <w:rFonts w:hint="eastAsia"/>
              <w:lang w:val="zh-TW" w:eastAsia="zh-TW" w:bidi="zh-TW"/>
            </w:rPr>
            <w:t xml:space="preserve">主要教科書 </w:t>
          </w:r>
        </w:sdtContent>
      </w:sdt>
    </w:p>
    <w:p w:rsidR="00645A75" w:rsidRPr="00AF4CF2" w:rsidRDefault="00141907">
      <w:pPr>
        <w:rPr>
          <w:lang w:eastAsia="zh-TW"/>
        </w:rPr>
      </w:pPr>
      <w:sdt>
        <w:sdtPr>
          <w:rPr>
            <w:rStyle w:val="ac"/>
            <w:rFonts w:hint="eastAsia"/>
            <w:lang w:eastAsia="zh-TW"/>
          </w:rPr>
          <w:alias w:val="輸入項目名稱 1："/>
          <w:tag w:val="輸入項目名稱 1："/>
          <w:id w:val="-1721434516"/>
          <w:placeholder>
            <w:docPart w:val="97F938436BF14E9580E7F9717C655F76"/>
          </w:placeholder>
          <w:temporary/>
          <w:showingPlcHdr/>
          <w15:appearance w15:val="hidden"/>
          <w:text/>
        </w:sdtPr>
        <w:sdtEndPr>
          <w:rPr>
            <w:rStyle w:val="a3"/>
            <w:b w:val="0"/>
            <w:bCs w:val="0"/>
            <w:color w:val="404040" w:themeColor="text1" w:themeTint="BF"/>
          </w:rPr>
        </w:sdtEndPr>
        <w:sdtContent>
          <w:r w:rsidR="00C70C09" w:rsidRPr="00AF4CF2">
            <w:rPr>
              <w:rStyle w:val="ac"/>
              <w:rFonts w:hint="eastAsia"/>
              <w:lang w:val="zh-TW" w:eastAsia="zh-TW" w:bidi="zh-TW"/>
            </w:rPr>
            <w:t>項目名稱</w:t>
          </w:r>
          <w:r w:rsidR="00B55513" w:rsidRPr="00AF4CF2">
            <w:rPr>
              <w:rStyle w:val="ac"/>
              <w:rFonts w:hint="eastAsia"/>
              <w:lang w:val="zh-TW" w:eastAsia="zh-TW" w:bidi="zh-TW"/>
            </w:rPr>
            <w:t xml:space="preserve"> 1</w:t>
          </w:r>
        </w:sdtContent>
      </w:sdt>
      <w:r w:rsidR="00C70C09" w:rsidRPr="00AF4CF2">
        <w:rPr>
          <w:rFonts w:hint="eastAsia"/>
          <w:lang w:val="zh-TW" w:eastAsia="zh-TW" w:bidi="zh-TW"/>
        </w:rPr>
        <w:t> </w:t>
      </w:r>
      <w:sdt>
        <w:sdtPr>
          <w:rPr>
            <w:rFonts w:hint="eastAsia"/>
            <w:lang w:eastAsia="zh-TW"/>
          </w:rPr>
          <w:alias w:val="輸入媒體類型："/>
          <w:tag w:val="輸入媒體類型："/>
          <w:id w:val="-2028853574"/>
          <w:placeholder>
            <w:docPart w:val="3F929DD65F2545299CC7422748728DFE"/>
          </w:placeholder>
          <w:temporary/>
          <w:showingPlcHdr/>
          <w15:appearance w15:val="hidden"/>
          <w:text/>
        </w:sdtPr>
        <w:sdtContent>
          <w:r w:rsidR="00C70C09" w:rsidRPr="00AF4CF2">
            <w:rPr>
              <w:rFonts w:hint="eastAsia"/>
              <w:lang w:val="zh-TW" w:eastAsia="zh-TW" w:bidi="zh-TW"/>
            </w:rPr>
            <w:t>媒體類型</w:t>
          </w:r>
        </w:sdtContent>
      </w:sdt>
      <w:r w:rsidR="00C70C09" w:rsidRPr="00AF4CF2">
        <w:rPr>
          <w:rFonts w:hint="eastAsia"/>
          <w:lang w:val="zh-TW" w:eastAsia="zh-TW" w:bidi="zh-TW"/>
        </w:rPr>
        <w:t>，</w:t>
      </w:r>
      <w:sdt>
        <w:sdtPr>
          <w:rPr>
            <w:rFonts w:hint="eastAsia"/>
            <w:lang w:eastAsia="zh-TW"/>
          </w:rPr>
          <w:alias w:val="輸入作者姓名："/>
          <w:tag w:val="輸入作者姓名："/>
          <w:id w:val="885530846"/>
          <w:placeholder>
            <w:docPart w:val="BDDF07CC35714959896731AA2C2D5CCF"/>
          </w:placeholder>
          <w:temporary/>
          <w:showingPlcHdr/>
          <w15:appearance w15:val="hidden"/>
          <w:text/>
        </w:sdtPr>
        <w:sdtContent>
          <w:r w:rsidR="00C70C09" w:rsidRPr="00AF4CF2">
            <w:rPr>
              <w:rFonts w:hint="eastAsia"/>
              <w:lang w:val="zh-TW" w:eastAsia="zh-TW" w:bidi="zh-TW"/>
            </w:rPr>
            <w:t>作者姓名</w:t>
          </w:r>
        </w:sdtContent>
      </w:sdt>
    </w:p>
    <w:p w:rsidR="00645A75" w:rsidRPr="00AF4CF2" w:rsidRDefault="00141907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項目名稱 2："/>
          <w:tag w:val="輸入項目名稱 2："/>
          <w:id w:val="227350136"/>
          <w:placeholder>
            <w:docPart w:val="7111A929B0B447B3BAB3FBD1891AF587"/>
          </w:placeholder>
          <w:temporary/>
          <w:showingPlcHdr/>
          <w15:appearance w15:val="hidden"/>
        </w:sdtPr>
        <w:sdtContent>
          <w:r w:rsidR="001A148C" w:rsidRPr="00AF4CF2">
            <w:rPr>
              <w:rStyle w:val="ac"/>
              <w:rFonts w:hint="eastAsia"/>
              <w:lang w:val="zh-TW" w:eastAsia="zh-TW" w:bidi="zh-TW"/>
            </w:rPr>
            <w:t>項目名稱 2</w:t>
          </w:r>
        </w:sdtContent>
      </w:sdt>
      <w:r w:rsidR="00C70C09" w:rsidRPr="00AF4CF2">
        <w:rPr>
          <w:rFonts w:hint="eastAsia"/>
          <w:lang w:val="zh-TW" w:eastAsia="zh-TW" w:bidi="zh-TW"/>
        </w:rPr>
        <w:t> </w:t>
      </w:r>
      <w:sdt>
        <w:sdtPr>
          <w:rPr>
            <w:rFonts w:hint="eastAsia"/>
            <w:lang w:eastAsia="zh-TW"/>
          </w:rPr>
          <w:alias w:val="輸入媒體類型："/>
          <w:tag w:val="輸入媒體類型："/>
          <w:id w:val="844358682"/>
          <w:placeholder>
            <w:docPart w:val="3F929DD65F2545299CC7422748728DFE"/>
          </w:placeholder>
          <w:temporary/>
          <w:showingPlcHdr/>
          <w15:appearance w15:val="hidden"/>
          <w:text/>
        </w:sdtPr>
        <w:sdtContent>
          <w:r w:rsidR="000A5F94" w:rsidRPr="00AF4CF2">
            <w:rPr>
              <w:rFonts w:hint="eastAsia"/>
              <w:lang w:val="zh-TW" w:eastAsia="zh-TW" w:bidi="zh-TW"/>
            </w:rPr>
            <w:t>媒體類型</w:t>
          </w:r>
        </w:sdtContent>
      </w:sdt>
      <w:r w:rsidR="00C70C09" w:rsidRPr="00AF4CF2">
        <w:rPr>
          <w:rFonts w:hint="eastAsia"/>
          <w:lang w:val="zh-TW" w:eastAsia="zh-TW" w:bidi="zh-TW"/>
        </w:rPr>
        <w:t>，</w:t>
      </w:r>
      <w:sdt>
        <w:sdtPr>
          <w:rPr>
            <w:rFonts w:hint="eastAsia"/>
            <w:lang w:eastAsia="zh-TW"/>
          </w:rPr>
          <w:alias w:val="輸入作者姓名："/>
          <w:tag w:val="輸入作者姓名："/>
          <w:id w:val="763265144"/>
          <w:placeholder>
            <w:docPart w:val="BDDF07CC35714959896731AA2C2D5CCF"/>
          </w:placeholder>
          <w:temporary/>
          <w:showingPlcHdr/>
          <w15:appearance w15:val="hidden"/>
          <w:text/>
        </w:sdtPr>
        <w:sdtContent>
          <w:r w:rsidR="000A5F94" w:rsidRPr="00AF4CF2">
            <w:rPr>
              <w:rFonts w:hint="eastAsia"/>
              <w:lang w:val="zh-TW" w:eastAsia="zh-TW" w:bidi="zh-TW"/>
            </w:rPr>
            <w:t>作者姓名</w:t>
          </w:r>
        </w:sdtContent>
      </w:sdt>
    </w:p>
    <w:p w:rsidR="00645A75" w:rsidRPr="00AF4CF2" w:rsidRDefault="00141907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時程："/>
          <w:tag w:val="課程時程："/>
          <w:id w:val="762876812"/>
          <w:placeholder>
            <w:docPart w:val="3A075F755CA140D7A4F8C14E131A42D4"/>
          </w:placeholder>
          <w:temporary/>
          <w:showingPlcHdr/>
          <w15:appearance w15:val="hidden"/>
        </w:sdtPr>
        <w:sdtContent>
          <w:r w:rsidR="00B96BA5" w:rsidRPr="00AF4CF2">
            <w:rPr>
              <w:rFonts w:hint="eastAsia"/>
              <w:lang w:val="zh-TW" w:eastAsia="zh-TW" w:bidi="zh-TW"/>
            </w:rPr>
            <w:t xml:space="preserve">課程時程 </w:t>
          </w:r>
        </w:sdtContent>
      </w:sdt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645A75" w:rsidRPr="00AF4CF2" w:rsidTr="000B3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6D9F76A5C6A1421A9390AF905C2C6189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proofErr w:type="gramStart"/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  <w:proofErr w:type="gramEnd"/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81E637A41CA44B45AB98169C957AB814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0ABDE2CBB29E478B809C7E61AD8C6D29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3FF755D1F1994954B93350DC79ACD5D2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645A75" w:rsidRPr="00AF4CF2" w:rsidTr="000B33AA">
        <w:sdt>
          <w:sdtPr>
            <w:rPr>
              <w:rFonts w:hint="eastAsia"/>
              <w:lang w:eastAsia="zh-TW"/>
            </w:rPr>
            <w:alias w:val="輸入週 1："/>
            <w:tag w:val="輸入週 1："/>
            <w:id w:val="249855717"/>
            <w:placeholder>
              <w:docPart w:val="C9E6D6F48AA9461B9FAAC2121547FEA4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645A75" w:rsidRPr="00AF4CF2" w:rsidRDefault="00CA7742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1070269888"/>
            <w:placeholder>
              <w:docPart w:val="77FEFEFAB2954D919BF9BF7ECEA5B00B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645A75" w:rsidRPr="00AF4CF2" w:rsidRDefault="00CA774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2050412322"/>
            <w:placeholder>
              <w:docPart w:val="FF187BD9B8B84F6986E6D8DBFE494A38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645A75" w:rsidRPr="00AF4CF2" w:rsidRDefault="00B766D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-548150382"/>
            <w:placeholder>
              <w:docPart w:val="E546EB76BA2E44EAB5E79DF0A7BD4D93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645A75" w:rsidRPr="00AF4CF2" w:rsidRDefault="00B766D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645A75" w:rsidRPr="00AF4CF2" w:rsidTr="000B33AA">
        <w:sdt>
          <w:sdtPr>
            <w:rPr>
              <w:rFonts w:hint="eastAsia"/>
              <w:lang w:eastAsia="zh-TW"/>
            </w:rPr>
            <w:alias w:val="輸入週 2："/>
            <w:tag w:val="輸入週 2："/>
            <w:id w:val="-2124834891"/>
            <w:placeholder>
              <w:docPart w:val="1424B599519B4D9B9392EE326E8B7A42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645A75" w:rsidRPr="00AF4CF2" w:rsidRDefault="00CA7742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1162388507"/>
            <w:placeholder>
              <w:docPart w:val="A87D0BDC90994C3688173712536A113A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645A75" w:rsidRPr="00AF4CF2" w:rsidRDefault="00B766D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1331873305"/>
            <w:placeholder>
              <w:docPart w:val="107172463A28457196A4A63449C7D979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645A75" w:rsidRPr="00AF4CF2" w:rsidRDefault="00B766D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1656945019"/>
            <w:placeholder>
              <w:docPart w:val="C0198EB13C4A458AB4FA3BD2D31B9409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645A75" w:rsidRPr="00AF4CF2" w:rsidRDefault="00B766D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645A75" w:rsidRPr="00AF4CF2" w:rsidTr="000B33AA">
        <w:sdt>
          <w:sdtPr>
            <w:rPr>
              <w:rFonts w:hint="eastAsia"/>
              <w:lang w:eastAsia="zh-TW"/>
            </w:rPr>
            <w:alias w:val="輸入週 3："/>
            <w:tag w:val="輸入週 3："/>
            <w:id w:val="-234470970"/>
            <w:placeholder>
              <w:docPart w:val="A33B2A81B1094202B97F6A0356847556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645A75" w:rsidRPr="00AF4CF2" w:rsidRDefault="00CA7742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2068755718"/>
            <w:placeholder>
              <w:docPart w:val="A1B7DDDEC5834FB78DA4734741D6D101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645A75" w:rsidRPr="00AF4CF2" w:rsidRDefault="00B766D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1053511102"/>
            <w:placeholder>
              <w:docPart w:val="1DC846476F0749D6A2BDE4FB79A01FB4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645A75" w:rsidRPr="00AF4CF2" w:rsidRDefault="00B766D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-766466840"/>
            <w:placeholder>
              <w:docPart w:val="0D53DFF0E5324CEAA60AEEE20F06CD16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645A75" w:rsidRPr="00AF4CF2" w:rsidRDefault="00B766D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</w:t>
            </w:r>
            <w:r>
              <w:rPr>
                <w:lang w:eastAsia="zh-TW"/>
              </w:rPr>
              <w:t>4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1514495356"/>
            <w:placeholder>
              <w:docPart w:val="586326F1E6E44611B76C31F8FB7E321D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-1508505487"/>
            <w:placeholder>
              <w:docPart w:val="3AA030275B91487494091F245CB9B358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651947051"/>
            <w:placeholder>
              <w:docPart w:val="5CA062376DC14D92BA9248ADE7E9A190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1268767195"/>
            <w:placeholder>
              <w:docPart w:val="05C5D4BEF93448B695FDE85415FA7C46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-1459866587"/>
            <w:placeholder>
              <w:docPart w:val="0B822DC19A4249B39D0D3CE0C28AB3AF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-1326895516"/>
            <w:placeholder>
              <w:docPart w:val="BD5BE8C514B44D83ADDEC04F73430EBB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4A1B8F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936484388"/>
            <w:placeholder>
              <w:docPart w:val="8DB32614F2EB4451A91C1D65EF91F72B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448594468"/>
            <w:placeholder>
              <w:docPart w:val="8AC3B2FB2DE44BADA954C7D87A826416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1561904743"/>
            <w:placeholder>
              <w:docPart w:val="6EDD4233BED64EE7B7796098DB71E378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288444026"/>
            <w:placeholder>
              <w:docPart w:val="A029B225B07F4FAEA31BB3C52037E3CE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-1092776535"/>
            <w:placeholder>
              <w:docPart w:val="8029D9DF7DFA46549BEFCFAC68BFEF15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-172336631"/>
            <w:placeholder>
              <w:docPart w:val="33412FC2FF3245E6952E79EA66FADD4A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</w:p>
        </w:tc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238913878"/>
            <w:placeholder>
              <w:docPart w:val="591AECDD26D748AF8630076E0F1AA261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書目："/>
            <w:tag w:val="輸入書目："/>
            <w:id w:val="-64037076"/>
            <w:placeholder>
              <w:docPart w:val="15D85EB1E4A04A59B80191FD6FE7D07A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輸入書目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練習："/>
            <w:tag w:val="輸入練習："/>
            <w:id w:val="202600765"/>
            <w:placeholder>
              <w:docPart w:val="683C09E0883D4CE5A540D7E9AEAEE1ED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FB56E8" w:rsidRPr="00AF4CF2" w:rsidRDefault="00FB56E8" w:rsidP="004A1B8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輸入練習</w:t>
                </w:r>
              </w:p>
            </w:tc>
          </w:sdtContent>
        </w:sdt>
      </w:tr>
    </w:tbl>
    <w:p w:rsidR="00645A75" w:rsidRPr="00AF4CF2" w:rsidRDefault="00141907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測驗時程："/>
          <w:tag w:val="測驗時程："/>
          <w:id w:val="-1699384599"/>
          <w:placeholder>
            <w:docPart w:val="6A21D43820AE4B088577A692A4DFD1D1"/>
          </w:placeholder>
          <w:temporary/>
          <w:showingPlcHdr/>
          <w15:appearance w15:val="hidden"/>
        </w:sdtPr>
        <w:sdtContent>
          <w:r w:rsidR="007E0C3F" w:rsidRPr="00AF4CF2">
            <w:rPr>
              <w:rFonts w:hint="eastAsia"/>
              <w:lang w:val="zh-TW" w:eastAsia="zh-TW" w:bidi="zh-TW"/>
            </w:rPr>
            <w:t>測驗時程</w:t>
          </w:r>
        </w:sdtContent>
      </w:sdt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645A75" w:rsidRPr="00AF4CF2" w:rsidTr="000A5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E62558336740401FA473149B94981C17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43AE8073FFC240F69BB4058EADB8D12E"/>
            </w:placeholder>
            <w:showingPlcHdr/>
            <w15:appearance w15:val="hidden"/>
          </w:sdtPr>
          <w:sdtContent>
            <w:tc>
              <w:tcPr>
                <w:tcW w:w="7169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645A75" w:rsidRPr="00AF4CF2" w:rsidTr="000A5F94">
        <w:sdt>
          <w:sdtPr>
            <w:rPr>
              <w:rFonts w:hint="eastAsia"/>
              <w:lang w:eastAsia="zh-TW"/>
            </w:rPr>
            <w:alias w:val="輸入日期 1："/>
            <w:tag w:val="輸入日期 1："/>
            <w:id w:val="1071078507"/>
            <w:placeholder>
              <w:docPart w:val="8B2EE3553C24452C945BF08570413389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645A75" w:rsidRPr="00AF4CF2" w:rsidRDefault="002F30E3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 1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1780983673"/>
            <w:placeholder>
              <w:docPart w:val="B0810BF91DFB4F90AAAEB865F79F8005"/>
            </w:placeholder>
            <w:temporary/>
            <w:showingPlcHdr/>
            <w15:appearance w15:val="hidden"/>
          </w:sdtPr>
          <w:sdtContent>
            <w:tc>
              <w:tcPr>
                <w:tcW w:w="7169" w:type="dxa"/>
              </w:tcPr>
              <w:p w:rsidR="00645A75" w:rsidRPr="00AF4CF2" w:rsidRDefault="002F30E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</w:tr>
      <w:tr w:rsidR="00645A75" w:rsidRPr="00AF4CF2" w:rsidTr="000A5F94">
        <w:sdt>
          <w:sdtPr>
            <w:rPr>
              <w:rFonts w:hint="eastAsia"/>
              <w:lang w:eastAsia="zh-TW"/>
            </w:rPr>
            <w:alias w:val="輸入日期 2："/>
            <w:tag w:val="輸入日期 2："/>
            <w:id w:val="444359530"/>
            <w:placeholder>
              <w:docPart w:val="81AAACA50AA94CFEB1C2C208F16C5493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645A75" w:rsidRPr="00AF4CF2" w:rsidRDefault="00FB092A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 2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-115373560"/>
            <w:placeholder>
              <w:docPart w:val="2AC7D566FD664FCDA9206F488E6089F3"/>
            </w:placeholder>
            <w:temporary/>
            <w:showingPlcHdr/>
            <w15:appearance w15:val="hidden"/>
          </w:sdtPr>
          <w:sdtContent>
            <w:tc>
              <w:tcPr>
                <w:tcW w:w="7169" w:type="dxa"/>
              </w:tcPr>
              <w:p w:rsidR="00645A75" w:rsidRPr="00AF4CF2" w:rsidRDefault="002F30E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</w:tr>
      <w:tr w:rsidR="00645A75" w:rsidRPr="00AF4CF2" w:rsidTr="000A5F94">
        <w:sdt>
          <w:sdtPr>
            <w:rPr>
              <w:rFonts w:hint="eastAsia"/>
              <w:lang w:eastAsia="zh-TW"/>
            </w:rPr>
            <w:alias w:val="輸入日期 3："/>
            <w:tag w:val="輸入日期 3："/>
            <w:id w:val="555205179"/>
            <w:placeholder>
              <w:docPart w:val="9711E0FA928B4A83BE3C99BBF84F8711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645A75" w:rsidRPr="00AF4CF2" w:rsidRDefault="00FB092A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 3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輸入主題："/>
            <w:tag w:val="輸入主題："/>
            <w:id w:val="1208214115"/>
            <w:placeholder>
              <w:docPart w:val="3AE96CFF63A54C6784CAD9FB60A07E90"/>
            </w:placeholder>
            <w:temporary/>
            <w:showingPlcHdr/>
            <w15:appearance w15:val="hidden"/>
          </w:sdtPr>
          <w:sdtContent>
            <w:tc>
              <w:tcPr>
                <w:tcW w:w="7169" w:type="dxa"/>
              </w:tcPr>
              <w:p w:rsidR="00645A75" w:rsidRPr="00AF4CF2" w:rsidRDefault="002F30E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輸入主題</w:t>
                </w:r>
              </w:p>
            </w:tc>
          </w:sdtContent>
        </w:sdt>
      </w:tr>
    </w:tbl>
    <w:p w:rsidR="00645A75" w:rsidRPr="00AF4CF2" w:rsidRDefault="00141907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366066199"/>
          <w:placeholder>
            <w:docPart w:val="1E9A030A3AA949419C5847073F5E36EF"/>
          </w:placeholder>
          <w:temporary/>
          <w:showingPlcHdr/>
          <w15:appearance w15:val="hidden"/>
        </w:sdtPr>
        <w:sdtContent>
          <w:r w:rsidR="007E0C3F"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sdt>
      <w:sdtPr>
        <w:rPr>
          <w:rFonts w:hint="eastAsia"/>
          <w:lang w:eastAsia="zh-TW"/>
        </w:rPr>
        <w:alias w:val="輸入子標題："/>
        <w:tag w:val="輸入子標題："/>
        <w:id w:val="-1502118422"/>
        <w:placeholder>
          <w:docPart w:val="66F8DAF3F79649D5870452D9BF56B67F"/>
        </w:placeholder>
        <w:temporary/>
        <w:showingPlcHdr/>
        <w15:appearance w15:val="hidden"/>
        <w:text/>
      </w:sdtPr>
      <w:sdtContent>
        <w:p w:rsidR="00645A75" w:rsidRPr="00AF4CF2" w:rsidRDefault="00C70C09">
          <w:pPr>
            <w:pStyle w:val="21"/>
            <w:rPr>
              <w:lang w:eastAsia="zh-TW"/>
            </w:rPr>
          </w:pPr>
          <w:r w:rsidRPr="00AF4CF2">
            <w:rPr>
              <w:rFonts w:hint="eastAsia"/>
              <w:lang w:val="zh-TW" w:eastAsia="zh-TW" w:bidi="zh-TW"/>
            </w:rPr>
            <w:t>新增子標題</w:t>
          </w:r>
        </w:p>
      </w:sdtContent>
    </w:sdt>
    <w:p w:rsidR="00DC6794" w:rsidRDefault="00141907">
      <w:pPr>
        <w:rPr>
          <w:lang w:eastAsia="zh-TW"/>
        </w:rPr>
      </w:pPr>
      <w:sdt>
        <w:sdtPr>
          <w:rPr>
            <w:rFonts w:hint="eastAsia"/>
            <w:lang w:eastAsia="zh-TW"/>
          </w:rPr>
          <w:alias w:val="輸入描述："/>
          <w:tag w:val="輸入描述："/>
          <w:id w:val="1259251453"/>
          <w:placeholder>
            <w:docPart w:val="848313F26CB442FAB6EE001059EC27F8"/>
          </w:placeholder>
          <w:temporary/>
          <w:showingPlcHdr/>
          <w15:appearance w15:val="hidden"/>
        </w:sdtPr>
        <w:sdtContent>
          <w:r w:rsidR="00763449" w:rsidRPr="00AF4CF2">
            <w:rPr>
              <w:rFonts w:hint="eastAsia"/>
              <w:lang w:val="zh-TW" w:eastAsia="zh-TW" w:bidi="zh-TW"/>
            </w:rPr>
            <w:t>新</w:t>
          </w:r>
          <w:r w:rsidR="00C70C09" w:rsidRPr="00AF4CF2">
            <w:rPr>
              <w:rFonts w:hint="eastAsia"/>
              <w:lang w:val="zh-TW" w:eastAsia="zh-TW" w:bidi="zh-TW"/>
            </w:rPr>
            <w:t>增文字。</w:t>
          </w:r>
        </w:sdtContent>
      </w:sdt>
    </w:p>
    <w:p w:rsidR="00DC6794" w:rsidRDefault="00DC6794" w:rsidP="00DC6794">
      <w:pPr>
        <w:rPr>
          <w:lang w:eastAsia="zh-TW"/>
        </w:rPr>
      </w:pPr>
      <w:r>
        <w:rPr>
          <w:lang w:eastAsia="zh-TW"/>
        </w:rPr>
        <w:br w:type="page"/>
      </w:r>
    </w:p>
    <w:p w:rsidR="00DC6794" w:rsidRDefault="00C05DFD" w:rsidP="00DC6794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從</w:t>
      </w:r>
      <w:proofErr w:type="spellStart"/>
      <w:r>
        <w:rPr>
          <w:rFonts w:hint="eastAsia"/>
          <w:lang w:eastAsia="zh-TW"/>
        </w:rPr>
        <w:t>Git</w:t>
      </w:r>
      <w:proofErr w:type="spellEnd"/>
      <w:r w:rsidR="005200F7">
        <w:rPr>
          <w:rFonts w:hint="eastAsia"/>
          <w:lang w:eastAsia="zh-TW"/>
        </w:rPr>
        <w:t>複製(Cl</w:t>
      </w:r>
      <w:r w:rsidR="005200F7">
        <w:rPr>
          <w:lang w:eastAsia="zh-TW"/>
        </w:rPr>
        <w:t>one)</w:t>
      </w:r>
      <w:r>
        <w:rPr>
          <w:rFonts w:hint="eastAsia"/>
          <w:lang w:eastAsia="zh-TW"/>
        </w:rPr>
        <w:t>專案</w:t>
      </w:r>
      <w:r w:rsidR="00296D93">
        <w:rPr>
          <w:rFonts w:hint="eastAsia"/>
          <w:lang w:eastAsia="zh-TW"/>
        </w:rPr>
        <w:t>：</w:t>
      </w:r>
      <w:r w:rsidR="002C1460">
        <w:rPr>
          <w:rFonts w:hint="eastAsia"/>
          <w:lang w:eastAsia="zh-TW"/>
        </w:rPr>
        <w:t>m</w:t>
      </w:r>
      <w:r w:rsidR="002C1460">
        <w:rPr>
          <w:lang w:eastAsia="zh-TW"/>
        </w:rPr>
        <w:t>agic</w:t>
      </w:r>
      <w:r w:rsidR="00110CE9">
        <w:rPr>
          <w:lang w:eastAsia="zh-TW"/>
        </w:rPr>
        <w:t>-</w:t>
      </w:r>
      <w:r w:rsidR="002C1460">
        <w:rPr>
          <w:lang w:eastAsia="zh-TW"/>
        </w:rPr>
        <w:t>8</w:t>
      </w:r>
      <w:r w:rsidR="00110CE9">
        <w:rPr>
          <w:lang w:eastAsia="zh-TW"/>
        </w:rPr>
        <w:t>-</w:t>
      </w:r>
      <w:r w:rsidR="002C1460">
        <w:rPr>
          <w:lang w:eastAsia="zh-TW"/>
        </w:rPr>
        <w:t>ball</w:t>
      </w:r>
      <w:r w:rsidR="00110CE9">
        <w:rPr>
          <w:lang w:eastAsia="zh-TW"/>
        </w:rPr>
        <w:t>-</w:t>
      </w:r>
      <w:r>
        <w:rPr>
          <w:lang w:eastAsia="zh-TW"/>
        </w:rPr>
        <w:t>flutter</w:t>
      </w:r>
    </w:p>
    <w:p w:rsidR="00A82117" w:rsidRDefault="00EC1BF4" w:rsidP="00A82117">
      <w:pPr>
        <w:pStyle w:val="1"/>
        <w:rPr>
          <w:lang w:eastAsia="zh-TW"/>
        </w:rPr>
      </w:pPr>
      <w:r>
        <w:rPr>
          <w:rFonts w:hint="eastAsia"/>
          <w:lang w:eastAsia="zh-TW"/>
        </w:rPr>
        <w:t>資源：</w:t>
      </w:r>
      <w:r w:rsidR="004323C8">
        <w:fldChar w:fldCharType="begin"/>
      </w:r>
      <w:r w:rsidR="002C1460">
        <w:instrText>HYPERLINK "https://github.com/londonappbrewery/magic-8-ball-flutter.git"</w:instrText>
      </w:r>
      <w:r w:rsidR="004323C8">
        <w:fldChar w:fldCharType="separate"/>
      </w:r>
      <w:r w:rsidR="002C1460">
        <w:rPr>
          <w:rStyle w:val="afff9"/>
          <w:lang w:eastAsia="zh-TW"/>
        </w:rPr>
        <w:t>https://github.com/londonappbrewery/magic-8-ball-flutter.git</w:t>
      </w:r>
      <w:r w:rsidR="004323C8">
        <w:rPr>
          <w:rStyle w:val="afff9"/>
          <w:lang w:eastAsia="zh-TW"/>
        </w:rPr>
        <w:fldChar w:fldCharType="end"/>
      </w:r>
      <w:r>
        <w:rPr>
          <w:lang w:eastAsia="zh-TW"/>
        </w:rPr>
        <w:br/>
      </w:r>
      <w:r>
        <w:rPr>
          <w:rFonts w:hint="eastAsia"/>
          <w:lang w:eastAsia="zh-TW"/>
        </w:rPr>
        <w:t>在此頁面複製C</w:t>
      </w:r>
      <w:r>
        <w:rPr>
          <w:lang w:eastAsia="zh-TW"/>
        </w:rPr>
        <w:t>ode &gt; Clone</w:t>
      </w:r>
      <w:r>
        <w:rPr>
          <w:rFonts w:hint="eastAsia"/>
          <w:lang w:eastAsia="zh-TW"/>
        </w:rPr>
        <w:t>連結，並且選擇G</w:t>
      </w:r>
      <w:r>
        <w:rPr>
          <w:lang w:eastAsia="zh-TW"/>
        </w:rPr>
        <w:t xml:space="preserve">et from </w:t>
      </w:r>
      <w:r>
        <w:rPr>
          <w:rFonts w:hint="eastAsia"/>
          <w:lang w:eastAsia="zh-TW"/>
        </w:rPr>
        <w:t>V</w:t>
      </w:r>
      <w:r>
        <w:rPr>
          <w:lang w:eastAsia="zh-TW"/>
        </w:rPr>
        <w:t>ersion Control</w:t>
      </w:r>
      <w:r>
        <w:rPr>
          <w:rFonts w:hint="eastAsia"/>
          <w:lang w:eastAsia="zh-TW"/>
        </w:rPr>
        <w:t>貼上。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5102"/>
        <w:gridCol w:w="5102"/>
      </w:tblGrid>
      <w:tr w:rsidR="00A536C2" w:rsidTr="00104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Default="00F61DF6" w:rsidP="00104B90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7A4C9A" wp14:editId="34F7A7F6">
                  <wp:extent cx="2081769" cy="1980000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76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536C2" w:rsidRDefault="00F61DF6" w:rsidP="00104B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62C5AB7" wp14:editId="79067A51">
                  <wp:extent cx="2847340" cy="16840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6C2" w:rsidRPr="00D83EE8" w:rsidTr="0010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Pr="00D83EE8" w:rsidRDefault="00A536C2" w:rsidP="00104B90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 w:rsidR="00F61DF6">
              <w:rPr>
                <w:b w:val="0"/>
                <w:sz w:val="14"/>
                <w:lang w:eastAsia="zh-TW"/>
              </w:rPr>
              <w:br/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開啟An</w:t>
            </w:r>
            <w:r w:rsidR="00F61DF6">
              <w:rPr>
                <w:b w:val="0"/>
                <w:sz w:val="14"/>
                <w:lang w:eastAsia="zh-TW"/>
              </w:rPr>
              <w:t>droid Studio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，選擇Ge</w:t>
            </w:r>
            <w:r w:rsidR="00F61DF6">
              <w:rPr>
                <w:b w:val="0"/>
                <w:sz w:val="14"/>
                <w:lang w:eastAsia="zh-TW"/>
              </w:rPr>
              <w:t>t from Version Control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536C2" w:rsidRPr="00D83EE8" w:rsidRDefault="00A536C2" w:rsidP="00104B90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  <w:r w:rsidR="00F61DF6">
              <w:rPr>
                <w:sz w:val="14"/>
                <w:lang w:eastAsia="zh-TW"/>
              </w:rPr>
              <w:br/>
            </w:r>
            <w:r w:rsidR="00F61DF6">
              <w:rPr>
                <w:rFonts w:hint="eastAsia"/>
                <w:sz w:val="14"/>
                <w:lang w:eastAsia="zh-TW"/>
              </w:rPr>
              <w:t>貼上URL網址，並選擇目的資歷夾，Cl</w:t>
            </w:r>
            <w:r w:rsidR="00F61DF6">
              <w:rPr>
                <w:sz w:val="14"/>
                <w:lang w:eastAsia="zh-TW"/>
              </w:rPr>
              <w:t>one</w:t>
            </w:r>
            <w:r w:rsidR="00F61DF6">
              <w:rPr>
                <w:rFonts w:hint="eastAsia"/>
                <w:sz w:val="14"/>
                <w:lang w:eastAsia="zh-TW"/>
              </w:rPr>
              <w:t>。</w:t>
            </w:r>
          </w:p>
        </w:tc>
      </w:tr>
      <w:tr w:rsidR="00A536C2" w:rsidTr="00104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Default="00F61DF6" w:rsidP="00104B90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7A2E414" wp14:editId="2BBC87CF">
                  <wp:extent cx="2314552" cy="1980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52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536C2" w:rsidRDefault="00F61DF6" w:rsidP="00104B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47DE167" wp14:editId="0B1600F7">
                  <wp:extent cx="2847340" cy="141224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6C2" w:rsidRPr="001C5236" w:rsidTr="0010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Pr="001C5236" w:rsidRDefault="00A536C2" w:rsidP="00035627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  <w:r w:rsidR="00F61DF6">
              <w:rPr>
                <w:b w:val="0"/>
                <w:sz w:val="14"/>
                <w:lang w:eastAsia="zh-TW"/>
              </w:rPr>
              <w:br/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在P</w:t>
            </w:r>
            <w:r w:rsidR="00F61DF6">
              <w:rPr>
                <w:b w:val="0"/>
                <w:sz w:val="14"/>
                <w:lang w:eastAsia="zh-TW"/>
              </w:rPr>
              <w:t xml:space="preserve">roject &gt; </w:t>
            </w:r>
            <w:proofErr w:type="spellStart"/>
            <w:r w:rsidR="00035627">
              <w:rPr>
                <w:b w:val="0"/>
                <w:sz w:val="14"/>
                <w:lang w:eastAsia="zh-TW"/>
              </w:rPr>
              <w:t>dicee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_</w:t>
            </w:r>
            <w:r w:rsidR="00F61DF6">
              <w:rPr>
                <w:b w:val="0"/>
                <w:sz w:val="14"/>
                <w:lang w:eastAsia="zh-TW"/>
              </w:rPr>
              <w:t>flutter</w:t>
            </w:r>
            <w:proofErr w:type="spellEnd"/>
            <w:r w:rsidR="00F61DF6">
              <w:rPr>
                <w:b w:val="0"/>
                <w:sz w:val="14"/>
                <w:lang w:eastAsia="zh-TW"/>
              </w:rPr>
              <w:t xml:space="preserve"> &gt; lib 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資料夾下，雙擊</w:t>
            </w:r>
            <w:proofErr w:type="spellStart"/>
            <w:r w:rsidR="00F61DF6">
              <w:rPr>
                <w:b w:val="0"/>
                <w:sz w:val="14"/>
                <w:lang w:eastAsia="zh-TW"/>
              </w:rPr>
              <w:t>main.dart</w:t>
            </w:r>
            <w:proofErr w:type="spellEnd"/>
            <w:r w:rsidR="00F61DF6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536C2" w:rsidRPr="001C5236" w:rsidRDefault="00A536C2" w:rsidP="00104B90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  <w:r w:rsidR="00F61DF6">
              <w:rPr>
                <w:sz w:val="14"/>
                <w:lang w:eastAsia="zh-TW"/>
              </w:rPr>
              <w:br/>
            </w:r>
            <w:r w:rsidR="00F61DF6">
              <w:rPr>
                <w:rFonts w:hint="eastAsia"/>
                <w:sz w:val="14"/>
                <w:lang w:eastAsia="zh-TW"/>
              </w:rPr>
              <w:t>此時會出現警告，請選擇Get dependencies</w:t>
            </w:r>
            <w:r w:rsidR="002157BD">
              <w:rPr>
                <w:rFonts w:hint="eastAsia"/>
                <w:sz w:val="14"/>
                <w:lang w:eastAsia="zh-TW"/>
              </w:rPr>
              <w:t>連結flutter的資料庫與資源</w:t>
            </w:r>
            <w:r w:rsidR="00F61DF6">
              <w:rPr>
                <w:rFonts w:hint="eastAsia"/>
                <w:sz w:val="14"/>
                <w:lang w:eastAsia="zh-TW"/>
              </w:rPr>
              <w:t>，</w:t>
            </w:r>
            <w:r w:rsidR="002157BD">
              <w:rPr>
                <w:rFonts w:hint="eastAsia"/>
                <w:sz w:val="14"/>
                <w:lang w:eastAsia="zh-TW"/>
              </w:rPr>
              <w:t>完成後</w:t>
            </w:r>
            <w:r w:rsidR="00F61DF6">
              <w:rPr>
                <w:rFonts w:hint="eastAsia"/>
                <w:sz w:val="14"/>
                <w:lang w:eastAsia="zh-TW"/>
              </w:rPr>
              <w:t>便可以正常編輯。</w:t>
            </w:r>
          </w:p>
        </w:tc>
      </w:tr>
    </w:tbl>
    <w:p w:rsidR="00EA0D1D" w:rsidRDefault="00EA0D1D" w:rsidP="00EA0D1D"/>
    <w:p w:rsidR="00C37949" w:rsidRDefault="00C37949">
      <w:pPr>
        <w:rPr>
          <w:lang w:eastAsia="zh-TW"/>
        </w:rPr>
      </w:pPr>
      <w:r>
        <w:rPr>
          <w:lang w:eastAsia="zh-TW"/>
        </w:rPr>
        <w:br w:type="page"/>
      </w:r>
    </w:p>
    <w:p w:rsidR="00C6185A" w:rsidRPr="00261A41" w:rsidRDefault="00C6185A" w:rsidP="00C6185A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261A41">
        <w:rPr>
          <w:rFonts w:ascii="Bernard MT Condensed" w:hAnsi="Bernard MT Condensed"/>
          <w:bdr w:val="single" w:sz="4" w:space="0" w:color="auto"/>
          <w:lang w:eastAsia="zh-TW"/>
        </w:rPr>
        <w:lastRenderedPageBreak/>
        <w:t>Challenge</w:t>
      </w:r>
    </w:p>
    <w:p w:rsidR="00C37949" w:rsidRDefault="00C37949">
      <w:pPr>
        <w:rPr>
          <w:lang w:eastAsia="zh-TW"/>
        </w:rPr>
      </w:pPr>
      <w:r>
        <w:rPr>
          <w:rFonts w:hint="eastAsia"/>
          <w:lang w:eastAsia="zh-TW"/>
        </w:rPr>
        <w:t>實作挑戰：神奇8號球占卜</w:t>
      </w:r>
    </w:p>
    <w:p w:rsidR="00C37949" w:rsidRDefault="00C37949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模擬占卜小玩具：一面為8號球圖案，另一面三角窗口則可以顯示占卜答案的A</w:t>
      </w:r>
      <w:r>
        <w:rPr>
          <w:lang w:eastAsia="zh-TW"/>
        </w:rPr>
        <w:t>PP</w:t>
      </w:r>
      <w:r>
        <w:rPr>
          <w:rFonts w:hint="eastAsia"/>
          <w:lang w:eastAsia="zh-TW"/>
        </w:rPr>
        <w:t>。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10204"/>
      </w:tblGrid>
      <w:tr w:rsidR="00BB323C" w:rsidTr="00BB3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BB323C" w:rsidP="00D8700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75BCFBA" wp14:editId="583CDD59">
                  <wp:extent cx="4203511" cy="3599815"/>
                  <wp:effectExtent l="0" t="0" r="6985" b="63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1258"/>
                          <a:stretch/>
                        </pic:blipFill>
                        <pic:spPr bwMode="auto">
                          <a:xfrm>
                            <a:off x="0" y="0"/>
                            <a:ext cx="4203727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3B47">
              <w:rPr>
                <w:noProof/>
                <w:lang w:eastAsia="zh-TW"/>
              </w:rPr>
              <w:drawing>
                <wp:inline distT="0" distB="0" distL="0" distR="0">
                  <wp:extent cx="1972381" cy="3603123"/>
                  <wp:effectExtent l="0" t="0" r="8890" b="0"/>
                  <wp:docPr id="65" name="圖片 65" descr="C:\Users\user\AppData\Local\Microsoft\Windows\INetCache\Content.Word\Screenshot_16136358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user\AppData\Local\Microsoft\Windows\INetCache\Content.Word\Screenshot_16136358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074" cy="361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BB323C" w:rsidRPr="001C5236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1C5236" w:rsidRDefault="00BB323C" w:rsidP="00DA1843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在此專案中，已經備妥i</w:t>
            </w:r>
            <w:r>
              <w:rPr>
                <w:b w:val="0"/>
                <w:sz w:val="14"/>
                <w:lang w:eastAsia="zh-TW"/>
              </w:rPr>
              <w:t>mages</w:t>
            </w:r>
            <w:r>
              <w:rPr>
                <w:rFonts w:hint="eastAsia"/>
                <w:b w:val="0"/>
                <w:sz w:val="14"/>
                <w:lang w:eastAsia="zh-TW"/>
              </w:rPr>
              <w:t>的圖片，包含5張占卜答案的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p</w:t>
            </w:r>
            <w:r>
              <w:rPr>
                <w:b w:val="0"/>
                <w:sz w:val="14"/>
                <w:lang w:eastAsia="zh-TW"/>
              </w:rPr>
              <w:t>ng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501A3D" w:rsidRDefault="00C6185A" w:rsidP="00D8700C">
            <w:pPr>
              <w:jc w:val="center"/>
              <w:rPr>
                <w:lang w:eastAsia="zh-TW"/>
              </w:rPr>
            </w:pPr>
            <w:r>
              <w:rPr>
                <w:lang w:eastAsia="zh-TW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147.2pt;height:263.3pt">
                  <v:imagedata r:id="rId14" o:title="Screenshot_1613633197"/>
                </v:shape>
              </w:pict>
            </w:r>
          </w:p>
        </w:tc>
      </w:tr>
      <w:tr w:rsidR="00BB323C" w:rsidRPr="00D83EE8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D83EE8" w:rsidRDefault="00BB323C" w:rsidP="0092620F">
            <w:pPr>
              <w:spacing w:before="100" w:beforeAutospacing="1" w:after="100" w:afterAutospacing="1" w:line="240" w:lineRule="atLeast"/>
              <w:jc w:val="center"/>
              <w:rPr>
                <w:rFonts w:hint="eastAsia"/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</w:t>
            </w:r>
            <w:r w:rsidRPr="00D83EE8"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：自訂一個新的S</w:t>
            </w:r>
            <w:r>
              <w:rPr>
                <w:b w:val="0"/>
                <w:sz w:val="14"/>
                <w:lang w:eastAsia="zh-TW"/>
              </w:rPr>
              <w:t>tateless widget</w:t>
            </w:r>
            <w:r>
              <w:rPr>
                <w:rFonts w:hint="eastAsia"/>
                <w:b w:val="0"/>
                <w:sz w:val="14"/>
                <w:lang w:eastAsia="zh-TW"/>
              </w:rPr>
              <w:t>，命名為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檔案中。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將適才建立的Stateless widget取代文字null。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中必須包含S</w:t>
            </w:r>
            <w:r>
              <w:rPr>
                <w:b w:val="0"/>
                <w:sz w:val="14"/>
                <w:lang w:eastAsia="zh-TW"/>
              </w:rPr>
              <w:t>caffold</w:t>
            </w:r>
            <w:r>
              <w:rPr>
                <w:rFonts w:hint="eastAsia"/>
                <w:b w:val="0"/>
                <w:sz w:val="14"/>
                <w:lang w:eastAsia="zh-TW"/>
              </w:rPr>
              <w:t>、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A</w:t>
            </w:r>
            <w:r>
              <w:rPr>
                <w:b w:val="0"/>
                <w:sz w:val="14"/>
                <w:lang w:eastAsia="zh-TW"/>
              </w:rPr>
              <w:t>ppBar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、b</w:t>
            </w:r>
            <w:r>
              <w:rPr>
                <w:b w:val="0"/>
                <w:sz w:val="14"/>
                <w:lang w:eastAsia="zh-TW"/>
              </w:rPr>
              <w:t>ody</w:t>
            </w:r>
            <w:r>
              <w:rPr>
                <w:rFonts w:hint="eastAsia"/>
                <w:b w:val="0"/>
                <w:sz w:val="14"/>
                <w:lang w:eastAsia="zh-TW"/>
              </w:rPr>
              <w:t>還要有個Container。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AppBar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的</w:t>
            </w:r>
            <w:proofErr w:type="spellStart"/>
            <w:r>
              <w:rPr>
                <w:b w:val="0"/>
                <w:sz w:val="14"/>
                <w:lang w:eastAsia="zh-TW"/>
              </w:rPr>
              <w:t>bachgroundColor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設置為d</w:t>
            </w:r>
            <w:r>
              <w:rPr>
                <w:b w:val="0"/>
                <w:sz w:val="14"/>
                <w:lang w:eastAsia="zh-TW"/>
              </w:rPr>
              <w:t>ark blue</w:t>
            </w:r>
            <w:r>
              <w:rPr>
                <w:rFonts w:hint="eastAsia"/>
                <w:b w:val="0"/>
                <w:sz w:val="14"/>
                <w:lang w:eastAsia="zh-TW"/>
              </w:rPr>
              <w:t>，並將t</w:t>
            </w:r>
            <w:r>
              <w:rPr>
                <w:b w:val="0"/>
                <w:sz w:val="14"/>
                <w:lang w:eastAsia="zh-TW"/>
              </w:rPr>
              <w:t>itle</w:t>
            </w:r>
            <w:r>
              <w:rPr>
                <w:rFonts w:hint="eastAsia"/>
                <w:b w:val="0"/>
                <w:sz w:val="14"/>
                <w:lang w:eastAsia="zh-TW"/>
              </w:rPr>
              <w:t>設定為As</w:t>
            </w:r>
            <w:r>
              <w:rPr>
                <w:b w:val="0"/>
                <w:sz w:val="14"/>
                <w:lang w:eastAsia="zh-TW"/>
              </w:rPr>
              <w:t>k Me Anything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將Sc</w:t>
            </w:r>
            <w:r>
              <w:rPr>
                <w:b w:val="0"/>
                <w:sz w:val="14"/>
                <w:lang w:eastAsia="zh-TW"/>
              </w:rPr>
              <w:t>affold</w:t>
            </w:r>
            <w:r>
              <w:rPr>
                <w:rFonts w:hint="eastAsia"/>
                <w:b w:val="0"/>
                <w:sz w:val="14"/>
                <w:lang w:eastAsia="zh-TW"/>
              </w:rPr>
              <w:t>的</w:t>
            </w:r>
            <w:r>
              <w:rPr>
                <w:b w:val="0"/>
                <w:sz w:val="14"/>
                <w:lang w:eastAsia="zh-TW"/>
              </w:rPr>
              <w:t>background</w:t>
            </w:r>
            <w:r>
              <w:rPr>
                <w:rFonts w:hint="eastAsia"/>
                <w:b w:val="0"/>
                <w:sz w:val="14"/>
                <w:lang w:eastAsia="zh-TW"/>
              </w:rPr>
              <w:t>設為b</w:t>
            </w:r>
            <w:r>
              <w:rPr>
                <w:b w:val="0"/>
                <w:sz w:val="14"/>
                <w:lang w:eastAsia="zh-TW"/>
              </w:rPr>
              <w:t>lue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執行畫面如圖。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BB323C" w:rsidP="00D8700C">
            <w:pPr>
              <w:jc w:val="center"/>
              <w:rPr>
                <w:lang w:eastAsia="zh-TW"/>
              </w:rPr>
            </w:pPr>
            <w:r>
              <w:rPr>
                <w:lang w:eastAsia="zh-TW"/>
              </w:rPr>
              <w:lastRenderedPageBreak/>
              <w:pict>
                <v:shape id="_x0000_i1036" type="#_x0000_t75" style="width:159.05pt;height:283.15pt">
                  <v:imagedata r:id="rId15" o:title="Screenshot_1613633757"/>
                </v:shape>
              </w:pict>
            </w:r>
          </w:p>
        </w:tc>
      </w:tr>
      <w:tr w:rsidR="00BB323C" w:rsidRPr="001C5236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1C5236" w:rsidRDefault="00BB323C" w:rsidP="00BB323C">
            <w:pPr>
              <w:spacing w:before="100" w:beforeAutospacing="1" w:after="100" w:afterAutospacing="1" w:line="240" w:lineRule="atLeast"/>
              <w:jc w:val="center"/>
              <w:rPr>
                <w:rFonts w:hint="eastAsia"/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</w:t>
            </w:r>
            <w:r>
              <w:rPr>
                <w:b w:val="0"/>
                <w:sz w:val="14"/>
                <w:lang w:eastAsia="zh-TW"/>
              </w:rPr>
              <w:t>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檔案中新增一個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S</w:t>
            </w:r>
            <w:r>
              <w:rPr>
                <w:b w:val="0"/>
                <w:sz w:val="14"/>
                <w:lang w:eastAsia="zh-TW"/>
              </w:rPr>
              <w:t>tateful</w:t>
            </w:r>
            <w:proofErr w:type="spellEnd"/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W</w:t>
            </w:r>
            <w:r>
              <w:rPr>
                <w:b w:val="0"/>
                <w:sz w:val="14"/>
                <w:lang w:eastAsia="zh-TW"/>
              </w:rPr>
              <w:t>idget</w:t>
            </w:r>
            <w:r>
              <w:rPr>
                <w:rFonts w:hint="eastAsia"/>
                <w:b w:val="0"/>
                <w:sz w:val="14"/>
                <w:lang w:eastAsia="zh-TW"/>
              </w:rPr>
              <w:t>命名為B</w:t>
            </w:r>
            <w:r>
              <w:rPr>
                <w:b w:val="0"/>
                <w:sz w:val="14"/>
                <w:lang w:eastAsia="zh-TW"/>
              </w:rPr>
              <w:t>all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將Ba</w:t>
            </w:r>
            <w:r>
              <w:rPr>
                <w:b w:val="0"/>
                <w:sz w:val="14"/>
                <w:lang w:eastAsia="zh-TW"/>
              </w:rPr>
              <w:t>ll</w:t>
            </w:r>
            <w:r>
              <w:rPr>
                <w:rFonts w:hint="eastAsia"/>
                <w:b w:val="0"/>
                <w:sz w:val="14"/>
                <w:lang w:eastAsia="zh-TW"/>
              </w:rPr>
              <w:t>取代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Ba</w:t>
            </w:r>
            <w:r>
              <w:rPr>
                <w:b w:val="0"/>
                <w:sz w:val="14"/>
                <w:lang w:eastAsia="zh-TW"/>
              </w:rPr>
              <w:t>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中的C</w:t>
            </w:r>
            <w:r>
              <w:rPr>
                <w:b w:val="0"/>
                <w:sz w:val="14"/>
                <w:lang w:eastAsia="zh-TW"/>
              </w:rPr>
              <w:t>ontainer()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</w:t>
            </w:r>
            <w:r>
              <w:rPr>
                <w:rFonts w:hint="eastAsia"/>
                <w:b w:val="0"/>
                <w:sz w:val="14"/>
                <w:lang w:eastAsia="zh-TW"/>
              </w:rPr>
              <w:t>中必須可以顯示b</w:t>
            </w:r>
            <w:r>
              <w:rPr>
                <w:b w:val="0"/>
                <w:sz w:val="14"/>
                <w:lang w:eastAsia="zh-TW"/>
              </w:rPr>
              <w:t>all1.png</w:t>
            </w:r>
            <w:r>
              <w:rPr>
                <w:rFonts w:hint="eastAsia"/>
                <w:b w:val="0"/>
                <w:sz w:val="14"/>
                <w:lang w:eastAsia="zh-TW"/>
              </w:rPr>
              <w:t>圖片，你不需修改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pubsucpec.yaml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請將圖片置中對齊。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完成後應該如圖。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AE13E2" w:rsidP="00D8700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61C36CD" wp14:editId="67FE5665">
                  <wp:extent cx="6479540" cy="1484630"/>
                  <wp:effectExtent l="0" t="0" r="0" b="127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1C5236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D03C22" w:rsidRPr="001C5236" w:rsidRDefault="00BB323C" w:rsidP="00D03C22">
            <w:pPr>
              <w:spacing w:before="100" w:beforeAutospacing="1" w:after="100" w:afterAutospacing="1" w:line="240" w:lineRule="atLeast"/>
              <w:jc w:val="center"/>
              <w:rPr>
                <w:rFonts w:hint="eastAsia"/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4</w:t>
            </w:r>
            <w:r>
              <w:rPr>
                <w:b w:val="0"/>
                <w:sz w:val="14"/>
                <w:lang w:eastAsia="zh-TW"/>
              </w:rPr>
              <w:br/>
            </w:r>
            <w:r w:rsidR="00F6518F">
              <w:rPr>
                <w:rFonts w:hint="eastAsia"/>
                <w:b w:val="0"/>
                <w:sz w:val="14"/>
                <w:lang w:eastAsia="zh-TW"/>
              </w:rPr>
              <w:t>Hi</w:t>
            </w:r>
            <w:r w:rsidR="00F6518F">
              <w:rPr>
                <w:b w:val="0"/>
                <w:sz w:val="14"/>
                <w:lang w:eastAsia="zh-TW"/>
              </w:rPr>
              <w:t>nt</w:t>
            </w:r>
            <w:r w:rsidR="00F6518F">
              <w:rPr>
                <w:rFonts w:hint="eastAsia"/>
                <w:b w:val="0"/>
                <w:sz w:val="14"/>
                <w:lang w:eastAsia="zh-TW"/>
              </w:rPr>
              <w:t>：</w:t>
            </w:r>
            <w:r w:rsidR="00390AC5">
              <w:rPr>
                <w:rFonts w:hint="eastAsia"/>
                <w:b w:val="0"/>
                <w:sz w:val="14"/>
                <w:lang w:eastAsia="zh-TW"/>
              </w:rPr>
              <w:t>使用</w:t>
            </w:r>
            <w:proofErr w:type="spellStart"/>
            <w:r w:rsidR="00390AC5">
              <w:rPr>
                <w:rFonts w:hint="eastAsia"/>
                <w:b w:val="0"/>
                <w:sz w:val="14"/>
                <w:lang w:eastAsia="zh-TW"/>
              </w:rPr>
              <w:t>Fl</w:t>
            </w:r>
            <w:r w:rsidR="00390AC5">
              <w:rPr>
                <w:b w:val="0"/>
                <w:sz w:val="14"/>
                <w:lang w:eastAsia="zh-TW"/>
              </w:rPr>
              <w:t>atButton</w:t>
            </w:r>
            <w:proofErr w:type="spellEnd"/>
            <w:r w:rsidR="00390AC5">
              <w:rPr>
                <w:b w:val="0"/>
                <w:sz w:val="14"/>
                <w:lang w:eastAsia="zh-TW"/>
              </w:rPr>
              <w:t xml:space="preserve"> Widget</w:t>
            </w:r>
            <w:r w:rsidR="00390AC5">
              <w:rPr>
                <w:rFonts w:hint="eastAsia"/>
                <w:b w:val="0"/>
                <w:sz w:val="14"/>
                <w:lang w:eastAsia="zh-TW"/>
              </w:rPr>
              <w:t>使得圖片可以被點擊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 w:rsidR="00390AC5">
              <w:rPr>
                <w:b w:val="0"/>
                <w:sz w:val="14"/>
                <w:lang w:eastAsia="zh-TW"/>
              </w:rPr>
              <w:br/>
            </w:r>
            <w:r w:rsidR="00390AC5">
              <w:rPr>
                <w:rFonts w:hint="eastAsia"/>
                <w:b w:val="0"/>
                <w:sz w:val="14"/>
                <w:lang w:eastAsia="zh-TW"/>
              </w:rPr>
              <w:t>在Button被點擊時</w:t>
            </w:r>
            <w:r w:rsidR="006E2EB3">
              <w:rPr>
                <w:rFonts w:hint="eastAsia"/>
                <w:b w:val="0"/>
                <w:sz w:val="14"/>
                <w:lang w:eastAsia="zh-TW"/>
              </w:rPr>
              <w:t>，增加p</w:t>
            </w:r>
            <w:r w:rsidR="006E2EB3">
              <w:rPr>
                <w:b w:val="0"/>
                <w:sz w:val="14"/>
                <w:lang w:eastAsia="zh-TW"/>
              </w:rPr>
              <w:t>rint</w:t>
            </w:r>
            <w:r w:rsidR="006E2EB3">
              <w:rPr>
                <w:rFonts w:hint="eastAsia"/>
                <w:b w:val="0"/>
                <w:sz w:val="14"/>
                <w:lang w:eastAsia="zh-TW"/>
              </w:rPr>
              <w:t>描述顯示I g</w:t>
            </w:r>
            <w:r w:rsidR="006E2EB3">
              <w:rPr>
                <w:b w:val="0"/>
                <w:sz w:val="14"/>
                <w:lang w:eastAsia="zh-TW"/>
              </w:rPr>
              <w:t>ot clicked</w:t>
            </w:r>
            <w:r w:rsidR="006E2EB3">
              <w:rPr>
                <w:rFonts w:hint="eastAsia"/>
                <w:b w:val="0"/>
                <w:sz w:val="14"/>
                <w:lang w:eastAsia="zh-TW"/>
              </w:rPr>
              <w:t>訊息</w:t>
            </w:r>
            <w:r w:rsidR="00D03C22">
              <w:rPr>
                <w:rFonts w:hint="eastAsia"/>
                <w:b w:val="0"/>
                <w:sz w:val="14"/>
                <w:lang w:eastAsia="zh-TW"/>
              </w:rPr>
              <w:t>，能在c</w:t>
            </w:r>
            <w:r w:rsidR="00D03C22">
              <w:rPr>
                <w:b w:val="0"/>
                <w:sz w:val="14"/>
                <w:lang w:eastAsia="zh-TW"/>
              </w:rPr>
              <w:t>onsole</w:t>
            </w:r>
            <w:r w:rsidR="00D03C22">
              <w:rPr>
                <w:rFonts w:hint="eastAsia"/>
                <w:b w:val="0"/>
                <w:sz w:val="14"/>
                <w:lang w:eastAsia="zh-TW"/>
              </w:rPr>
              <w:t>看到被點擊正常觸發如圖。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8E06AB" w:rsidP="00D8700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0D3CCF2" wp14:editId="272E9EDC">
                  <wp:extent cx="6479540" cy="150876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D83EE8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141907" w:rsidRPr="00D83EE8" w:rsidRDefault="00BB323C" w:rsidP="00F422D1">
            <w:pPr>
              <w:spacing w:before="100" w:beforeAutospacing="1" w:after="100" w:afterAutospacing="1" w:line="240" w:lineRule="atLeast"/>
              <w:jc w:val="center"/>
              <w:rPr>
                <w:rFonts w:hint="eastAsia"/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 w:rsidR="00E52CE2">
              <w:rPr>
                <w:b w:val="0"/>
                <w:sz w:val="14"/>
                <w:lang w:eastAsia="zh-TW"/>
              </w:rPr>
              <w:t xml:space="preserve"> 5</w:t>
            </w:r>
            <w:r>
              <w:rPr>
                <w:b w:val="0"/>
                <w:sz w:val="14"/>
                <w:lang w:eastAsia="zh-TW"/>
              </w:rPr>
              <w:br/>
            </w:r>
            <w:r w:rsidR="00E52CE2">
              <w:rPr>
                <w:rFonts w:hint="eastAsia"/>
                <w:b w:val="0"/>
                <w:sz w:val="14"/>
                <w:lang w:eastAsia="zh-TW"/>
              </w:rPr>
              <w:t>H</w:t>
            </w:r>
            <w:r w:rsidR="00E52CE2">
              <w:rPr>
                <w:b w:val="0"/>
                <w:sz w:val="14"/>
                <w:lang w:eastAsia="zh-TW"/>
              </w:rPr>
              <w:t>int</w:t>
            </w:r>
            <w:r w:rsidR="00E52CE2">
              <w:rPr>
                <w:rFonts w:hint="eastAsia"/>
                <w:b w:val="0"/>
                <w:sz w:val="14"/>
                <w:lang w:eastAsia="zh-TW"/>
              </w:rPr>
              <w:t>：在_</w:t>
            </w:r>
            <w:proofErr w:type="spellStart"/>
            <w:r w:rsidR="00E52CE2">
              <w:rPr>
                <w:rFonts w:hint="eastAsia"/>
                <w:b w:val="0"/>
                <w:sz w:val="14"/>
                <w:lang w:eastAsia="zh-TW"/>
              </w:rPr>
              <w:t>Ba</w:t>
            </w:r>
            <w:r w:rsidR="00E52CE2">
              <w:rPr>
                <w:b w:val="0"/>
                <w:sz w:val="14"/>
                <w:lang w:eastAsia="zh-TW"/>
              </w:rPr>
              <w:t>llState</w:t>
            </w:r>
            <w:proofErr w:type="spellEnd"/>
            <w:r w:rsidR="00E52CE2">
              <w:rPr>
                <w:b w:val="0"/>
                <w:sz w:val="14"/>
                <w:lang w:eastAsia="zh-TW"/>
              </w:rPr>
              <w:t xml:space="preserve"> </w:t>
            </w:r>
            <w:r w:rsidR="00E52CE2">
              <w:rPr>
                <w:rFonts w:hint="eastAsia"/>
                <w:b w:val="0"/>
                <w:sz w:val="14"/>
                <w:lang w:eastAsia="zh-TW"/>
              </w:rPr>
              <w:t>左括弧{ 後宣告一個變數</w:t>
            </w:r>
            <w:proofErr w:type="spellStart"/>
            <w:r w:rsidR="00E52CE2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E52CE2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E52CE2">
              <w:rPr>
                <w:rFonts w:hint="eastAsia"/>
                <w:b w:val="0"/>
                <w:sz w:val="14"/>
                <w:lang w:eastAsia="zh-TW"/>
              </w:rPr>
              <w:t>為整數0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 w:rsidR="00F422D1">
              <w:rPr>
                <w:b w:val="0"/>
                <w:sz w:val="14"/>
                <w:lang w:eastAsia="zh-TW"/>
              </w:rPr>
              <w:br/>
            </w:r>
            <w:r w:rsidR="005F4F27">
              <w:rPr>
                <w:rFonts w:hint="eastAsia"/>
                <w:b w:val="0"/>
                <w:sz w:val="14"/>
                <w:lang w:eastAsia="zh-TW"/>
              </w:rPr>
              <w:t>引用資料庫</w:t>
            </w:r>
            <w:proofErr w:type="spellStart"/>
            <w:r w:rsidR="005F4F27">
              <w:rPr>
                <w:rFonts w:hint="eastAsia"/>
                <w:b w:val="0"/>
                <w:sz w:val="14"/>
                <w:lang w:eastAsia="zh-TW"/>
              </w:rPr>
              <w:t>d</w:t>
            </w:r>
            <w:r w:rsidR="005F4F27">
              <w:rPr>
                <w:b w:val="0"/>
                <w:sz w:val="14"/>
                <w:lang w:eastAsia="zh-TW"/>
              </w:rPr>
              <w:t>art:math</w:t>
            </w:r>
            <w:proofErr w:type="spellEnd"/>
            <w:r w:rsidR="005F4F27">
              <w:rPr>
                <w:rFonts w:hint="eastAsia"/>
                <w:b w:val="0"/>
                <w:sz w:val="14"/>
                <w:lang w:eastAsia="zh-TW"/>
              </w:rPr>
              <w:t>。</w:t>
            </w:r>
            <w:r w:rsidR="005F4F27">
              <w:rPr>
                <w:b w:val="0"/>
                <w:sz w:val="14"/>
                <w:lang w:eastAsia="zh-TW"/>
              </w:rPr>
              <w:br/>
            </w:r>
            <w:r w:rsidR="005F4F27">
              <w:rPr>
                <w:rFonts w:hint="eastAsia"/>
                <w:b w:val="0"/>
                <w:sz w:val="14"/>
                <w:lang w:eastAsia="zh-TW"/>
              </w:rPr>
              <w:t>當圖片按鈕被按下，使用Random()的</w:t>
            </w:r>
            <w:proofErr w:type="spellStart"/>
            <w:r w:rsidR="005F4F27">
              <w:rPr>
                <w:rFonts w:hint="eastAsia"/>
                <w:b w:val="0"/>
                <w:sz w:val="14"/>
                <w:lang w:eastAsia="zh-TW"/>
              </w:rPr>
              <w:t>n</w:t>
            </w:r>
            <w:r w:rsidR="005F4F27">
              <w:rPr>
                <w:b w:val="0"/>
                <w:sz w:val="14"/>
                <w:lang w:eastAsia="zh-TW"/>
              </w:rPr>
              <w:t>extInt</w:t>
            </w:r>
            <w:proofErr w:type="spellEnd"/>
            <w:r w:rsidR="005F4F27">
              <w:rPr>
                <w:b w:val="0"/>
                <w:sz w:val="14"/>
                <w:lang w:eastAsia="zh-TW"/>
              </w:rPr>
              <w:t>()</w:t>
            </w:r>
            <w:r w:rsidR="005F4F27">
              <w:rPr>
                <w:rFonts w:hint="eastAsia"/>
                <w:b w:val="0"/>
                <w:sz w:val="14"/>
                <w:lang w:eastAsia="zh-TW"/>
              </w:rPr>
              <w:t>方法，使</w:t>
            </w:r>
            <w:proofErr w:type="spellStart"/>
            <w:r w:rsidR="005F4F27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5F4F27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5F4F27">
              <w:rPr>
                <w:rFonts w:hint="eastAsia"/>
                <w:b w:val="0"/>
                <w:sz w:val="14"/>
                <w:lang w:eastAsia="zh-TW"/>
              </w:rPr>
              <w:t>為亂數0-4。</w:t>
            </w:r>
            <w:r w:rsidR="00141907">
              <w:rPr>
                <w:b w:val="0"/>
                <w:sz w:val="14"/>
                <w:lang w:eastAsia="zh-TW"/>
              </w:rPr>
              <w:br/>
            </w:r>
            <w:r w:rsidR="00141907">
              <w:rPr>
                <w:rFonts w:hint="eastAsia"/>
                <w:b w:val="0"/>
                <w:sz w:val="14"/>
                <w:lang w:eastAsia="zh-TW"/>
              </w:rPr>
              <w:t>在c</w:t>
            </w:r>
            <w:r w:rsidR="00141907">
              <w:rPr>
                <w:b w:val="0"/>
                <w:sz w:val="14"/>
                <w:lang w:eastAsia="zh-TW"/>
              </w:rPr>
              <w:t>onsole</w:t>
            </w:r>
            <w:r w:rsidR="00141907">
              <w:rPr>
                <w:rFonts w:hint="eastAsia"/>
                <w:b w:val="0"/>
                <w:sz w:val="14"/>
                <w:lang w:eastAsia="zh-TW"/>
              </w:rPr>
              <w:t>檢視</w:t>
            </w:r>
            <w:r w:rsidR="00EF1600">
              <w:rPr>
                <w:rFonts w:hint="eastAsia"/>
                <w:b w:val="0"/>
                <w:sz w:val="14"/>
                <w:lang w:eastAsia="zh-TW"/>
              </w:rPr>
              <w:t>亂數的變化如圖。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A01BCB" w:rsidP="00D8700C">
            <w:pPr>
              <w:jc w:val="center"/>
              <w:rPr>
                <w:lang w:eastAsia="zh-TW"/>
              </w:rPr>
            </w:pPr>
            <w:r>
              <w:rPr>
                <w:lang w:eastAsia="zh-TW"/>
              </w:rPr>
              <w:lastRenderedPageBreak/>
              <w:pict>
                <v:shape id="_x0000_i1040" type="#_x0000_t75" style="width:92.95pt;height:169.8pt">
                  <v:imagedata r:id="rId18" o:title="Screenshot_1613635882"/>
                </v:shape>
              </w:pict>
            </w:r>
            <w:r>
              <w:rPr>
                <w:lang w:eastAsia="zh-TW"/>
              </w:rPr>
              <w:pict>
                <v:shape id="_x0000_i1057" type="#_x0000_t75" style="width:95.65pt;height:169.8pt">
                  <v:imagedata r:id="rId19" o:title="Screenshot_1613635870"/>
                </v:shape>
              </w:pict>
            </w:r>
            <w:r>
              <w:rPr>
                <w:lang w:eastAsia="zh-TW"/>
              </w:rPr>
              <w:pict>
                <v:shape id="_x0000_i1058" type="#_x0000_t75" style="width:93.5pt;height:169.8pt">
                  <v:imagedata r:id="rId20" o:title="Screenshot_1613635872"/>
                </v:shape>
              </w:pict>
            </w:r>
            <w:r>
              <w:rPr>
                <w:lang w:eastAsia="zh-TW"/>
              </w:rPr>
              <w:pict>
                <v:shape id="_x0000_i1059" type="#_x0000_t75" style="width:95.65pt;height:169.8pt">
                  <v:imagedata r:id="rId21" o:title="Screenshot_1613635877"/>
                </v:shape>
              </w:pict>
            </w:r>
            <w:r>
              <w:rPr>
                <w:lang w:eastAsia="zh-TW"/>
              </w:rPr>
              <w:pict>
                <v:shape id="_x0000_i1060" type="#_x0000_t75" style="width:91.35pt;height:169.8pt">
                  <v:imagedata r:id="rId22" o:title="Screenshot_1613635878"/>
                </v:shape>
              </w:pict>
            </w:r>
          </w:p>
        </w:tc>
      </w:tr>
      <w:tr w:rsidR="00BB323C" w:rsidRPr="001C5236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1C5236" w:rsidRDefault="00BB323C" w:rsidP="00CE2BB5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6</w:t>
            </w:r>
            <w:r>
              <w:rPr>
                <w:b w:val="0"/>
                <w:sz w:val="14"/>
                <w:lang w:eastAsia="zh-TW"/>
              </w:rPr>
              <w:br/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Hi</w:t>
            </w:r>
            <w:r w:rsidR="00F422D1">
              <w:rPr>
                <w:b w:val="0"/>
                <w:sz w:val="14"/>
                <w:lang w:eastAsia="zh-TW"/>
              </w:rPr>
              <w:t>nt</w:t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：將</w:t>
            </w:r>
            <w:proofErr w:type="spellStart"/>
            <w:r w:rsidR="00F422D1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F422D1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F422D1">
              <w:rPr>
                <w:rFonts w:hint="eastAsia"/>
                <w:b w:val="0"/>
                <w:sz w:val="14"/>
                <w:lang w:eastAsia="zh-TW"/>
              </w:rPr>
              <w:t>亂數0-4改為1-5以配合圖片編號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 w:rsidR="00CE2BB5">
              <w:rPr>
                <w:b w:val="0"/>
                <w:sz w:val="14"/>
                <w:lang w:eastAsia="zh-TW"/>
              </w:rPr>
              <w:br/>
            </w:r>
            <w:r w:rsidR="00CE2BB5"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 w:rsidR="00CE2BB5">
              <w:rPr>
                <w:rFonts w:hint="eastAsia"/>
                <w:b w:val="0"/>
                <w:sz w:val="14"/>
                <w:lang w:eastAsia="zh-TW"/>
              </w:rPr>
              <w:t>s</w:t>
            </w:r>
            <w:r w:rsidR="00CE2BB5">
              <w:rPr>
                <w:b w:val="0"/>
                <w:sz w:val="14"/>
                <w:lang w:eastAsia="zh-TW"/>
              </w:rPr>
              <w:t>etState</w:t>
            </w:r>
            <w:proofErr w:type="spellEnd"/>
            <w:r w:rsidR="00CE2BB5">
              <w:rPr>
                <w:b w:val="0"/>
                <w:sz w:val="14"/>
                <w:lang w:eastAsia="zh-TW"/>
              </w:rPr>
              <w:t>()</w:t>
            </w:r>
            <w:r w:rsidR="00CE2BB5">
              <w:rPr>
                <w:rFonts w:hint="eastAsia"/>
                <w:b w:val="0"/>
                <w:sz w:val="14"/>
                <w:lang w:eastAsia="zh-TW"/>
              </w:rPr>
              <w:t>中更新</w:t>
            </w:r>
            <w:proofErr w:type="spellStart"/>
            <w:r w:rsidR="00CE2BB5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CE2BB5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CE2BB5">
              <w:rPr>
                <w:rFonts w:hint="eastAsia"/>
                <w:b w:val="0"/>
                <w:sz w:val="14"/>
                <w:lang w:eastAsia="zh-TW"/>
              </w:rPr>
              <w:t>，</w:t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以</w:t>
            </w:r>
            <w:proofErr w:type="spellStart"/>
            <w:r w:rsidR="00F422D1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F422D1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F422D1">
              <w:rPr>
                <w:rFonts w:hint="eastAsia"/>
                <w:b w:val="0"/>
                <w:sz w:val="14"/>
                <w:lang w:eastAsia="zh-TW"/>
              </w:rPr>
              <w:t>取代圖片編號</w:t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以顯示不同圖片</w:t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。</w:t>
            </w:r>
            <w:r w:rsidR="00F422D1">
              <w:rPr>
                <w:b w:val="0"/>
                <w:sz w:val="14"/>
                <w:lang w:eastAsia="zh-TW"/>
              </w:rPr>
              <w:br/>
            </w:r>
            <w:r w:rsidR="00CE2BB5">
              <w:rPr>
                <w:rFonts w:hint="eastAsia"/>
                <w:b w:val="0"/>
                <w:sz w:val="14"/>
                <w:lang w:eastAsia="zh-TW"/>
              </w:rPr>
              <w:t>完成後</w:t>
            </w:r>
            <w:proofErr w:type="gramStart"/>
            <w:r w:rsidR="00CE2BB5">
              <w:rPr>
                <w:rFonts w:hint="eastAsia"/>
                <w:b w:val="0"/>
                <w:sz w:val="14"/>
                <w:lang w:eastAsia="zh-TW"/>
              </w:rPr>
              <w:t>點擊如圖</w:t>
            </w:r>
            <w:proofErr w:type="gramEnd"/>
            <w:r w:rsidR="00CE2BB5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BB323C" w:rsidP="00D8700C">
            <w:pPr>
              <w:jc w:val="center"/>
              <w:rPr>
                <w:lang w:eastAsia="zh-TW"/>
              </w:rPr>
            </w:pPr>
          </w:p>
        </w:tc>
      </w:tr>
      <w:tr w:rsidR="00BB323C" w:rsidRPr="00D83EE8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D83EE8" w:rsidRDefault="00BB323C" w:rsidP="00A5330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 w:rsidR="00A53309">
              <w:rPr>
                <w:rFonts w:hint="eastAsia"/>
                <w:b w:val="0"/>
                <w:sz w:val="14"/>
                <w:lang w:eastAsia="zh-TW"/>
              </w:rPr>
              <w:t xml:space="preserve"> 7</w:t>
            </w:r>
            <w:r w:rsidR="00A53309">
              <w:rPr>
                <w:b w:val="0"/>
                <w:sz w:val="14"/>
                <w:lang w:eastAsia="zh-TW"/>
              </w:rPr>
              <w:br/>
            </w:r>
            <w:r w:rsidR="00A53309">
              <w:rPr>
                <w:rFonts w:hint="eastAsia"/>
                <w:b w:val="0"/>
                <w:sz w:val="14"/>
                <w:lang w:eastAsia="zh-TW"/>
              </w:rPr>
              <w:t>試著變化這個專案，使它擁有你自己獨特的風格，並且與我們分享。</w:t>
            </w:r>
            <w:r w:rsidRPr="00D83EE8">
              <w:rPr>
                <w:b w:val="0"/>
                <w:sz w:val="14"/>
                <w:lang w:eastAsia="zh-TW"/>
              </w:rPr>
              <w:t xml:space="preserve"> </w:t>
            </w:r>
          </w:p>
        </w:tc>
      </w:tr>
    </w:tbl>
    <w:p w:rsidR="00AC6D90" w:rsidRDefault="00AC6D90">
      <w:pPr>
        <w:rPr>
          <w:rFonts w:eastAsia="SimSun"/>
        </w:rPr>
      </w:pPr>
    </w:p>
    <w:p w:rsidR="00AC6D90" w:rsidRPr="00AC6D90" w:rsidRDefault="00AC6D90">
      <w:pPr>
        <w:rPr>
          <w:rFonts w:eastAsia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S</w:t>
      </w:r>
      <w:r>
        <w:rPr>
          <w:rFonts w:eastAsia="微軟正黑體" w:hint="eastAsia"/>
          <w:lang w:eastAsia="zh-TW"/>
        </w:rPr>
        <w:t>o</w:t>
      </w:r>
      <w:r>
        <w:rPr>
          <w:rFonts w:eastAsia="微軟正黑體"/>
          <w:lang w:eastAsia="zh-TW"/>
        </w:rPr>
        <w:t>lution</w:t>
      </w:r>
      <w:r>
        <w:rPr>
          <w:rFonts w:eastAsia="微軟正黑體" w:hint="eastAsia"/>
          <w:lang w:eastAsia="zh-TW"/>
        </w:rPr>
        <w:t>：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10204"/>
      </w:tblGrid>
      <w:tr w:rsidR="00BA0D73" w:rsidTr="001E4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BA0D73" w:rsidP="001E46BD">
            <w:pPr>
              <w:jc w:val="center"/>
              <w:rPr>
                <w:lang w:eastAsia="zh-TW"/>
              </w:rPr>
            </w:pPr>
          </w:p>
        </w:tc>
      </w:tr>
      <w:tr w:rsidR="00BA0D73" w:rsidRPr="001C5236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1C5236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在此專案中，已經備妥i</w:t>
            </w:r>
            <w:r>
              <w:rPr>
                <w:b w:val="0"/>
                <w:sz w:val="14"/>
                <w:lang w:eastAsia="zh-TW"/>
              </w:rPr>
              <w:t>mages</w:t>
            </w:r>
            <w:r>
              <w:rPr>
                <w:rFonts w:hint="eastAsia"/>
                <w:b w:val="0"/>
                <w:sz w:val="14"/>
                <w:lang w:eastAsia="zh-TW"/>
              </w:rPr>
              <w:t>的圖片，包含5張占卜答案的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p</w:t>
            </w:r>
            <w:r>
              <w:rPr>
                <w:b w:val="0"/>
                <w:sz w:val="14"/>
                <w:lang w:eastAsia="zh-TW"/>
              </w:rPr>
              <w:t>ng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501A3D" w:rsidRDefault="00C118DB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A5B5BF2" wp14:editId="2DE335F8">
                  <wp:extent cx="3600000" cy="2959329"/>
                  <wp:effectExtent l="0" t="0" r="63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95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D83EE8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D83EE8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rFonts w:hint="eastAsia"/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</w:t>
            </w:r>
            <w:r w:rsidRPr="00D83EE8"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：自訂一個新的S</w:t>
            </w:r>
            <w:r>
              <w:rPr>
                <w:b w:val="0"/>
                <w:sz w:val="14"/>
                <w:lang w:eastAsia="zh-TW"/>
              </w:rPr>
              <w:t>tateless widget</w:t>
            </w:r>
            <w:r>
              <w:rPr>
                <w:rFonts w:hint="eastAsia"/>
                <w:b w:val="0"/>
                <w:sz w:val="14"/>
                <w:lang w:eastAsia="zh-TW"/>
              </w:rPr>
              <w:t>，命名為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檔案中。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將適才建立的Stateless widget取代文字null。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中必須包含S</w:t>
            </w:r>
            <w:r>
              <w:rPr>
                <w:b w:val="0"/>
                <w:sz w:val="14"/>
                <w:lang w:eastAsia="zh-TW"/>
              </w:rPr>
              <w:t>caffold</w:t>
            </w:r>
            <w:r>
              <w:rPr>
                <w:rFonts w:hint="eastAsia"/>
                <w:b w:val="0"/>
                <w:sz w:val="14"/>
                <w:lang w:eastAsia="zh-TW"/>
              </w:rPr>
              <w:t>、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A</w:t>
            </w:r>
            <w:r>
              <w:rPr>
                <w:b w:val="0"/>
                <w:sz w:val="14"/>
                <w:lang w:eastAsia="zh-TW"/>
              </w:rPr>
              <w:t>ppBar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、b</w:t>
            </w:r>
            <w:r>
              <w:rPr>
                <w:b w:val="0"/>
                <w:sz w:val="14"/>
                <w:lang w:eastAsia="zh-TW"/>
              </w:rPr>
              <w:t>ody</w:t>
            </w:r>
            <w:r>
              <w:rPr>
                <w:rFonts w:hint="eastAsia"/>
                <w:b w:val="0"/>
                <w:sz w:val="14"/>
                <w:lang w:eastAsia="zh-TW"/>
              </w:rPr>
              <w:t>還要有個Container。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AppBar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的</w:t>
            </w:r>
            <w:proofErr w:type="spellStart"/>
            <w:r>
              <w:rPr>
                <w:b w:val="0"/>
                <w:sz w:val="14"/>
                <w:lang w:eastAsia="zh-TW"/>
              </w:rPr>
              <w:t>bachgroundColor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設置為d</w:t>
            </w:r>
            <w:r>
              <w:rPr>
                <w:b w:val="0"/>
                <w:sz w:val="14"/>
                <w:lang w:eastAsia="zh-TW"/>
              </w:rPr>
              <w:t>ark blue</w:t>
            </w:r>
            <w:r>
              <w:rPr>
                <w:rFonts w:hint="eastAsia"/>
                <w:b w:val="0"/>
                <w:sz w:val="14"/>
                <w:lang w:eastAsia="zh-TW"/>
              </w:rPr>
              <w:t>，並將t</w:t>
            </w:r>
            <w:r>
              <w:rPr>
                <w:b w:val="0"/>
                <w:sz w:val="14"/>
                <w:lang w:eastAsia="zh-TW"/>
              </w:rPr>
              <w:t>itle</w:t>
            </w:r>
            <w:r>
              <w:rPr>
                <w:rFonts w:hint="eastAsia"/>
                <w:b w:val="0"/>
                <w:sz w:val="14"/>
                <w:lang w:eastAsia="zh-TW"/>
              </w:rPr>
              <w:t>設定為As</w:t>
            </w:r>
            <w:r>
              <w:rPr>
                <w:b w:val="0"/>
                <w:sz w:val="14"/>
                <w:lang w:eastAsia="zh-TW"/>
              </w:rPr>
              <w:t>k Me Anything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將Sc</w:t>
            </w:r>
            <w:r>
              <w:rPr>
                <w:b w:val="0"/>
                <w:sz w:val="14"/>
                <w:lang w:eastAsia="zh-TW"/>
              </w:rPr>
              <w:t>affold</w:t>
            </w:r>
            <w:r>
              <w:rPr>
                <w:rFonts w:hint="eastAsia"/>
                <w:b w:val="0"/>
                <w:sz w:val="14"/>
                <w:lang w:eastAsia="zh-TW"/>
              </w:rPr>
              <w:t>的</w:t>
            </w:r>
            <w:r>
              <w:rPr>
                <w:b w:val="0"/>
                <w:sz w:val="14"/>
                <w:lang w:eastAsia="zh-TW"/>
              </w:rPr>
              <w:t>background</w:t>
            </w:r>
            <w:r>
              <w:rPr>
                <w:rFonts w:hint="eastAsia"/>
                <w:b w:val="0"/>
                <w:sz w:val="14"/>
                <w:lang w:eastAsia="zh-TW"/>
              </w:rPr>
              <w:t>設為b</w:t>
            </w:r>
            <w:r>
              <w:rPr>
                <w:b w:val="0"/>
                <w:sz w:val="14"/>
                <w:lang w:eastAsia="zh-TW"/>
              </w:rPr>
              <w:t>lue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執行畫面如圖。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C118DB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70829FDB" wp14:editId="5E3B8B9E">
                  <wp:extent cx="3600000" cy="4683931"/>
                  <wp:effectExtent l="0" t="0" r="635" b="254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68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1C5236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1C5236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rFonts w:hint="eastAsia"/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</w:t>
            </w:r>
            <w:r>
              <w:rPr>
                <w:b w:val="0"/>
                <w:sz w:val="14"/>
                <w:lang w:eastAsia="zh-TW"/>
              </w:rPr>
              <w:t>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檔案中新增一個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S</w:t>
            </w:r>
            <w:r>
              <w:rPr>
                <w:b w:val="0"/>
                <w:sz w:val="14"/>
                <w:lang w:eastAsia="zh-TW"/>
              </w:rPr>
              <w:t>tateful</w:t>
            </w:r>
            <w:proofErr w:type="spellEnd"/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W</w:t>
            </w:r>
            <w:r>
              <w:rPr>
                <w:b w:val="0"/>
                <w:sz w:val="14"/>
                <w:lang w:eastAsia="zh-TW"/>
              </w:rPr>
              <w:t>idget</w:t>
            </w:r>
            <w:r>
              <w:rPr>
                <w:rFonts w:hint="eastAsia"/>
                <w:b w:val="0"/>
                <w:sz w:val="14"/>
                <w:lang w:eastAsia="zh-TW"/>
              </w:rPr>
              <w:t>命名為B</w:t>
            </w:r>
            <w:r>
              <w:rPr>
                <w:b w:val="0"/>
                <w:sz w:val="14"/>
                <w:lang w:eastAsia="zh-TW"/>
              </w:rPr>
              <w:t>all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將Ba</w:t>
            </w:r>
            <w:r>
              <w:rPr>
                <w:b w:val="0"/>
                <w:sz w:val="14"/>
                <w:lang w:eastAsia="zh-TW"/>
              </w:rPr>
              <w:t>ll</w:t>
            </w:r>
            <w:r>
              <w:rPr>
                <w:rFonts w:hint="eastAsia"/>
                <w:b w:val="0"/>
                <w:sz w:val="14"/>
                <w:lang w:eastAsia="zh-TW"/>
              </w:rPr>
              <w:t>取代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Ba</w:t>
            </w:r>
            <w:r>
              <w:rPr>
                <w:b w:val="0"/>
                <w:sz w:val="14"/>
                <w:lang w:eastAsia="zh-TW"/>
              </w:rPr>
              <w:t>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中的C</w:t>
            </w:r>
            <w:r>
              <w:rPr>
                <w:b w:val="0"/>
                <w:sz w:val="14"/>
                <w:lang w:eastAsia="zh-TW"/>
              </w:rPr>
              <w:t>ontainer()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</w:t>
            </w:r>
            <w:r>
              <w:rPr>
                <w:rFonts w:hint="eastAsia"/>
                <w:b w:val="0"/>
                <w:sz w:val="14"/>
                <w:lang w:eastAsia="zh-TW"/>
              </w:rPr>
              <w:t>中必須可以顯示b</w:t>
            </w:r>
            <w:r>
              <w:rPr>
                <w:b w:val="0"/>
                <w:sz w:val="14"/>
                <w:lang w:eastAsia="zh-TW"/>
              </w:rPr>
              <w:t>all1.png</w:t>
            </w:r>
            <w:r>
              <w:rPr>
                <w:rFonts w:hint="eastAsia"/>
                <w:b w:val="0"/>
                <w:sz w:val="14"/>
                <w:lang w:eastAsia="zh-TW"/>
              </w:rPr>
              <w:t>圖片，你不需修改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pubsucpec.yaml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請將圖片置中對齊。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完成後應該如圖。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C118DB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3DB5051D" wp14:editId="52B1D35D">
                  <wp:extent cx="3600000" cy="5165217"/>
                  <wp:effectExtent l="0" t="0" r="63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516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1C5236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1C5236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rFonts w:hint="eastAsia"/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4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Hi</w:t>
            </w:r>
            <w:r>
              <w:rPr>
                <w:b w:val="0"/>
                <w:sz w:val="14"/>
                <w:lang w:eastAsia="zh-TW"/>
              </w:rPr>
              <w:t>nt</w:t>
            </w:r>
            <w:r>
              <w:rPr>
                <w:rFonts w:hint="eastAsia"/>
                <w:b w:val="0"/>
                <w:sz w:val="14"/>
                <w:lang w:eastAsia="zh-TW"/>
              </w:rPr>
              <w:t>：使用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Fl</w:t>
            </w:r>
            <w:r>
              <w:rPr>
                <w:b w:val="0"/>
                <w:sz w:val="14"/>
                <w:lang w:eastAsia="zh-TW"/>
              </w:rPr>
              <w:t>atButton</w:t>
            </w:r>
            <w:proofErr w:type="spellEnd"/>
            <w:r>
              <w:rPr>
                <w:b w:val="0"/>
                <w:sz w:val="14"/>
                <w:lang w:eastAsia="zh-TW"/>
              </w:rPr>
              <w:t xml:space="preserve"> Widget</w:t>
            </w:r>
            <w:r>
              <w:rPr>
                <w:rFonts w:hint="eastAsia"/>
                <w:b w:val="0"/>
                <w:sz w:val="14"/>
                <w:lang w:eastAsia="zh-TW"/>
              </w:rPr>
              <w:t>使得圖片可以被點擊。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在Button被點擊時，增加p</w:t>
            </w:r>
            <w:r>
              <w:rPr>
                <w:b w:val="0"/>
                <w:sz w:val="14"/>
                <w:lang w:eastAsia="zh-TW"/>
              </w:rPr>
              <w:t>rint</w:t>
            </w:r>
            <w:r>
              <w:rPr>
                <w:rFonts w:hint="eastAsia"/>
                <w:b w:val="0"/>
                <w:sz w:val="14"/>
                <w:lang w:eastAsia="zh-TW"/>
              </w:rPr>
              <w:t>描述顯示I g</w:t>
            </w:r>
            <w:r>
              <w:rPr>
                <w:b w:val="0"/>
                <w:sz w:val="14"/>
                <w:lang w:eastAsia="zh-TW"/>
              </w:rPr>
              <w:t>ot clicked</w:t>
            </w:r>
            <w:r>
              <w:rPr>
                <w:rFonts w:hint="eastAsia"/>
                <w:b w:val="0"/>
                <w:sz w:val="14"/>
                <w:lang w:eastAsia="zh-TW"/>
              </w:rPr>
              <w:t>訊息，能在c</w:t>
            </w:r>
            <w:r>
              <w:rPr>
                <w:b w:val="0"/>
                <w:sz w:val="14"/>
                <w:lang w:eastAsia="zh-TW"/>
              </w:rPr>
              <w:t>onsole</w:t>
            </w:r>
            <w:r>
              <w:rPr>
                <w:rFonts w:hint="eastAsia"/>
                <w:b w:val="0"/>
                <w:sz w:val="14"/>
                <w:lang w:eastAsia="zh-TW"/>
              </w:rPr>
              <w:t>看到被點擊正常觸發如圖。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6140F5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3D65A7A8" wp14:editId="6A09614D">
                  <wp:extent cx="3600000" cy="5299065"/>
                  <wp:effectExtent l="0" t="0" r="63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529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D83EE8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D83EE8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rFonts w:hint="eastAsia"/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：在_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Ba</w:t>
            </w:r>
            <w:r>
              <w:rPr>
                <w:b w:val="0"/>
                <w:sz w:val="14"/>
                <w:lang w:eastAsia="zh-TW"/>
              </w:rPr>
              <w:t>llState</w:t>
            </w:r>
            <w:proofErr w:type="spellEnd"/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左括弧{ 後宣告一個變數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為整數0。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引用資料庫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d</w:t>
            </w:r>
            <w:r>
              <w:rPr>
                <w:b w:val="0"/>
                <w:sz w:val="14"/>
                <w:lang w:eastAsia="zh-TW"/>
              </w:rPr>
              <w:t>art:math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當圖片按鈕被按下，使用Random()的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n</w:t>
            </w:r>
            <w:r>
              <w:rPr>
                <w:b w:val="0"/>
                <w:sz w:val="14"/>
                <w:lang w:eastAsia="zh-TW"/>
              </w:rPr>
              <w:t>extInt</w:t>
            </w:r>
            <w:proofErr w:type="spellEnd"/>
            <w:r>
              <w:rPr>
                <w:b w:val="0"/>
                <w:sz w:val="14"/>
                <w:lang w:eastAsia="zh-TW"/>
              </w:rPr>
              <w:t>()</w:t>
            </w:r>
            <w:r>
              <w:rPr>
                <w:rFonts w:hint="eastAsia"/>
                <w:b w:val="0"/>
                <w:sz w:val="14"/>
                <w:lang w:eastAsia="zh-TW"/>
              </w:rPr>
              <w:t>方法，使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為亂數0-4。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在c</w:t>
            </w:r>
            <w:r>
              <w:rPr>
                <w:b w:val="0"/>
                <w:sz w:val="14"/>
                <w:lang w:eastAsia="zh-TW"/>
              </w:rPr>
              <w:t>onsole</w:t>
            </w:r>
            <w:r>
              <w:rPr>
                <w:rFonts w:hint="eastAsia"/>
                <w:b w:val="0"/>
                <w:sz w:val="14"/>
                <w:lang w:eastAsia="zh-TW"/>
              </w:rPr>
              <w:t>檢視亂數的變化如圖。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544141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0672E79" wp14:editId="426205D8">
                  <wp:extent cx="3600000" cy="2844444"/>
                  <wp:effectExtent l="0" t="0" r="635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844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1C5236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1C5236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6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Hi</w:t>
            </w:r>
            <w:r>
              <w:rPr>
                <w:b w:val="0"/>
                <w:sz w:val="14"/>
                <w:lang w:eastAsia="zh-TW"/>
              </w:rPr>
              <w:t>nt</w:t>
            </w:r>
            <w:r>
              <w:rPr>
                <w:rFonts w:hint="eastAsia"/>
                <w:b w:val="0"/>
                <w:sz w:val="14"/>
                <w:lang w:eastAsia="zh-TW"/>
              </w:rPr>
              <w:t>：將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亂數0-4改為1-5以配合圖片編號。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lastRenderedPageBreak/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s</w:t>
            </w:r>
            <w:r>
              <w:rPr>
                <w:b w:val="0"/>
                <w:sz w:val="14"/>
                <w:lang w:eastAsia="zh-TW"/>
              </w:rPr>
              <w:t>etState</w:t>
            </w:r>
            <w:proofErr w:type="spellEnd"/>
            <w:r>
              <w:rPr>
                <w:b w:val="0"/>
                <w:sz w:val="14"/>
                <w:lang w:eastAsia="zh-TW"/>
              </w:rPr>
              <w:t>()</w:t>
            </w:r>
            <w:r>
              <w:rPr>
                <w:rFonts w:hint="eastAsia"/>
                <w:b w:val="0"/>
                <w:sz w:val="14"/>
                <w:lang w:eastAsia="zh-TW"/>
              </w:rPr>
              <w:t>中更新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，以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取代圖片編號以顯示不同圖片。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完成後</w:t>
            </w:r>
            <w:proofErr w:type="gramStart"/>
            <w:r>
              <w:rPr>
                <w:rFonts w:hint="eastAsia"/>
                <w:b w:val="0"/>
                <w:sz w:val="14"/>
                <w:lang w:eastAsia="zh-TW"/>
              </w:rPr>
              <w:t>點擊如圖</w:t>
            </w:r>
            <w:proofErr w:type="gramEnd"/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BA0D73" w:rsidP="001E46BD">
            <w:pPr>
              <w:jc w:val="center"/>
              <w:rPr>
                <w:lang w:eastAsia="zh-TW"/>
              </w:rPr>
            </w:pPr>
          </w:p>
        </w:tc>
      </w:tr>
      <w:tr w:rsidR="00BA0D73" w:rsidRPr="00D83EE8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D83EE8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rFonts w:hint="eastAsia"/>
                <w:b w:val="0"/>
                <w:sz w:val="14"/>
                <w:lang w:eastAsia="zh-TW"/>
              </w:rPr>
              <w:t xml:space="preserve"> 7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試著變化這個專案，使它擁有你自己獨特的風格，並且與我們分享。</w:t>
            </w:r>
            <w:r w:rsidRPr="00D83EE8">
              <w:rPr>
                <w:b w:val="0"/>
                <w:sz w:val="14"/>
                <w:lang w:eastAsia="zh-TW"/>
              </w:rPr>
              <w:t xml:space="preserve"> </w:t>
            </w:r>
          </w:p>
        </w:tc>
      </w:tr>
    </w:tbl>
    <w:p w:rsidR="00A56E3F" w:rsidRPr="00BA0D73" w:rsidRDefault="00A56E3F">
      <w:pPr>
        <w:rPr>
          <w:lang w:eastAsia="zh-TW"/>
        </w:rPr>
      </w:pPr>
    </w:p>
    <w:p w:rsidR="00A56E3F" w:rsidRDefault="00A56E3F" w:rsidP="00A56E3F">
      <w:pPr>
        <w:rPr>
          <w:lang w:eastAsia="zh-TW"/>
        </w:rPr>
      </w:pPr>
      <w:r>
        <w:rPr>
          <w:lang w:eastAsia="zh-TW"/>
        </w:rPr>
        <w:br w:type="page"/>
      </w:r>
    </w:p>
    <w:sectPr w:rsidR="00A56E3F" w:rsidSect="00104B90">
      <w:footerReference w:type="default" r:id="rId28"/>
      <w:pgSz w:w="11906" w:h="16838" w:code="9"/>
      <w:pgMar w:top="851" w:right="851" w:bottom="851" w:left="851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2D86" w:rsidRDefault="00192D86">
      <w:pPr>
        <w:spacing w:after="0"/>
      </w:pPr>
      <w:r>
        <w:separator/>
      </w:r>
    </w:p>
  </w:endnote>
  <w:endnote w:type="continuationSeparator" w:id="0">
    <w:p w:rsidR="00192D86" w:rsidRDefault="00192D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907" w:rsidRPr="00AF4CF2" w:rsidRDefault="00141907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DF3B47">
      <w:rPr>
        <w:noProof/>
        <w:lang w:val="zh-TW" w:eastAsia="zh-TW" w:bidi="zh-TW"/>
      </w:rPr>
      <w:t>4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2D86" w:rsidRDefault="00192D86">
      <w:pPr>
        <w:spacing w:after="0"/>
      </w:pPr>
      <w:r>
        <w:separator/>
      </w:r>
    </w:p>
  </w:footnote>
  <w:footnote w:type="continuationSeparator" w:id="0">
    <w:p w:rsidR="00192D86" w:rsidRDefault="00192D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83856DA"/>
    <w:multiLevelType w:val="hybridMultilevel"/>
    <w:tmpl w:val="D7FEEDF6"/>
    <w:lvl w:ilvl="0" w:tplc="7B889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A7F75CC"/>
    <w:multiLevelType w:val="hybridMultilevel"/>
    <w:tmpl w:val="208A9432"/>
    <w:lvl w:ilvl="0" w:tplc="38E2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511D1C"/>
    <w:multiLevelType w:val="hybridMultilevel"/>
    <w:tmpl w:val="AB4ABCFC"/>
    <w:lvl w:ilvl="0" w:tplc="42F2D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14"/>
  </w:num>
  <w:num w:numId="5">
    <w:abstractNumId w:val="14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5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94"/>
    <w:rsid w:val="0002114C"/>
    <w:rsid w:val="00035627"/>
    <w:rsid w:val="000362C7"/>
    <w:rsid w:val="00037E12"/>
    <w:rsid w:val="00052C99"/>
    <w:rsid w:val="00065CCD"/>
    <w:rsid w:val="00096DA9"/>
    <w:rsid w:val="000A2542"/>
    <w:rsid w:val="000A3DA5"/>
    <w:rsid w:val="000A5B3E"/>
    <w:rsid w:val="000A5F94"/>
    <w:rsid w:val="000B33AA"/>
    <w:rsid w:val="000B3B90"/>
    <w:rsid w:val="000C0399"/>
    <w:rsid w:val="000C3131"/>
    <w:rsid w:val="000C4AB7"/>
    <w:rsid w:val="000F0928"/>
    <w:rsid w:val="001040AF"/>
    <w:rsid w:val="00104B90"/>
    <w:rsid w:val="001066FE"/>
    <w:rsid w:val="00110CE9"/>
    <w:rsid w:val="00115703"/>
    <w:rsid w:val="001166AB"/>
    <w:rsid w:val="00123451"/>
    <w:rsid w:val="0012607E"/>
    <w:rsid w:val="001304F5"/>
    <w:rsid w:val="00131D44"/>
    <w:rsid w:val="00134910"/>
    <w:rsid w:val="001418F9"/>
    <w:rsid w:val="00141907"/>
    <w:rsid w:val="001424D7"/>
    <w:rsid w:val="00146238"/>
    <w:rsid w:val="00154F64"/>
    <w:rsid w:val="001572EE"/>
    <w:rsid w:val="0016209A"/>
    <w:rsid w:val="00170C8F"/>
    <w:rsid w:val="00192D86"/>
    <w:rsid w:val="001A148C"/>
    <w:rsid w:val="001A7847"/>
    <w:rsid w:val="001B2AC6"/>
    <w:rsid w:val="001C1A07"/>
    <w:rsid w:val="001C5236"/>
    <w:rsid w:val="001C7DB2"/>
    <w:rsid w:val="001D0D29"/>
    <w:rsid w:val="001D1AAF"/>
    <w:rsid w:val="001E1E51"/>
    <w:rsid w:val="001E310B"/>
    <w:rsid w:val="001E7EC9"/>
    <w:rsid w:val="001F371A"/>
    <w:rsid w:val="002157BD"/>
    <w:rsid w:val="00216B82"/>
    <w:rsid w:val="00235637"/>
    <w:rsid w:val="0024197D"/>
    <w:rsid w:val="00253A79"/>
    <w:rsid w:val="00261A41"/>
    <w:rsid w:val="002702B4"/>
    <w:rsid w:val="00272128"/>
    <w:rsid w:val="00290CC6"/>
    <w:rsid w:val="00291756"/>
    <w:rsid w:val="00295A34"/>
    <w:rsid w:val="00296D93"/>
    <w:rsid w:val="002A72B9"/>
    <w:rsid w:val="002B14D0"/>
    <w:rsid w:val="002B38F3"/>
    <w:rsid w:val="002C1460"/>
    <w:rsid w:val="002C2A68"/>
    <w:rsid w:val="002D1196"/>
    <w:rsid w:val="002D328F"/>
    <w:rsid w:val="002D6DFC"/>
    <w:rsid w:val="002E32C9"/>
    <w:rsid w:val="002F1CBC"/>
    <w:rsid w:val="002F30E3"/>
    <w:rsid w:val="002F3738"/>
    <w:rsid w:val="003010CF"/>
    <w:rsid w:val="003354E6"/>
    <w:rsid w:val="00350EB5"/>
    <w:rsid w:val="003524E8"/>
    <w:rsid w:val="00354582"/>
    <w:rsid w:val="003565CF"/>
    <w:rsid w:val="0036170C"/>
    <w:rsid w:val="00371903"/>
    <w:rsid w:val="003858A9"/>
    <w:rsid w:val="00390AC5"/>
    <w:rsid w:val="003A0111"/>
    <w:rsid w:val="003B0391"/>
    <w:rsid w:val="003C0C99"/>
    <w:rsid w:val="003C26FC"/>
    <w:rsid w:val="003E2D26"/>
    <w:rsid w:val="003F22E7"/>
    <w:rsid w:val="00412D17"/>
    <w:rsid w:val="004160B2"/>
    <w:rsid w:val="00420487"/>
    <w:rsid w:val="004237AC"/>
    <w:rsid w:val="00423FD3"/>
    <w:rsid w:val="00431979"/>
    <w:rsid w:val="00431D95"/>
    <w:rsid w:val="004323C8"/>
    <w:rsid w:val="00451F0F"/>
    <w:rsid w:val="0047050B"/>
    <w:rsid w:val="00485CD7"/>
    <w:rsid w:val="00486A97"/>
    <w:rsid w:val="0049230C"/>
    <w:rsid w:val="004A1B8F"/>
    <w:rsid w:val="004A6A62"/>
    <w:rsid w:val="004B3A36"/>
    <w:rsid w:val="004C50F0"/>
    <w:rsid w:val="004D38F6"/>
    <w:rsid w:val="004E38D9"/>
    <w:rsid w:val="004E40BF"/>
    <w:rsid w:val="004F1291"/>
    <w:rsid w:val="00501A3D"/>
    <w:rsid w:val="005200F7"/>
    <w:rsid w:val="00524979"/>
    <w:rsid w:val="00527D25"/>
    <w:rsid w:val="005321EA"/>
    <w:rsid w:val="00540212"/>
    <w:rsid w:val="00544141"/>
    <w:rsid w:val="00544E8A"/>
    <w:rsid w:val="005509F4"/>
    <w:rsid w:val="00560F76"/>
    <w:rsid w:val="00567306"/>
    <w:rsid w:val="00581F20"/>
    <w:rsid w:val="0059569D"/>
    <w:rsid w:val="005B110D"/>
    <w:rsid w:val="005B32FF"/>
    <w:rsid w:val="005B5F30"/>
    <w:rsid w:val="005C743B"/>
    <w:rsid w:val="005D0D18"/>
    <w:rsid w:val="005E0DEE"/>
    <w:rsid w:val="005E3C77"/>
    <w:rsid w:val="005F4F27"/>
    <w:rsid w:val="005F508A"/>
    <w:rsid w:val="005F788B"/>
    <w:rsid w:val="00600DAF"/>
    <w:rsid w:val="006140F5"/>
    <w:rsid w:val="00620819"/>
    <w:rsid w:val="00626FD9"/>
    <w:rsid w:val="00645A75"/>
    <w:rsid w:val="0065239D"/>
    <w:rsid w:val="00656DA4"/>
    <w:rsid w:val="00656F7F"/>
    <w:rsid w:val="00661451"/>
    <w:rsid w:val="00671E58"/>
    <w:rsid w:val="00686B9F"/>
    <w:rsid w:val="00691311"/>
    <w:rsid w:val="006926EC"/>
    <w:rsid w:val="006928BC"/>
    <w:rsid w:val="00695307"/>
    <w:rsid w:val="00697470"/>
    <w:rsid w:val="006C7C3A"/>
    <w:rsid w:val="006E04D0"/>
    <w:rsid w:val="006E2EB3"/>
    <w:rsid w:val="006E3F2D"/>
    <w:rsid w:val="006F33B9"/>
    <w:rsid w:val="006F4827"/>
    <w:rsid w:val="006F7190"/>
    <w:rsid w:val="006F754B"/>
    <w:rsid w:val="00702E14"/>
    <w:rsid w:val="00727CF5"/>
    <w:rsid w:val="00730D38"/>
    <w:rsid w:val="00740D31"/>
    <w:rsid w:val="00753F69"/>
    <w:rsid w:val="00763449"/>
    <w:rsid w:val="00776A23"/>
    <w:rsid w:val="007824E9"/>
    <w:rsid w:val="00784615"/>
    <w:rsid w:val="007A0431"/>
    <w:rsid w:val="007A1983"/>
    <w:rsid w:val="007B2E7A"/>
    <w:rsid w:val="007B5E84"/>
    <w:rsid w:val="007C68F5"/>
    <w:rsid w:val="007D10CB"/>
    <w:rsid w:val="007E0C3F"/>
    <w:rsid w:val="007E14FC"/>
    <w:rsid w:val="007E210A"/>
    <w:rsid w:val="007E35C3"/>
    <w:rsid w:val="007E5C2A"/>
    <w:rsid w:val="00817350"/>
    <w:rsid w:val="0082299C"/>
    <w:rsid w:val="008231DB"/>
    <w:rsid w:val="00824B20"/>
    <w:rsid w:val="00833659"/>
    <w:rsid w:val="008350C9"/>
    <w:rsid w:val="00843760"/>
    <w:rsid w:val="00845B46"/>
    <w:rsid w:val="00846F93"/>
    <w:rsid w:val="00855DE9"/>
    <w:rsid w:val="00860FA5"/>
    <w:rsid w:val="00864BAA"/>
    <w:rsid w:val="00865AAC"/>
    <w:rsid w:val="00883B4C"/>
    <w:rsid w:val="00885413"/>
    <w:rsid w:val="00893635"/>
    <w:rsid w:val="008941F0"/>
    <w:rsid w:val="00897784"/>
    <w:rsid w:val="00897894"/>
    <w:rsid w:val="008A2969"/>
    <w:rsid w:val="008A3E77"/>
    <w:rsid w:val="008A497A"/>
    <w:rsid w:val="008B474C"/>
    <w:rsid w:val="008C2D6F"/>
    <w:rsid w:val="008C30D7"/>
    <w:rsid w:val="008D0E60"/>
    <w:rsid w:val="008D416A"/>
    <w:rsid w:val="008D4B83"/>
    <w:rsid w:val="008D6021"/>
    <w:rsid w:val="008E06AB"/>
    <w:rsid w:val="008E40CC"/>
    <w:rsid w:val="009010FE"/>
    <w:rsid w:val="009038DB"/>
    <w:rsid w:val="00905A52"/>
    <w:rsid w:val="0091026B"/>
    <w:rsid w:val="0092222B"/>
    <w:rsid w:val="009236B4"/>
    <w:rsid w:val="009258B8"/>
    <w:rsid w:val="0092620F"/>
    <w:rsid w:val="00926F5E"/>
    <w:rsid w:val="00927538"/>
    <w:rsid w:val="0093514D"/>
    <w:rsid w:val="009550F6"/>
    <w:rsid w:val="00957339"/>
    <w:rsid w:val="00964BBE"/>
    <w:rsid w:val="00970304"/>
    <w:rsid w:val="00977374"/>
    <w:rsid w:val="00990CB0"/>
    <w:rsid w:val="00994147"/>
    <w:rsid w:val="009A2854"/>
    <w:rsid w:val="009A322E"/>
    <w:rsid w:val="009A5E43"/>
    <w:rsid w:val="009C211B"/>
    <w:rsid w:val="009C3719"/>
    <w:rsid w:val="009D1E5C"/>
    <w:rsid w:val="009D3D78"/>
    <w:rsid w:val="009D454E"/>
    <w:rsid w:val="009E337C"/>
    <w:rsid w:val="009F65FA"/>
    <w:rsid w:val="00A01BCB"/>
    <w:rsid w:val="00A05E31"/>
    <w:rsid w:val="00A05F69"/>
    <w:rsid w:val="00A116FD"/>
    <w:rsid w:val="00A22912"/>
    <w:rsid w:val="00A2310A"/>
    <w:rsid w:val="00A31CEE"/>
    <w:rsid w:val="00A53309"/>
    <w:rsid w:val="00A536C2"/>
    <w:rsid w:val="00A54B9F"/>
    <w:rsid w:val="00A56E3F"/>
    <w:rsid w:val="00A665C9"/>
    <w:rsid w:val="00A66C39"/>
    <w:rsid w:val="00A67D06"/>
    <w:rsid w:val="00A76688"/>
    <w:rsid w:val="00A82117"/>
    <w:rsid w:val="00A83C51"/>
    <w:rsid w:val="00A90FD8"/>
    <w:rsid w:val="00A93D44"/>
    <w:rsid w:val="00A93D6C"/>
    <w:rsid w:val="00A96C7F"/>
    <w:rsid w:val="00AA308A"/>
    <w:rsid w:val="00AC1020"/>
    <w:rsid w:val="00AC3080"/>
    <w:rsid w:val="00AC6D90"/>
    <w:rsid w:val="00AD01A8"/>
    <w:rsid w:val="00AE13E2"/>
    <w:rsid w:val="00AE2683"/>
    <w:rsid w:val="00AF4CF2"/>
    <w:rsid w:val="00AF6375"/>
    <w:rsid w:val="00B12F8A"/>
    <w:rsid w:val="00B15429"/>
    <w:rsid w:val="00B40072"/>
    <w:rsid w:val="00B4621A"/>
    <w:rsid w:val="00B52DF1"/>
    <w:rsid w:val="00B55513"/>
    <w:rsid w:val="00B72DF5"/>
    <w:rsid w:val="00B766DC"/>
    <w:rsid w:val="00B86DF4"/>
    <w:rsid w:val="00B9558E"/>
    <w:rsid w:val="00B96BA5"/>
    <w:rsid w:val="00BA0D73"/>
    <w:rsid w:val="00BA5A96"/>
    <w:rsid w:val="00BB323C"/>
    <w:rsid w:val="00BB3410"/>
    <w:rsid w:val="00BD638F"/>
    <w:rsid w:val="00BE2603"/>
    <w:rsid w:val="00BF0737"/>
    <w:rsid w:val="00BF2C78"/>
    <w:rsid w:val="00C05DFD"/>
    <w:rsid w:val="00C118DB"/>
    <w:rsid w:val="00C23AA7"/>
    <w:rsid w:val="00C37949"/>
    <w:rsid w:val="00C37CB3"/>
    <w:rsid w:val="00C4187E"/>
    <w:rsid w:val="00C434B8"/>
    <w:rsid w:val="00C46E57"/>
    <w:rsid w:val="00C6185A"/>
    <w:rsid w:val="00C61BBB"/>
    <w:rsid w:val="00C62476"/>
    <w:rsid w:val="00C67FC2"/>
    <w:rsid w:val="00C70C09"/>
    <w:rsid w:val="00C72950"/>
    <w:rsid w:val="00C74BAC"/>
    <w:rsid w:val="00C81427"/>
    <w:rsid w:val="00C87170"/>
    <w:rsid w:val="00C92988"/>
    <w:rsid w:val="00C9374E"/>
    <w:rsid w:val="00C9432B"/>
    <w:rsid w:val="00C9449A"/>
    <w:rsid w:val="00C959CF"/>
    <w:rsid w:val="00CA4382"/>
    <w:rsid w:val="00CA6C41"/>
    <w:rsid w:val="00CA7742"/>
    <w:rsid w:val="00CB01B2"/>
    <w:rsid w:val="00CC1739"/>
    <w:rsid w:val="00CC70D7"/>
    <w:rsid w:val="00CD4BC1"/>
    <w:rsid w:val="00CD6437"/>
    <w:rsid w:val="00CD7DF8"/>
    <w:rsid w:val="00CE2BB5"/>
    <w:rsid w:val="00CF1F4A"/>
    <w:rsid w:val="00D03C22"/>
    <w:rsid w:val="00D0474F"/>
    <w:rsid w:val="00D1222F"/>
    <w:rsid w:val="00D37016"/>
    <w:rsid w:val="00D457E0"/>
    <w:rsid w:val="00D55288"/>
    <w:rsid w:val="00D83EE8"/>
    <w:rsid w:val="00D8700C"/>
    <w:rsid w:val="00DA11A8"/>
    <w:rsid w:val="00DA1843"/>
    <w:rsid w:val="00DA40FA"/>
    <w:rsid w:val="00DA50D5"/>
    <w:rsid w:val="00DB1BB1"/>
    <w:rsid w:val="00DC2EEB"/>
    <w:rsid w:val="00DC6794"/>
    <w:rsid w:val="00DD15C4"/>
    <w:rsid w:val="00DD1B68"/>
    <w:rsid w:val="00DD7FC9"/>
    <w:rsid w:val="00DE1A4D"/>
    <w:rsid w:val="00DE28D2"/>
    <w:rsid w:val="00DF2306"/>
    <w:rsid w:val="00DF3B47"/>
    <w:rsid w:val="00DF57F5"/>
    <w:rsid w:val="00DF7FB9"/>
    <w:rsid w:val="00E23145"/>
    <w:rsid w:val="00E26A96"/>
    <w:rsid w:val="00E27A9C"/>
    <w:rsid w:val="00E52CE2"/>
    <w:rsid w:val="00E91074"/>
    <w:rsid w:val="00EA0D1D"/>
    <w:rsid w:val="00EB18C1"/>
    <w:rsid w:val="00EC1BF4"/>
    <w:rsid w:val="00EC27C4"/>
    <w:rsid w:val="00EC65D5"/>
    <w:rsid w:val="00EE3C8B"/>
    <w:rsid w:val="00EF1600"/>
    <w:rsid w:val="00EF7B96"/>
    <w:rsid w:val="00F0268B"/>
    <w:rsid w:val="00F11D06"/>
    <w:rsid w:val="00F15848"/>
    <w:rsid w:val="00F23C59"/>
    <w:rsid w:val="00F36DE7"/>
    <w:rsid w:val="00F422D1"/>
    <w:rsid w:val="00F43F55"/>
    <w:rsid w:val="00F478CA"/>
    <w:rsid w:val="00F561CB"/>
    <w:rsid w:val="00F618A5"/>
    <w:rsid w:val="00F61DF6"/>
    <w:rsid w:val="00F62364"/>
    <w:rsid w:val="00F649AF"/>
    <w:rsid w:val="00F6518F"/>
    <w:rsid w:val="00F672B0"/>
    <w:rsid w:val="00F71D52"/>
    <w:rsid w:val="00F739E2"/>
    <w:rsid w:val="00FA08DB"/>
    <w:rsid w:val="00FA21D8"/>
    <w:rsid w:val="00FA7686"/>
    <w:rsid w:val="00FB092A"/>
    <w:rsid w:val="00FB1602"/>
    <w:rsid w:val="00FB56E8"/>
    <w:rsid w:val="00FC50DF"/>
    <w:rsid w:val="00FE0042"/>
    <w:rsid w:val="00FF048F"/>
    <w:rsid w:val="00FF12DA"/>
    <w:rsid w:val="00FF5A39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2062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2790A5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1A606E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2790A5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2790A5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1A606E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1A606E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2790A5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2790A5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  <w:tblPr/>
      <w:tcPr>
        <w:tcBorders>
          <w:top w:val="nil"/>
          <w:left w:val="nil"/>
          <w:bottom w:val="single" w:sz="4" w:space="0" w:color="2790A5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2790A5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2790A5" w:themeColor="accent1" w:themeShade="BF"/>
        <w:left w:val="single" w:sz="2" w:space="10" w:color="2790A5" w:themeColor="accent1" w:themeShade="BF"/>
        <w:bottom w:val="single" w:sz="2" w:space="10" w:color="2790A5" w:themeColor="accent1" w:themeShade="BF"/>
        <w:right w:val="single" w:sz="2" w:space="10" w:color="2790A5" w:themeColor="accent1" w:themeShade="BF"/>
      </w:pBdr>
      <w:ind w:left="1152" w:right="1152"/>
    </w:pPr>
    <w:rPr>
      <w:i/>
      <w:iCs/>
      <w:color w:val="2790A5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545454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</w:rPr>
      <w:tblPr/>
      <w:tcPr>
        <w:shd w:val="clear" w:color="auto" w:fill="B2E3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3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</w:rPr>
      <w:tblPr/>
      <w:tcPr>
        <w:shd w:val="clear" w:color="auto" w:fill="FFE39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39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</w:rPr>
      <w:tblPr/>
      <w:tcPr>
        <w:shd w:val="clear" w:color="auto" w:fill="D6EC9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C9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</w:rPr>
      <w:tblPr/>
      <w:tcPr>
        <w:shd w:val="clear" w:color="auto" w:fill="FBC59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59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</w:rPr>
      <w:tblPr/>
      <w:tcPr>
        <w:shd w:val="clear" w:color="auto" w:fill="94EF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</w:rPr>
      <w:tblPr/>
      <w:tcPr>
        <w:shd w:val="clear" w:color="auto" w:fill="EEAF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AF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8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A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6" w:themeFill="accent4" w:themeFillShade="CC"/>
      </w:tcPr>
    </w:tblStylePr>
    <w:tblStylePr w:type="lastRow">
      <w:rPr>
        <w:b/>
        <w:bCs/>
        <w:color w:val="BE590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0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951C" w:themeFill="accent3" w:themeFillShade="CC"/>
      </w:tcPr>
    </w:tblStylePr>
    <w:tblStylePr w:type="lastRow">
      <w:rPr>
        <w:b/>
        <w:bCs/>
        <w:color w:val="729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2629" w:themeFill="accent6" w:themeFillShade="CC"/>
      </w:tcPr>
    </w:tblStylePr>
    <w:tblStylePr w:type="lastRow">
      <w:rPr>
        <w:b/>
        <w:bCs/>
        <w:color w:val="B2262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B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5" w:themeFillShade="CC"/>
      </w:tcPr>
    </w:tblStylePr>
    <w:tblStylePr w:type="lastRow">
      <w:rPr>
        <w:b/>
        <w:bCs/>
        <w:color w:val="158F7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7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7484" w:themeColor="accent1" w:themeShade="99"/>
          <w:insideV w:val="nil"/>
        </w:tcBorders>
        <w:shd w:val="clear" w:color="auto" w:fill="1F7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7484" w:themeFill="accent1" w:themeFillShade="99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9FD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6E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6E00" w:themeColor="accent2" w:themeShade="99"/>
          <w:insideV w:val="nil"/>
        </w:tcBorders>
        <w:shd w:val="clear" w:color="auto" w:fill="966E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6E00" w:themeFill="accent2" w:themeFillShade="99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DC7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E7008" w:themeColor="accent4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7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7015" w:themeColor="accent3" w:themeShade="99"/>
          <w:insideV w:val="nil"/>
        </w:tcBorders>
        <w:shd w:val="clear" w:color="auto" w:fill="557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7015" w:themeFill="accent3" w:themeFillShade="99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0BB23" w:themeColor="accent3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4" w:themeColor="accent4" w:themeShade="99"/>
          <w:insideV w:val="nil"/>
        </w:tcBorders>
        <w:shd w:val="clear" w:color="auto" w:fill="8E420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4" w:themeFill="accent4" w:themeFillShade="99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AB77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D5393D" w:themeColor="accent6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5" w:themeShade="99"/>
          <w:insideV w:val="nil"/>
        </w:tcBorders>
        <w:shd w:val="clear" w:color="auto" w:fill="0F6B5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5" w:themeFillShade="99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7AEBD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5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B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1C1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1C1E" w:themeColor="accent6" w:themeShade="99"/>
          <w:insideV w:val="nil"/>
        </w:tcBorders>
        <w:shd w:val="clear" w:color="auto" w:fill="851C1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1E" w:themeFill="accent6" w:themeFillShade="99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A9C9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60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90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9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5C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8B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5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171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232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semiHidden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138576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B2E3ED" w:themeColor="accent1" w:themeTint="66"/>
        <w:left w:val="single" w:sz="4" w:space="0" w:color="B2E3ED" w:themeColor="accent1" w:themeTint="66"/>
        <w:bottom w:val="single" w:sz="4" w:space="0" w:color="B2E3ED" w:themeColor="accent1" w:themeTint="66"/>
        <w:right w:val="single" w:sz="4" w:space="0" w:color="B2E3ED" w:themeColor="accent1" w:themeTint="66"/>
        <w:insideH w:val="single" w:sz="4" w:space="0" w:color="B2E3ED" w:themeColor="accent1" w:themeTint="66"/>
        <w:insideV w:val="single" w:sz="4" w:space="0" w:color="B2E3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FE397" w:themeColor="accent2" w:themeTint="66"/>
        <w:left w:val="single" w:sz="4" w:space="0" w:color="FFE397" w:themeColor="accent2" w:themeTint="66"/>
        <w:bottom w:val="single" w:sz="4" w:space="0" w:color="FFE397" w:themeColor="accent2" w:themeTint="66"/>
        <w:right w:val="single" w:sz="4" w:space="0" w:color="FFE397" w:themeColor="accent2" w:themeTint="66"/>
        <w:insideH w:val="single" w:sz="4" w:space="0" w:color="FFE397" w:themeColor="accent2" w:themeTint="66"/>
        <w:insideV w:val="single" w:sz="4" w:space="0" w:color="FFE39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6EC9D" w:themeColor="accent3" w:themeTint="66"/>
        <w:left w:val="single" w:sz="4" w:space="0" w:color="D6EC9D" w:themeColor="accent3" w:themeTint="66"/>
        <w:bottom w:val="single" w:sz="4" w:space="0" w:color="D6EC9D" w:themeColor="accent3" w:themeTint="66"/>
        <w:right w:val="single" w:sz="4" w:space="0" w:color="D6EC9D" w:themeColor="accent3" w:themeTint="66"/>
        <w:insideH w:val="single" w:sz="4" w:space="0" w:color="D6EC9D" w:themeColor="accent3" w:themeTint="66"/>
        <w:insideV w:val="single" w:sz="4" w:space="0" w:color="D6EC9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BC598" w:themeColor="accent4" w:themeTint="66"/>
        <w:left w:val="single" w:sz="4" w:space="0" w:color="FBC598" w:themeColor="accent4" w:themeTint="66"/>
        <w:bottom w:val="single" w:sz="4" w:space="0" w:color="FBC598" w:themeColor="accent4" w:themeTint="66"/>
        <w:right w:val="single" w:sz="4" w:space="0" w:color="FBC598" w:themeColor="accent4" w:themeTint="66"/>
        <w:insideH w:val="single" w:sz="4" w:space="0" w:color="FBC598" w:themeColor="accent4" w:themeTint="66"/>
        <w:insideV w:val="single" w:sz="4" w:space="0" w:color="FBC59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4EFE3" w:themeColor="accent5" w:themeTint="66"/>
        <w:left w:val="single" w:sz="4" w:space="0" w:color="94EFE3" w:themeColor="accent5" w:themeTint="66"/>
        <w:bottom w:val="single" w:sz="4" w:space="0" w:color="94EFE3" w:themeColor="accent5" w:themeTint="66"/>
        <w:right w:val="single" w:sz="4" w:space="0" w:color="94EFE3" w:themeColor="accent5" w:themeTint="66"/>
        <w:insideH w:val="single" w:sz="4" w:space="0" w:color="94EFE3" w:themeColor="accent5" w:themeTint="66"/>
        <w:insideV w:val="single" w:sz="4" w:space="0" w:color="94EF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EAFB1" w:themeColor="accent6" w:themeTint="66"/>
        <w:left w:val="single" w:sz="4" w:space="0" w:color="EEAFB1" w:themeColor="accent6" w:themeTint="66"/>
        <w:bottom w:val="single" w:sz="4" w:space="0" w:color="EEAFB1" w:themeColor="accent6" w:themeTint="66"/>
        <w:right w:val="single" w:sz="4" w:space="0" w:color="EEAFB1" w:themeColor="accent6" w:themeTint="66"/>
        <w:insideH w:val="single" w:sz="4" w:space="0" w:color="EEAFB1" w:themeColor="accent6" w:themeTint="66"/>
        <w:insideV w:val="single" w:sz="4" w:space="0" w:color="EEAFB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8CD5E4" w:themeColor="accent1" w:themeTint="99"/>
        <w:bottom w:val="single" w:sz="2" w:space="0" w:color="8CD5E4" w:themeColor="accent1" w:themeTint="99"/>
        <w:insideH w:val="single" w:sz="2" w:space="0" w:color="8CD5E4" w:themeColor="accent1" w:themeTint="99"/>
        <w:insideV w:val="single" w:sz="2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5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FD663" w:themeColor="accent2" w:themeTint="99"/>
        <w:bottom w:val="single" w:sz="2" w:space="0" w:color="FFD663" w:themeColor="accent2" w:themeTint="99"/>
        <w:insideH w:val="single" w:sz="2" w:space="0" w:color="FFD663" w:themeColor="accent2" w:themeTint="99"/>
        <w:insideV w:val="single" w:sz="2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66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1E36D" w:themeColor="accent3" w:themeTint="99"/>
        <w:bottom w:val="single" w:sz="2" w:space="0" w:color="C1E36D" w:themeColor="accent3" w:themeTint="99"/>
        <w:insideH w:val="single" w:sz="2" w:space="0" w:color="C1E36D" w:themeColor="accent3" w:themeTint="99"/>
        <w:insideV w:val="single" w:sz="2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E36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9A865" w:themeColor="accent4" w:themeTint="99"/>
        <w:bottom w:val="single" w:sz="2" w:space="0" w:color="F9A865" w:themeColor="accent4" w:themeTint="99"/>
        <w:insideH w:val="single" w:sz="2" w:space="0" w:color="F9A865" w:themeColor="accent4" w:themeTint="99"/>
        <w:insideV w:val="single" w:sz="2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A86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5FE7D5" w:themeColor="accent5" w:themeTint="99"/>
        <w:bottom w:val="single" w:sz="2" w:space="0" w:color="5FE7D5" w:themeColor="accent5" w:themeTint="99"/>
        <w:insideH w:val="single" w:sz="2" w:space="0" w:color="5FE7D5" w:themeColor="accent5" w:themeTint="99"/>
        <w:insideV w:val="single" w:sz="2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5888A" w:themeColor="accent6" w:themeTint="99"/>
        <w:bottom w:val="single" w:sz="2" w:space="0" w:color="E5888A" w:themeColor="accent6" w:themeTint="99"/>
        <w:insideH w:val="single" w:sz="2" w:space="0" w:color="E5888A" w:themeColor="accent6" w:themeTint="99"/>
        <w:insideV w:val="single" w:sz="2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888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B2E3ED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E397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D6EC9D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BC598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94EFE3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EAFB1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character" w:customStyle="1" w:styleId="Hashtag">
    <w:name w:val="Hashtag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90A5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2790A5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1A606E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BB8900" w:themeColor="accent2" w:themeShade="BF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2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2790A5" w:themeColor="accent1" w:themeShade="BF"/>
        <w:bottom w:val="single" w:sz="4" w:space="10" w:color="2790A5" w:themeColor="accent1" w:themeShade="BF"/>
      </w:pBdr>
      <w:spacing w:before="360" w:after="360"/>
      <w:ind w:left="864" w:right="864"/>
      <w:jc w:val="center"/>
    </w:pPr>
    <w:rPr>
      <w:i/>
      <w:iCs/>
      <w:color w:val="2790A5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2790A5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1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  <w:shd w:val="clear" w:color="auto" w:fill="CFEEF4" w:themeFill="accent1" w:themeFillTint="3F"/>
      </w:tcPr>
    </w:tblStylePr>
    <w:tblStylePr w:type="band2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1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  <w:shd w:val="clear" w:color="auto" w:fill="FFEEBE" w:themeFill="accent2" w:themeFillTint="3F"/>
      </w:tcPr>
    </w:tblStylePr>
    <w:tblStylePr w:type="band2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1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  <w:shd w:val="clear" w:color="auto" w:fill="E5F3C2" w:themeFill="accent3" w:themeFillTint="3F"/>
      </w:tcPr>
    </w:tblStylePr>
    <w:tblStylePr w:type="band2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1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  <w:shd w:val="clear" w:color="auto" w:fill="FDDBBF" w:themeFill="accent4" w:themeFillTint="3F"/>
      </w:tcPr>
    </w:tblStylePr>
    <w:tblStylePr w:type="band2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1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  <w:shd w:val="clear" w:color="auto" w:fill="BCF5ED" w:themeFill="accent5" w:themeFillTint="3F"/>
      </w:tcPr>
    </w:tblStylePr>
    <w:tblStylePr w:type="band2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1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  <w:shd w:val="clear" w:color="auto" w:fill="F4CECE" w:themeFill="accent6" w:themeFillTint="3F"/>
      </w:tcPr>
    </w:tblStylePr>
    <w:tblStylePr w:type="band2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unhideWhenUsed/>
    <w:qFormat/>
    <w:rsid w:val="00AF4CF2"/>
    <w:pPr>
      <w:ind w:left="720"/>
      <w:contextualSpacing/>
    </w:pPr>
  </w:style>
  <w:style w:type="table" w:styleId="13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bottom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bottom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bottom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bottom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bottom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bottom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40BAD2" w:themeColor="accent1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BAD2" w:themeColor="accent1"/>
          <w:right w:val="single" w:sz="4" w:space="0" w:color="40BAD2" w:themeColor="accent1"/>
        </w:tcBorders>
      </w:tcPr>
    </w:tblStylePr>
    <w:tblStylePr w:type="band1Horz">
      <w:tblPr/>
      <w:tcPr>
        <w:tcBorders>
          <w:top w:val="single" w:sz="4" w:space="0" w:color="40BAD2" w:themeColor="accent1"/>
          <w:bottom w:val="single" w:sz="4" w:space="0" w:color="40BA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BAD2" w:themeColor="accent1"/>
          <w:left w:val="nil"/>
        </w:tcBorders>
      </w:tcPr>
    </w:tblStylePr>
    <w:tblStylePr w:type="swCell">
      <w:tblPr/>
      <w:tcPr>
        <w:tcBorders>
          <w:top w:val="double" w:sz="4" w:space="0" w:color="40BA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B900" w:themeColor="accent2"/>
          <w:right w:val="single" w:sz="4" w:space="0" w:color="FAB900" w:themeColor="accent2"/>
        </w:tcBorders>
      </w:tcPr>
    </w:tblStylePr>
    <w:tblStylePr w:type="band1Horz">
      <w:tblPr/>
      <w:tcPr>
        <w:tcBorders>
          <w:top w:val="single" w:sz="4" w:space="0" w:color="FAB900" w:themeColor="accent2"/>
          <w:bottom w:val="single" w:sz="4" w:space="0" w:color="FAB9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B900" w:themeColor="accent2"/>
          <w:left w:val="nil"/>
        </w:tcBorders>
      </w:tcPr>
    </w:tblStylePr>
    <w:tblStylePr w:type="swCell">
      <w:tblPr/>
      <w:tcPr>
        <w:tcBorders>
          <w:top w:val="double" w:sz="4" w:space="0" w:color="FAB9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90BB23" w:themeColor="accent3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BB23" w:themeColor="accent3"/>
          <w:right w:val="single" w:sz="4" w:space="0" w:color="90BB23" w:themeColor="accent3"/>
        </w:tcBorders>
      </w:tcPr>
    </w:tblStylePr>
    <w:tblStylePr w:type="band1Horz">
      <w:tblPr/>
      <w:tcPr>
        <w:tcBorders>
          <w:top w:val="single" w:sz="4" w:space="0" w:color="90BB23" w:themeColor="accent3"/>
          <w:bottom w:val="single" w:sz="4" w:space="0" w:color="90BB2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BB23" w:themeColor="accent3"/>
          <w:left w:val="nil"/>
        </w:tcBorders>
      </w:tcPr>
    </w:tblStylePr>
    <w:tblStylePr w:type="swCell">
      <w:tblPr/>
      <w:tcPr>
        <w:tcBorders>
          <w:top w:val="double" w:sz="4" w:space="0" w:color="90BB23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E7008" w:themeColor="accent4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7008" w:themeColor="accent4"/>
          <w:right w:val="single" w:sz="4" w:space="0" w:color="EE7008" w:themeColor="accent4"/>
        </w:tcBorders>
      </w:tcPr>
    </w:tblStylePr>
    <w:tblStylePr w:type="band1Horz">
      <w:tblPr/>
      <w:tcPr>
        <w:tcBorders>
          <w:top w:val="single" w:sz="4" w:space="0" w:color="EE7008" w:themeColor="accent4"/>
          <w:bottom w:val="single" w:sz="4" w:space="0" w:color="EE700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7008" w:themeColor="accent4"/>
          <w:left w:val="nil"/>
        </w:tcBorders>
      </w:tcPr>
    </w:tblStylePr>
    <w:tblStylePr w:type="swCell">
      <w:tblPr/>
      <w:tcPr>
        <w:tcBorders>
          <w:top w:val="double" w:sz="4" w:space="0" w:color="EE7008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1AB39F" w:themeColor="accent5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5"/>
          <w:right w:val="single" w:sz="4" w:space="0" w:color="1AB39F" w:themeColor="accent5"/>
        </w:tcBorders>
      </w:tcPr>
    </w:tblStylePr>
    <w:tblStylePr w:type="band1Horz">
      <w:tblPr/>
      <w:tcPr>
        <w:tcBorders>
          <w:top w:val="single" w:sz="4" w:space="0" w:color="1AB39F" w:themeColor="accent5"/>
          <w:bottom w:val="single" w:sz="4" w:space="0" w:color="1AB39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5"/>
          <w:left w:val="nil"/>
        </w:tcBorders>
      </w:tcPr>
    </w:tblStylePr>
    <w:tblStylePr w:type="swCell">
      <w:tblPr/>
      <w:tcPr>
        <w:tcBorders>
          <w:top w:val="double" w:sz="4" w:space="0" w:color="1AB39F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5393D" w:themeColor="accent6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393D" w:themeColor="accent6"/>
          <w:right w:val="single" w:sz="4" w:space="0" w:color="D5393D" w:themeColor="accent6"/>
        </w:tcBorders>
      </w:tcPr>
    </w:tblStylePr>
    <w:tblStylePr w:type="band1Horz">
      <w:tblPr/>
      <w:tcPr>
        <w:tcBorders>
          <w:top w:val="single" w:sz="4" w:space="0" w:color="D5393D" w:themeColor="accent6"/>
          <w:bottom w:val="single" w:sz="4" w:space="0" w:color="D5393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393D" w:themeColor="accent6"/>
          <w:left w:val="nil"/>
        </w:tcBorders>
      </w:tcPr>
    </w:tblStylePr>
    <w:tblStylePr w:type="swCell">
      <w:tblPr/>
      <w:tcPr>
        <w:tcBorders>
          <w:top w:val="double" w:sz="4" w:space="0" w:color="D5393D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tblBorders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B900" w:themeColor="accent2"/>
        <w:left w:val="single" w:sz="24" w:space="0" w:color="FAB900" w:themeColor="accent2"/>
        <w:bottom w:val="single" w:sz="24" w:space="0" w:color="FAB900" w:themeColor="accent2"/>
        <w:right w:val="single" w:sz="24" w:space="0" w:color="FAB900" w:themeColor="accent2"/>
      </w:tblBorders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BB23" w:themeColor="accent3"/>
        <w:left w:val="single" w:sz="24" w:space="0" w:color="90BB23" w:themeColor="accent3"/>
        <w:bottom w:val="single" w:sz="24" w:space="0" w:color="90BB23" w:themeColor="accent3"/>
        <w:right w:val="single" w:sz="24" w:space="0" w:color="90BB23" w:themeColor="accent3"/>
      </w:tblBorders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7008" w:themeColor="accent4"/>
        <w:left w:val="single" w:sz="24" w:space="0" w:color="EE7008" w:themeColor="accent4"/>
        <w:bottom w:val="single" w:sz="24" w:space="0" w:color="EE7008" w:themeColor="accent4"/>
        <w:right w:val="single" w:sz="24" w:space="0" w:color="EE7008" w:themeColor="accent4"/>
      </w:tblBorders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5"/>
        <w:left w:val="single" w:sz="24" w:space="0" w:color="1AB39F" w:themeColor="accent5"/>
        <w:bottom w:val="single" w:sz="24" w:space="0" w:color="1AB39F" w:themeColor="accent5"/>
        <w:right w:val="single" w:sz="24" w:space="0" w:color="1AB39F" w:themeColor="accent5"/>
      </w:tblBorders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393D" w:themeColor="accent6"/>
        <w:left w:val="single" w:sz="24" w:space="0" w:color="D5393D" w:themeColor="accent6"/>
        <w:bottom w:val="single" w:sz="24" w:space="0" w:color="D5393D" w:themeColor="accent6"/>
        <w:right w:val="single" w:sz="24" w:space="0" w:color="D5393D" w:themeColor="accent6"/>
      </w:tblBorders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40BAD2" w:themeColor="accent1"/>
        <w:bottom w:val="single" w:sz="4" w:space="0" w:color="40BA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0BA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AB900" w:themeColor="accent2"/>
        <w:bottom w:val="single" w:sz="4" w:space="0" w:color="FAB9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AB9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90BB23" w:themeColor="accent3"/>
        <w:bottom w:val="single" w:sz="4" w:space="0" w:color="90BB2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0BB2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EE7008" w:themeColor="accent4"/>
        <w:bottom w:val="single" w:sz="4" w:space="0" w:color="EE700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E700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1AB39F" w:themeColor="accent5"/>
        <w:bottom w:val="single" w:sz="4" w:space="0" w:color="1AB39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D5393D" w:themeColor="accent6"/>
        <w:bottom w:val="single" w:sz="4" w:space="0" w:color="D5393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393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BA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BA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BA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BA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B9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B9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B9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B9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BB2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BB2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BB2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BB2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700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700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700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700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393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393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393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393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4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  <w:insideV w:val="single" w:sz="8" w:space="0" w:color="6FCBDD" w:themeColor="accent1" w:themeTint="BF"/>
      </w:tblBorders>
    </w:tblPr>
    <w:tcPr>
      <w:shd w:val="clear" w:color="auto" w:fill="CFEE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CB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  <w:insideV w:val="single" w:sz="8" w:space="0" w:color="FFCB3C" w:themeColor="accent2" w:themeTint="BF"/>
      </w:tblBorders>
    </w:tblPr>
    <w:tcPr>
      <w:shd w:val="clear" w:color="auto" w:fill="FFEEB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B3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  <w:insideV w:val="single" w:sz="8" w:space="0" w:color="B2DD49" w:themeColor="accent3" w:themeTint="BF"/>
      </w:tblBorders>
    </w:tblPr>
    <w:tcPr>
      <w:shd w:val="clear" w:color="auto" w:fill="E5F3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D4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  <w:insideV w:val="single" w:sz="8" w:space="0" w:color="F8923F" w:themeColor="accent4" w:themeTint="BF"/>
      </w:tblBorders>
    </w:tblPr>
    <w:tcPr>
      <w:shd w:val="clear" w:color="auto" w:fill="FDDB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23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  <w:insideV w:val="single" w:sz="8" w:space="0" w:color="37E2CB" w:themeColor="accent5" w:themeTint="BF"/>
      </w:tblBorders>
    </w:tblPr>
    <w:tcPr>
      <w:shd w:val="clear" w:color="auto" w:fill="BCF5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  <w:insideV w:val="single" w:sz="8" w:space="0" w:color="DF6A6D" w:themeColor="accent6" w:themeTint="BF"/>
      </w:tblBorders>
    </w:tblPr>
    <w:tcPr>
      <w:shd w:val="clear" w:color="auto" w:fill="F4CE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6A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cPr>
      <w:shd w:val="clear" w:color="auto" w:fill="CFEE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F6" w:themeFill="accent1" w:themeFillTint="33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tcBorders>
          <w:insideH w:val="single" w:sz="6" w:space="0" w:color="40BAD2" w:themeColor="accent1"/>
          <w:insideV w:val="single" w:sz="6" w:space="0" w:color="40BAD2" w:themeColor="accent1"/>
        </w:tcBorders>
        <w:shd w:val="clear" w:color="auto" w:fill="9FD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cPr>
      <w:shd w:val="clear" w:color="auto" w:fill="FFEEB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B" w:themeFill="accent2" w:themeFillTint="33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tcBorders>
          <w:insideH w:val="single" w:sz="6" w:space="0" w:color="FAB900" w:themeColor="accent2"/>
          <w:insideV w:val="single" w:sz="6" w:space="0" w:color="FAB900" w:themeColor="accent2"/>
        </w:tcBorders>
        <w:shd w:val="clear" w:color="auto" w:fill="FFDC7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cPr>
      <w:shd w:val="clear" w:color="auto" w:fill="E5F3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6CE" w:themeFill="accent3" w:themeFillTint="33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tcBorders>
          <w:insideH w:val="single" w:sz="6" w:space="0" w:color="90BB23" w:themeColor="accent3"/>
          <w:insideV w:val="single" w:sz="6" w:space="0" w:color="90BB23" w:themeColor="accent3"/>
        </w:tcBorders>
        <w:shd w:val="clear" w:color="auto" w:fill="CCE88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cPr>
      <w:shd w:val="clear" w:color="auto" w:fill="FDDBB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2CB" w:themeFill="accent4" w:themeFillTint="33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tcBorders>
          <w:insideH w:val="single" w:sz="6" w:space="0" w:color="EE7008" w:themeColor="accent4"/>
          <w:insideV w:val="single" w:sz="6" w:space="0" w:color="EE7008" w:themeColor="accent4"/>
        </w:tcBorders>
        <w:shd w:val="clear" w:color="auto" w:fill="FAB7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cPr>
      <w:shd w:val="clear" w:color="auto" w:fill="BCF5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5" w:themeFillTint="33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tcBorders>
          <w:insideH w:val="single" w:sz="6" w:space="0" w:color="1AB39F" w:themeColor="accent5"/>
          <w:insideV w:val="single" w:sz="6" w:space="0" w:color="1AB39F" w:themeColor="accent5"/>
        </w:tcBorders>
        <w:shd w:val="clear" w:color="auto" w:fill="7AEBD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cPr>
      <w:shd w:val="clear" w:color="auto" w:fill="F4CE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B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7D8" w:themeFill="accent6" w:themeFillTint="33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tcBorders>
          <w:insideH w:val="single" w:sz="6" w:space="0" w:color="D5393D" w:themeColor="accent6"/>
          <w:insideV w:val="single" w:sz="6" w:space="0" w:color="D5393D" w:themeColor="accent6"/>
        </w:tcBorders>
        <w:shd w:val="clear" w:color="auto" w:fill="EA9C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D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DC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B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C7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C7D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3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88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886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BB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77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77F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E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9C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9C9E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0BAD2" w:themeColor="accen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shd w:val="clear" w:color="auto" w:fill="CFEE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B900" w:themeColor="accent2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shd w:val="clear" w:color="auto" w:fill="FFEEBE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BB23" w:themeColor="accent3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shd w:val="clear" w:color="auto" w:fill="E5F3C2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7008" w:themeColor="accent4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shd w:val="clear" w:color="auto" w:fill="FDDBB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5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shd w:val="clear" w:color="auto" w:fill="BCF5ED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393D" w:themeColor="accent6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shd w:val="clear" w:color="auto" w:fill="F4CECE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0BA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BA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BA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B9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B9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B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BB2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BB2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3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700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700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B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393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393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EC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B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3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B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E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7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SmartHyperlink">
    <w:name w:val="Smart 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2790A5" w:themeColor="accent1" w:themeShade="BF"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33A6CCEFA62476F95FC8A08BA86C49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031A12-C4A2-4849-AA67-D34A6EED4AFE}"/>
      </w:docPartPr>
      <w:docPartBody>
        <w:p w:rsidR="00D82750" w:rsidRDefault="004A75AC">
          <w:pPr>
            <w:pStyle w:val="433A6CCEFA62476F95FC8A08BA86C49D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AD66284C0545471E8AFEC6E142BD541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CFAEA6F-CAF9-4231-9808-1225F56C755B}"/>
      </w:docPartPr>
      <w:docPartBody>
        <w:p w:rsidR="00D82750" w:rsidRDefault="004A75AC">
          <w:pPr>
            <w:pStyle w:val="AD66284C0545471E8AFEC6E142BD5416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C7281769A932440888A55F7144B4DB0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ECA63FE-F341-4BC7-91D3-F3FD45D46B71}"/>
      </w:docPartPr>
      <w:docPartBody>
        <w:p w:rsidR="00D82750" w:rsidRDefault="004A75AC">
          <w:pPr>
            <w:pStyle w:val="C7281769A932440888A55F7144B4DB0D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B81FA42C21634F1F9CEBFF6123F916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3BDD062-E388-4B9D-BF8B-5E7BFC592D72}"/>
      </w:docPartPr>
      <w:docPartBody>
        <w:p w:rsidR="00D82750" w:rsidRDefault="004A75AC">
          <w:pPr>
            <w:pStyle w:val="B81FA42C21634F1F9CEBFF6123F91614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F4988B6BBE474C7B8CEF39190A8EB31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71CED84-DF77-47E1-8C26-6C28590BAB15}"/>
      </w:docPartPr>
      <w:docPartBody>
        <w:p w:rsidR="00D82750" w:rsidRDefault="004A75AC">
          <w:pPr>
            <w:pStyle w:val="F4988B6BBE474C7B8CEF39190A8EB31C"/>
          </w:pPr>
          <w:r w:rsidRPr="00AF4CF2">
            <w:rPr>
              <w:rFonts w:hint="eastAsia"/>
              <w:lang w:val="zh-TW" w:bidi="zh-TW"/>
            </w:rPr>
            <w:t>描述</w:t>
          </w:r>
        </w:p>
      </w:docPartBody>
    </w:docPart>
    <w:docPart>
      <w:docPartPr>
        <w:name w:val="CED0EBEE24654E55B3759724992A89D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CE15D14-5668-4DC1-A0FD-B37DEC01F007}"/>
      </w:docPartPr>
      <w:docPartBody>
        <w:p w:rsidR="00D82750" w:rsidRDefault="004A75AC">
          <w:pPr>
            <w:pStyle w:val="CED0EBEE24654E55B3759724992A89DA"/>
          </w:pPr>
          <w:r w:rsidRPr="00AF4CF2">
            <w:rPr>
              <w:rFonts w:hint="eastAsia"/>
              <w:lang w:val="zh-TW" w:bidi="zh-TW"/>
            </w:rPr>
            <w:t>若要取代任何預留位置文字</w:t>
          </w:r>
          <w:r w:rsidRPr="00AF4CF2">
            <w:rPr>
              <w:rFonts w:hint="eastAsia"/>
              <w:lang w:val="zh-TW" w:bidi="zh-TW"/>
            </w:rPr>
            <w:t xml:space="preserve"> (</w:t>
          </w:r>
          <w:r w:rsidRPr="00AF4CF2">
            <w:rPr>
              <w:rFonts w:hint="eastAsia"/>
              <w:lang w:val="zh-TW" w:bidi="zh-TW"/>
            </w:rPr>
            <w:t>例如上面的課程名稱</w:t>
          </w:r>
          <w:r w:rsidRPr="00AF4CF2">
            <w:rPr>
              <w:rFonts w:hint="eastAsia"/>
              <w:lang w:val="zh-TW" w:bidi="zh-TW"/>
            </w:rPr>
            <w:t>)</w:t>
          </w:r>
          <w:r w:rsidRPr="00AF4CF2">
            <w:rPr>
              <w:rFonts w:hint="eastAsia"/>
              <w:lang w:val="zh-TW" w:bidi="zh-TW"/>
            </w:rPr>
            <w:t>，只要點選要取代的文字，然後開始輸入即可。</w:t>
          </w:r>
        </w:p>
      </w:docPartBody>
    </w:docPart>
    <w:docPart>
      <w:docPartPr>
        <w:name w:val="28E4D6726E234FA5BB0E6122DD54BF7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18F73AA-B2F7-4FA0-A026-6DEE2976868F}"/>
      </w:docPartPr>
      <w:docPartBody>
        <w:p w:rsidR="00D82750" w:rsidRDefault="004A75AC">
          <w:pPr>
            <w:pStyle w:val="28E4D6726E234FA5BB0E6122DD54BF72"/>
          </w:pPr>
          <w:r w:rsidRPr="00AF4CF2">
            <w:rPr>
              <w:rFonts w:hint="eastAsia"/>
              <w:lang w:val="zh-TW" w:bidi="zh-TW"/>
            </w:rPr>
            <w:t>期望與目標</w:t>
          </w:r>
        </w:p>
      </w:docPartBody>
    </w:docPart>
    <w:docPart>
      <w:docPartPr>
        <w:name w:val="68B261A345044ACBA061686C77A3C55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3A84334-0353-4A61-8039-71E6BA3D8C09}"/>
      </w:docPartPr>
      <w:docPartBody>
        <w:p w:rsidR="00D82750" w:rsidRDefault="004A75AC">
          <w:pPr>
            <w:pStyle w:val="68B261A345044ACBA061686C77A3C552"/>
          </w:pPr>
          <w:r w:rsidRPr="00AF4CF2">
            <w:rPr>
              <w:rFonts w:hint="eastAsia"/>
              <w:lang w:val="zh-TW" w:bidi="zh-TW"/>
            </w:rPr>
            <w:t>您可能和我們一樣喜愛此課程大綱的簡潔、專業外觀。不過，您也可以輕鬆建立完全符合需求的外觀。</w:t>
          </w:r>
        </w:p>
      </w:docPartBody>
    </w:docPart>
    <w:docPart>
      <w:docPartPr>
        <w:name w:val="4A1C53483A30496C9ACFB07FE9E29BA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A954F75-7DEA-4B48-9C24-12147DC26966}"/>
      </w:docPartPr>
      <w:docPartBody>
        <w:p w:rsidR="00D82750" w:rsidRDefault="004A75AC">
          <w:pPr>
            <w:pStyle w:val="4A1C53483A30496C9ACFB07FE9E29BAD"/>
          </w:pPr>
          <w:r w:rsidRPr="00AF4CF2">
            <w:rPr>
              <w:rFonts w:hint="eastAsia"/>
              <w:lang w:val="zh-TW" w:bidi="zh-TW"/>
            </w:rPr>
            <w:t>在功能區的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設計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索引標籤上，查看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佈景主題</w:t>
          </w:r>
          <w:r w:rsidRPr="00AF4CF2">
            <w:rPr>
              <w:rFonts w:hint="eastAsia"/>
              <w:lang w:val="zh-TW" w:bidi="zh-TW"/>
            </w:rPr>
            <w:t>]</w:t>
          </w:r>
          <w:r w:rsidRPr="00AF4CF2">
            <w:rPr>
              <w:rFonts w:hint="eastAsia"/>
              <w:lang w:val="zh-TW" w:bidi="zh-TW"/>
            </w:rPr>
            <w:t>、</w:t>
          </w:r>
          <w:r w:rsidRPr="00AF4CF2">
            <w:rPr>
              <w:rFonts w:hint="eastAsia"/>
              <w:lang w:val="zh-TW" w:bidi="zh-TW"/>
            </w:rPr>
            <w:t>[</w:t>
          </w:r>
          <w:r w:rsidRPr="00AF4CF2">
            <w:rPr>
              <w:rFonts w:hint="eastAsia"/>
              <w:lang w:val="zh-TW" w:bidi="zh-TW"/>
            </w:rPr>
            <w:t>色彩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與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字型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庫，即可直接在文件中預覽各種選項，然後選取其中一個您喜愛的外觀以套用。</w:t>
          </w:r>
        </w:p>
      </w:docPartBody>
    </w:docPart>
    <w:docPart>
      <w:docPartPr>
        <w:name w:val="F815E465E257432FB7F6DAFEDC82515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923AC0-B992-4EBF-8D4D-BE56E83EC48C}"/>
      </w:docPartPr>
      <w:docPartBody>
        <w:p w:rsidR="00D82750" w:rsidRDefault="004A75AC">
          <w:pPr>
            <w:pStyle w:val="F815E465E257432FB7F6DAFEDC82515F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0F635A6CC2854040960B40E079E8E83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55ECC32-C954-4ED1-B202-866D50BC29D4}"/>
      </w:docPartPr>
      <w:docPartBody>
        <w:p w:rsidR="00D82750" w:rsidRDefault="004A75AC">
          <w:pPr>
            <w:pStyle w:val="0F635A6CC2854040960B40E079E8E834"/>
          </w:pPr>
          <w:r w:rsidRPr="00AF4CF2">
            <w:rPr>
              <w:rFonts w:hint="eastAsia"/>
              <w:lang w:val="zh-TW" w:bidi="zh-TW"/>
            </w:rPr>
            <w:t>必備教材</w:t>
          </w:r>
        </w:p>
      </w:docPartBody>
    </w:docPart>
    <w:docPart>
      <w:docPartPr>
        <w:name w:val="7544B279DB3B44DDB0606532BA5E03C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8B9B185-9B80-44FF-BEB6-A6BE07E0EF6B}"/>
      </w:docPartPr>
      <w:docPartBody>
        <w:p w:rsidR="00D82750" w:rsidRDefault="004A75AC">
          <w:pPr>
            <w:pStyle w:val="7544B279DB3B44DDB0606532BA5E03C3"/>
          </w:pPr>
          <w:r w:rsidRPr="00AF4CF2">
            <w:rPr>
              <w:rFonts w:hint="eastAsia"/>
              <w:lang w:val="zh-TW" w:bidi="zh-TW"/>
            </w:rPr>
            <w:t>需要使用標題或項目符號嗎？在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常用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索引標籤的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樣式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庫中，從所有樣式中選擇要用於本大綱中的樣式。</w:t>
          </w:r>
        </w:p>
      </w:docPartBody>
    </w:docPart>
    <w:docPart>
      <w:docPartPr>
        <w:name w:val="34C1F4FBC1CA4AF797B962E9FEAF6D7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EE9D28B-EEE1-414A-92F6-65ADFF18EC7A}"/>
      </w:docPartPr>
      <w:docPartBody>
        <w:p w:rsidR="00D82750" w:rsidRDefault="004A75AC">
          <w:pPr>
            <w:pStyle w:val="34C1F4FBC1CA4AF797B962E9FEAF6D70"/>
          </w:pPr>
          <w:r w:rsidRPr="00AF4CF2">
            <w:rPr>
              <w:rFonts w:hint="eastAsia"/>
              <w:lang w:val="zh-TW" w:bidi="zh-TW"/>
            </w:rPr>
            <w:t>點選以新增文字。</w:t>
          </w:r>
        </w:p>
      </w:docPartBody>
    </w:docPart>
    <w:docPart>
      <w:docPartPr>
        <w:name w:val="D9AA5B7A629949B194B7CA056C8691F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1AD8CA0-34BA-482D-A85A-DBBB8DE69E32}"/>
      </w:docPartPr>
      <w:docPartBody>
        <w:p w:rsidR="00D82750" w:rsidRDefault="004A75AC">
          <w:pPr>
            <w:pStyle w:val="D9AA5B7A629949B194B7CA056C8691FD"/>
          </w:pPr>
          <w:r w:rsidRPr="00AF4CF2">
            <w:rPr>
              <w:rFonts w:hint="eastAsia"/>
              <w:lang w:val="zh-TW" w:bidi="zh-TW"/>
            </w:rPr>
            <w:t>點選以新增文字。</w:t>
          </w:r>
        </w:p>
      </w:docPartBody>
    </w:docPart>
    <w:docPart>
      <w:docPartPr>
        <w:name w:val="A44F64FC39D14EA39EE3EE33593F7E2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43D6213-2CC2-4E93-8822-6106876F1520}"/>
      </w:docPartPr>
      <w:docPartBody>
        <w:p w:rsidR="00D82750" w:rsidRDefault="004A75AC">
          <w:pPr>
            <w:pStyle w:val="A44F64FC39D14EA39EE3EE33593F7E23"/>
          </w:pPr>
          <w:r w:rsidRPr="00AF4CF2">
            <w:rPr>
              <w:rFonts w:hint="eastAsia"/>
              <w:lang w:val="zh-TW" w:bidi="zh-TW"/>
            </w:rPr>
            <w:t>選用教材</w:t>
          </w:r>
        </w:p>
      </w:docPartBody>
    </w:docPart>
    <w:docPart>
      <w:docPartPr>
        <w:name w:val="2A28173BC0A84A24B79FE9947FC5166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543035D-54E4-42BF-872A-DD72AB1E8387}"/>
      </w:docPartPr>
      <w:docPartBody>
        <w:p w:rsidR="00D82750" w:rsidRDefault="004A75AC">
          <w:pPr>
            <w:pStyle w:val="2A28173BC0A84A24B79FE9947FC51667"/>
          </w:pPr>
          <w:r w:rsidRPr="00AF4CF2">
            <w:rPr>
              <w:rFonts w:hint="eastAsia"/>
              <w:lang w:val="zh-TW" w:bidi="zh-TW"/>
            </w:rPr>
            <w:t>想要新增更多外觀近似課程時程和下方測驗時程表格到文件中嗎？沒問題，非常簡單。只要選取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插入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索引標籤上的</w:t>
          </w:r>
          <w:r w:rsidRPr="00AF4CF2">
            <w:rPr>
              <w:rFonts w:hint="eastAsia"/>
              <w:lang w:val="zh-TW" w:bidi="zh-TW"/>
            </w:rPr>
            <w:t xml:space="preserve"> [</w:t>
          </w:r>
          <w:r w:rsidRPr="00AF4CF2">
            <w:rPr>
              <w:rFonts w:hint="eastAsia"/>
              <w:lang w:val="zh-TW" w:bidi="zh-TW"/>
            </w:rPr>
            <w:t>表格</w:t>
          </w:r>
          <w:r w:rsidRPr="00AF4CF2">
            <w:rPr>
              <w:rFonts w:hint="eastAsia"/>
              <w:lang w:val="zh-TW" w:bidi="zh-TW"/>
            </w:rPr>
            <w:t xml:space="preserve">] </w:t>
          </w:r>
          <w:r w:rsidRPr="00AF4CF2">
            <w:rPr>
              <w:rFonts w:hint="eastAsia"/>
              <w:lang w:val="zh-TW" w:bidi="zh-TW"/>
            </w:rPr>
            <w:t>就能新增新的表格。</w:t>
          </w:r>
        </w:p>
      </w:docPartBody>
    </w:docPart>
    <w:docPart>
      <w:docPartPr>
        <w:name w:val="2606B92682FE445C9BD8D1530BE92C3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F9B3ECE-E064-4B1B-A71F-F64C546877C1}"/>
      </w:docPartPr>
      <w:docPartBody>
        <w:p w:rsidR="00D82750" w:rsidRDefault="004A75AC">
          <w:pPr>
            <w:pStyle w:val="2606B92682FE445C9BD8D1530BE92C3C"/>
          </w:pPr>
          <w:r w:rsidRPr="00AF4CF2">
            <w:rPr>
              <w:rFonts w:hint="eastAsia"/>
              <w:lang w:val="zh-TW" w:bidi="zh-TW"/>
            </w:rPr>
            <w:t>您在此範本中建立的新表格會自動設定成相符的格式。</w:t>
          </w:r>
        </w:p>
      </w:docPartBody>
    </w:docPart>
    <w:docPart>
      <w:docPartPr>
        <w:name w:val="DFA5F98B095D4967A8ADE3AAD7D594F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6990C39-4661-4656-BDBD-BC9B8833CFC4}"/>
      </w:docPartPr>
      <w:docPartBody>
        <w:p w:rsidR="00D82750" w:rsidRDefault="004A75AC">
          <w:pPr>
            <w:pStyle w:val="DFA5F98B095D4967A8ADE3AAD7D594FE"/>
          </w:pPr>
          <w:r w:rsidRPr="00AF4CF2">
            <w:rPr>
              <w:rFonts w:hint="eastAsia"/>
              <w:lang w:val="zh-TW" w:bidi="zh-TW"/>
            </w:rPr>
            <w:t>主要教科書</w:t>
          </w:r>
          <w:r w:rsidRPr="00AF4CF2">
            <w:rPr>
              <w:rFonts w:hint="eastAsia"/>
              <w:lang w:val="zh-TW" w:bidi="zh-TW"/>
            </w:rPr>
            <w:t xml:space="preserve"> </w:t>
          </w:r>
        </w:p>
      </w:docPartBody>
    </w:docPart>
    <w:docPart>
      <w:docPartPr>
        <w:name w:val="97F938436BF14E9580E7F9717C655F7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C1FDEDE-222B-422A-A2E0-15ECA34B9640}"/>
      </w:docPartPr>
      <w:docPartBody>
        <w:p w:rsidR="00D82750" w:rsidRDefault="004A75AC">
          <w:pPr>
            <w:pStyle w:val="97F938436BF14E9580E7F9717C655F76"/>
          </w:pPr>
          <w:r w:rsidRPr="00AF4CF2">
            <w:rPr>
              <w:rStyle w:val="a3"/>
              <w:rFonts w:hint="eastAsia"/>
              <w:lang w:val="zh-TW" w:bidi="zh-TW"/>
            </w:rPr>
            <w:t>項目名稱 1</w:t>
          </w:r>
        </w:p>
      </w:docPartBody>
    </w:docPart>
    <w:docPart>
      <w:docPartPr>
        <w:name w:val="3F929DD65F2545299CC7422748728DF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AE2E4F8-6522-4421-9363-25566C94D03E}"/>
      </w:docPartPr>
      <w:docPartBody>
        <w:p w:rsidR="00D82750" w:rsidRDefault="004A75AC">
          <w:pPr>
            <w:pStyle w:val="3F929DD65F2545299CC7422748728DFE"/>
          </w:pPr>
          <w:r w:rsidRPr="00AF4CF2">
            <w:rPr>
              <w:rFonts w:hint="eastAsia"/>
              <w:lang w:val="zh-TW" w:bidi="zh-TW"/>
            </w:rPr>
            <w:t>媒體類型</w:t>
          </w:r>
        </w:p>
      </w:docPartBody>
    </w:docPart>
    <w:docPart>
      <w:docPartPr>
        <w:name w:val="BDDF07CC35714959896731AA2C2D5CC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A700691-739E-4047-B686-16B1D2A3C6C8}"/>
      </w:docPartPr>
      <w:docPartBody>
        <w:p w:rsidR="00D82750" w:rsidRDefault="004A75AC">
          <w:pPr>
            <w:pStyle w:val="BDDF07CC35714959896731AA2C2D5CCF"/>
          </w:pPr>
          <w:r w:rsidRPr="00AF4CF2">
            <w:rPr>
              <w:rFonts w:hint="eastAsia"/>
              <w:lang w:val="zh-TW" w:bidi="zh-TW"/>
            </w:rPr>
            <w:t>作者姓名</w:t>
          </w:r>
        </w:p>
      </w:docPartBody>
    </w:docPart>
    <w:docPart>
      <w:docPartPr>
        <w:name w:val="7111A929B0B447B3BAB3FBD1891AF58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3C951A7-8383-49AA-9F8C-431EAE68FF91}"/>
      </w:docPartPr>
      <w:docPartBody>
        <w:p w:rsidR="00D82750" w:rsidRDefault="004A75AC">
          <w:pPr>
            <w:pStyle w:val="7111A929B0B447B3BAB3FBD1891AF587"/>
          </w:pPr>
          <w:r w:rsidRPr="00AF4CF2">
            <w:rPr>
              <w:rStyle w:val="a3"/>
              <w:rFonts w:hint="eastAsia"/>
              <w:lang w:val="zh-TW" w:bidi="zh-TW"/>
            </w:rPr>
            <w:t>項目名稱 2</w:t>
          </w:r>
        </w:p>
      </w:docPartBody>
    </w:docPart>
    <w:docPart>
      <w:docPartPr>
        <w:name w:val="3A075F755CA140D7A4F8C14E131A42D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D8F0C06-867E-43DB-B985-A1702EEEC623}"/>
      </w:docPartPr>
      <w:docPartBody>
        <w:p w:rsidR="00D82750" w:rsidRDefault="004A75AC">
          <w:pPr>
            <w:pStyle w:val="3A075F755CA140D7A4F8C14E131A42D4"/>
          </w:pPr>
          <w:r w:rsidRPr="00AF4CF2">
            <w:rPr>
              <w:rFonts w:hint="eastAsia"/>
              <w:lang w:val="zh-TW" w:bidi="zh-TW"/>
            </w:rPr>
            <w:t>課程時程</w:t>
          </w:r>
          <w:r w:rsidRPr="00AF4CF2">
            <w:rPr>
              <w:rFonts w:hint="eastAsia"/>
              <w:lang w:val="zh-TW" w:bidi="zh-TW"/>
            </w:rPr>
            <w:t xml:space="preserve"> </w:t>
          </w:r>
        </w:p>
      </w:docPartBody>
    </w:docPart>
    <w:docPart>
      <w:docPartPr>
        <w:name w:val="6D9F76A5C6A1421A9390AF905C2C61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6ADD1AB-87E5-4D53-8CC8-73381757C4EC}"/>
      </w:docPartPr>
      <w:docPartBody>
        <w:p w:rsidR="00D82750" w:rsidRDefault="004A75AC">
          <w:pPr>
            <w:pStyle w:val="6D9F76A5C6A1421A9390AF905C2C6189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81E637A41CA44B45AB98169C957AB8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3B3DC76-0FE4-4752-9C2D-D3130D6B5535}"/>
      </w:docPartPr>
      <w:docPartBody>
        <w:p w:rsidR="00D82750" w:rsidRDefault="004A75AC">
          <w:pPr>
            <w:pStyle w:val="81E637A41CA44B45AB98169C957AB814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0ABDE2CBB29E478B809C7E61AD8C6D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63B06FB-0AC0-4DAC-A146-3E97B09E4FA6}"/>
      </w:docPartPr>
      <w:docPartBody>
        <w:p w:rsidR="00D82750" w:rsidRDefault="004A75AC">
          <w:pPr>
            <w:pStyle w:val="0ABDE2CBB29E478B809C7E61AD8C6D29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3FF755D1F1994954B93350DC79ACD5D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BFEDD7-4CB2-4D73-A118-BC9B938D80B7}"/>
      </w:docPartPr>
      <w:docPartBody>
        <w:p w:rsidR="00D82750" w:rsidRDefault="004A75AC">
          <w:pPr>
            <w:pStyle w:val="3FF755D1F1994954B93350DC79ACD5D2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C9E6D6F48AA9461B9FAAC2121547FEA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BF3A32D-B2C2-49E8-BFC8-7A9349D1C98F}"/>
      </w:docPartPr>
      <w:docPartBody>
        <w:p w:rsidR="00D82750" w:rsidRDefault="004A75AC">
          <w:pPr>
            <w:pStyle w:val="C9E6D6F48AA9461B9FAAC2121547FEA4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77FEFEFAB2954D919BF9BF7ECEA5B00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AEFC7C1-3F84-45BB-8FE9-C0F65EFD97C4}"/>
      </w:docPartPr>
      <w:docPartBody>
        <w:p w:rsidR="00D82750" w:rsidRDefault="004A75AC">
          <w:pPr>
            <w:pStyle w:val="77FEFEFAB2954D919BF9BF7ECEA5B00B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FF187BD9B8B84F6986E6D8DBFE494A3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C0FE49E-166F-4471-8217-A39B1853CAAB}"/>
      </w:docPartPr>
      <w:docPartBody>
        <w:p w:rsidR="00D82750" w:rsidRDefault="004A75AC">
          <w:pPr>
            <w:pStyle w:val="FF187BD9B8B84F6986E6D8DBFE494A38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E546EB76BA2E44EAB5E79DF0A7BD4D9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23458F6-F6A1-4E63-A330-38788427B96B}"/>
      </w:docPartPr>
      <w:docPartBody>
        <w:p w:rsidR="00D82750" w:rsidRDefault="004A75AC">
          <w:pPr>
            <w:pStyle w:val="E546EB76BA2E44EAB5E79DF0A7BD4D93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1424B599519B4D9B9392EE326E8B7A4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C66FFAD-7807-41F5-A645-9EC911BDDF86}"/>
      </w:docPartPr>
      <w:docPartBody>
        <w:p w:rsidR="00D82750" w:rsidRDefault="004A75AC">
          <w:pPr>
            <w:pStyle w:val="1424B599519B4D9B9392EE326E8B7A42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A87D0BDC90994C3688173712536A113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29E7908-595C-4D83-B2A2-5CDA5723A4F0}"/>
      </w:docPartPr>
      <w:docPartBody>
        <w:p w:rsidR="00D82750" w:rsidRDefault="004A75AC">
          <w:pPr>
            <w:pStyle w:val="A87D0BDC90994C3688173712536A113A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107172463A28457196A4A63449C7D97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71A5ED2-C7EB-45AE-A4DE-03053E0D7C81}"/>
      </w:docPartPr>
      <w:docPartBody>
        <w:p w:rsidR="00D82750" w:rsidRDefault="004A75AC">
          <w:pPr>
            <w:pStyle w:val="107172463A28457196A4A63449C7D979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C0198EB13C4A458AB4FA3BD2D31B940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F086870-CE85-4D6E-85C9-B800C51C39F3}"/>
      </w:docPartPr>
      <w:docPartBody>
        <w:p w:rsidR="00D82750" w:rsidRDefault="004A75AC">
          <w:pPr>
            <w:pStyle w:val="C0198EB13C4A458AB4FA3BD2D31B9409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A33B2A81B1094202B97F6A035684755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F9D482D-3747-4898-8F95-329308D2C698}"/>
      </w:docPartPr>
      <w:docPartBody>
        <w:p w:rsidR="00D82750" w:rsidRDefault="004A75AC">
          <w:pPr>
            <w:pStyle w:val="A33B2A81B1094202B97F6A0356847556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A1B7DDDEC5834FB78DA4734741D6D10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219DFB7-B1F2-4456-AF07-8AAD0EEA5CD2}"/>
      </w:docPartPr>
      <w:docPartBody>
        <w:p w:rsidR="00D82750" w:rsidRDefault="004A75AC">
          <w:pPr>
            <w:pStyle w:val="A1B7DDDEC5834FB78DA4734741D6D101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1DC846476F0749D6A2BDE4FB79A01FB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E26DCAC-4153-4011-B81B-E08791A40134}"/>
      </w:docPartPr>
      <w:docPartBody>
        <w:p w:rsidR="00D82750" w:rsidRDefault="004A75AC">
          <w:pPr>
            <w:pStyle w:val="1DC846476F0749D6A2BDE4FB79A01FB4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0D53DFF0E5324CEAA60AEEE20F06CD1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FCFAA79-497D-4BD7-90D4-06350A1D765B}"/>
      </w:docPartPr>
      <w:docPartBody>
        <w:p w:rsidR="00D82750" w:rsidRDefault="004A75AC">
          <w:pPr>
            <w:pStyle w:val="0D53DFF0E5324CEAA60AEEE20F06CD16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6A21D43820AE4B088577A692A4DFD1D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B794582-BDD0-4CF6-AAB5-3E022B3434D5}"/>
      </w:docPartPr>
      <w:docPartBody>
        <w:p w:rsidR="00D82750" w:rsidRDefault="004A75AC">
          <w:pPr>
            <w:pStyle w:val="6A21D43820AE4B088577A692A4DFD1D1"/>
          </w:pPr>
          <w:r w:rsidRPr="00AF4CF2">
            <w:rPr>
              <w:rFonts w:hint="eastAsia"/>
              <w:lang w:val="zh-TW" w:bidi="zh-TW"/>
            </w:rPr>
            <w:t>測驗時程</w:t>
          </w:r>
        </w:p>
      </w:docPartBody>
    </w:docPart>
    <w:docPart>
      <w:docPartPr>
        <w:name w:val="E62558336740401FA473149B94981C1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F248878-F381-43E0-8F37-8C90BDF85C15}"/>
      </w:docPartPr>
      <w:docPartBody>
        <w:p w:rsidR="00D82750" w:rsidRDefault="004A75AC">
          <w:pPr>
            <w:pStyle w:val="E62558336740401FA473149B94981C17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43AE8073FFC240F69BB4058EADB8D12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D8FA4C4-C4BE-4E9C-A345-19B75B86D1C0}"/>
      </w:docPartPr>
      <w:docPartBody>
        <w:p w:rsidR="00D82750" w:rsidRDefault="004A75AC">
          <w:pPr>
            <w:pStyle w:val="43AE8073FFC240F69BB4058EADB8D12E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8B2EE3553C24452C945BF085704133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E8E6809-2B36-410A-9105-7738C2A6A0CA}"/>
      </w:docPartPr>
      <w:docPartBody>
        <w:p w:rsidR="00D82750" w:rsidRDefault="004A75AC">
          <w:pPr>
            <w:pStyle w:val="8B2EE3553C24452C945BF08570413389"/>
          </w:pPr>
          <w:r w:rsidRPr="00AF4CF2">
            <w:rPr>
              <w:rFonts w:hint="eastAsia"/>
              <w:lang w:val="zh-TW" w:bidi="zh-TW"/>
            </w:rPr>
            <w:t>日期</w:t>
          </w:r>
          <w:r w:rsidRPr="00AF4CF2">
            <w:rPr>
              <w:rFonts w:hint="eastAsia"/>
              <w:lang w:val="zh-TW" w:bidi="zh-TW"/>
            </w:rPr>
            <w:t xml:space="preserve"> 1</w:t>
          </w:r>
        </w:p>
      </w:docPartBody>
    </w:docPart>
    <w:docPart>
      <w:docPartPr>
        <w:name w:val="B0810BF91DFB4F90AAAEB865F79F800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BC9D379-0760-4D93-98DB-D065341F1279}"/>
      </w:docPartPr>
      <w:docPartBody>
        <w:p w:rsidR="00D82750" w:rsidRDefault="004A75AC">
          <w:pPr>
            <w:pStyle w:val="B0810BF91DFB4F90AAAEB865F79F8005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81AAACA50AA94CFEB1C2C208F16C549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60EBD20-C214-4CAD-B779-E74C0FCEC94F}"/>
      </w:docPartPr>
      <w:docPartBody>
        <w:p w:rsidR="00D82750" w:rsidRDefault="004A75AC">
          <w:pPr>
            <w:pStyle w:val="81AAACA50AA94CFEB1C2C208F16C5493"/>
          </w:pPr>
          <w:r w:rsidRPr="00AF4CF2">
            <w:rPr>
              <w:rFonts w:hint="eastAsia"/>
              <w:lang w:val="zh-TW" w:bidi="zh-TW"/>
            </w:rPr>
            <w:t>日期</w:t>
          </w:r>
          <w:r w:rsidRPr="00AF4CF2">
            <w:rPr>
              <w:rFonts w:hint="eastAsia"/>
              <w:lang w:val="zh-TW" w:bidi="zh-TW"/>
            </w:rPr>
            <w:t xml:space="preserve"> 2</w:t>
          </w:r>
        </w:p>
      </w:docPartBody>
    </w:docPart>
    <w:docPart>
      <w:docPartPr>
        <w:name w:val="2AC7D566FD664FCDA9206F488E6089F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097125D-0F98-4A57-88B8-B0E8E0CA65E5}"/>
      </w:docPartPr>
      <w:docPartBody>
        <w:p w:rsidR="00D82750" w:rsidRDefault="004A75AC">
          <w:pPr>
            <w:pStyle w:val="2AC7D566FD664FCDA9206F488E6089F3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9711E0FA928B4A83BE3C99BBF84F871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AB440C2-4C24-4631-9C9B-951A04E927B9}"/>
      </w:docPartPr>
      <w:docPartBody>
        <w:p w:rsidR="00D82750" w:rsidRDefault="004A75AC">
          <w:pPr>
            <w:pStyle w:val="9711E0FA928B4A83BE3C99BBF84F8711"/>
          </w:pPr>
          <w:r w:rsidRPr="00AF4CF2">
            <w:rPr>
              <w:rFonts w:hint="eastAsia"/>
              <w:lang w:val="zh-TW" w:bidi="zh-TW"/>
            </w:rPr>
            <w:t>日期</w:t>
          </w:r>
          <w:r w:rsidRPr="00AF4CF2">
            <w:rPr>
              <w:rFonts w:hint="eastAsia"/>
              <w:lang w:val="zh-TW" w:bidi="zh-TW"/>
            </w:rPr>
            <w:t xml:space="preserve"> 3</w:t>
          </w:r>
        </w:p>
      </w:docPartBody>
    </w:docPart>
    <w:docPart>
      <w:docPartPr>
        <w:name w:val="3AE96CFF63A54C6784CAD9FB60A07E9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5F89382-0DC7-43A0-8ED0-6ECF0BD55404}"/>
      </w:docPartPr>
      <w:docPartBody>
        <w:p w:rsidR="00D82750" w:rsidRDefault="004A75AC">
          <w:pPr>
            <w:pStyle w:val="3AE96CFF63A54C6784CAD9FB60A07E90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1E9A030A3AA949419C5847073F5E36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EEFD902-0A09-48E7-A420-DACF09805CF9}"/>
      </w:docPartPr>
      <w:docPartBody>
        <w:p w:rsidR="00D82750" w:rsidRDefault="004A75AC">
          <w:pPr>
            <w:pStyle w:val="1E9A030A3AA949419C5847073F5E36EF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  <w:docPart>
      <w:docPartPr>
        <w:name w:val="66F8DAF3F79649D5870452D9BF56B67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F6143B2-43F0-4DAB-AC81-B3F2AA605E08}"/>
      </w:docPartPr>
      <w:docPartBody>
        <w:p w:rsidR="00D82750" w:rsidRDefault="004A75AC">
          <w:pPr>
            <w:pStyle w:val="66F8DAF3F79649D5870452D9BF56B67F"/>
          </w:pPr>
          <w:r w:rsidRPr="00AF4CF2">
            <w:rPr>
              <w:rFonts w:hint="eastAsia"/>
              <w:lang w:val="zh-TW" w:bidi="zh-TW"/>
            </w:rPr>
            <w:t>新增子標題</w:t>
          </w:r>
        </w:p>
      </w:docPartBody>
    </w:docPart>
    <w:docPart>
      <w:docPartPr>
        <w:name w:val="848313F26CB442FAB6EE001059EC27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D11B0C4-33CD-43CB-8ED9-D8756FA60B7D}"/>
      </w:docPartPr>
      <w:docPartBody>
        <w:p w:rsidR="00D82750" w:rsidRDefault="004A75AC">
          <w:pPr>
            <w:pStyle w:val="848313F26CB442FAB6EE001059EC27F8"/>
          </w:pPr>
          <w:r w:rsidRPr="00AF4CF2">
            <w:rPr>
              <w:rFonts w:hint="eastAsia"/>
              <w:lang w:val="zh-TW" w:bidi="zh-TW"/>
            </w:rPr>
            <w:t>新增文字。</w:t>
          </w:r>
        </w:p>
      </w:docPartBody>
    </w:docPart>
    <w:docPart>
      <w:docPartPr>
        <w:name w:val="586326F1E6E44611B76C31F8FB7E321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E506F3D-B194-40BD-9BCB-91AA8A53C889}"/>
      </w:docPartPr>
      <w:docPartBody>
        <w:p w:rsidR="000660BE" w:rsidRDefault="000660BE" w:rsidP="000660BE">
          <w:pPr>
            <w:pStyle w:val="586326F1E6E44611B76C31F8FB7E321D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3AA030275B91487494091F245CB9B35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163355A-4F54-486C-916A-4601CFCDC529}"/>
      </w:docPartPr>
      <w:docPartBody>
        <w:p w:rsidR="000660BE" w:rsidRDefault="000660BE" w:rsidP="000660BE">
          <w:pPr>
            <w:pStyle w:val="3AA030275B91487494091F245CB9B358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5CA062376DC14D92BA9248ADE7E9A19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37C9843-C63E-427B-88EE-016455EBA30F}"/>
      </w:docPartPr>
      <w:docPartBody>
        <w:p w:rsidR="000660BE" w:rsidRDefault="000660BE" w:rsidP="000660BE">
          <w:pPr>
            <w:pStyle w:val="5CA062376DC14D92BA9248ADE7E9A190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05C5D4BEF93448B695FDE85415FA7C4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D9FE47E-4515-4529-BA8B-7A05D5AFDD06}"/>
      </w:docPartPr>
      <w:docPartBody>
        <w:p w:rsidR="000660BE" w:rsidRDefault="000660BE" w:rsidP="000660BE">
          <w:pPr>
            <w:pStyle w:val="05C5D4BEF93448B695FDE85415FA7C46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0B822DC19A4249B39D0D3CE0C28AB3A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D7CF02A-7FE8-44EC-BD1C-4D753107301E}"/>
      </w:docPartPr>
      <w:docPartBody>
        <w:p w:rsidR="000660BE" w:rsidRDefault="000660BE" w:rsidP="000660BE">
          <w:pPr>
            <w:pStyle w:val="0B822DC19A4249B39D0D3CE0C28AB3AF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BD5BE8C514B44D83ADDEC04F73430EB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D92635D-69AA-4AFB-A33A-804A03AB82EF}"/>
      </w:docPartPr>
      <w:docPartBody>
        <w:p w:rsidR="000660BE" w:rsidRDefault="000660BE" w:rsidP="000660BE">
          <w:pPr>
            <w:pStyle w:val="BD5BE8C514B44D83ADDEC04F73430EBB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8DB32614F2EB4451A91C1D65EF91F72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EBE37AC-CB45-4792-8403-5398A1E1988E}"/>
      </w:docPartPr>
      <w:docPartBody>
        <w:p w:rsidR="000660BE" w:rsidRDefault="000660BE" w:rsidP="000660BE">
          <w:pPr>
            <w:pStyle w:val="8DB32614F2EB4451A91C1D65EF91F72B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8AC3B2FB2DE44BADA954C7D87A82641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23B105A-DE32-4F46-9A88-646699E76684}"/>
      </w:docPartPr>
      <w:docPartBody>
        <w:p w:rsidR="000660BE" w:rsidRDefault="000660BE" w:rsidP="000660BE">
          <w:pPr>
            <w:pStyle w:val="8AC3B2FB2DE44BADA954C7D87A826416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6EDD4233BED64EE7B7796098DB71E37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A76EF8C-3AE5-4B60-89FF-1867232032D8}"/>
      </w:docPartPr>
      <w:docPartBody>
        <w:p w:rsidR="000660BE" w:rsidRDefault="000660BE" w:rsidP="000660BE">
          <w:pPr>
            <w:pStyle w:val="6EDD4233BED64EE7B7796098DB71E378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A029B225B07F4FAEA31BB3C52037E3C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DCB3117-C916-416B-A264-63EAC44C8D44}"/>
      </w:docPartPr>
      <w:docPartBody>
        <w:p w:rsidR="000660BE" w:rsidRDefault="000660BE" w:rsidP="000660BE">
          <w:pPr>
            <w:pStyle w:val="A029B225B07F4FAEA31BB3C52037E3CE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8029D9DF7DFA46549BEFCFAC68BFEF1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9BC7F69-02AB-4B73-918C-AFE7B80DD1AB}"/>
      </w:docPartPr>
      <w:docPartBody>
        <w:p w:rsidR="000660BE" w:rsidRDefault="000660BE" w:rsidP="000660BE">
          <w:pPr>
            <w:pStyle w:val="8029D9DF7DFA46549BEFCFAC68BFEF15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33412FC2FF3245E6952E79EA66FADD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B56DF74-74EC-49EB-B543-B15C53974D82}"/>
      </w:docPartPr>
      <w:docPartBody>
        <w:p w:rsidR="000660BE" w:rsidRDefault="000660BE" w:rsidP="000660BE">
          <w:pPr>
            <w:pStyle w:val="33412FC2FF3245E6952E79EA66FADD4A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  <w:docPart>
      <w:docPartPr>
        <w:name w:val="591AECDD26D748AF8630076E0F1AA26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BCFAFDD-EEB0-471D-B913-C1D72BFEA82F}"/>
      </w:docPartPr>
      <w:docPartBody>
        <w:p w:rsidR="000660BE" w:rsidRDefault="000660BE" w:rsidP="000660BE">
          <w:pPr>
            <w:pStyle w:val="591AECDD26D748AF8630076E0F1AA261"/>
          </w:pPr>
          <w:r w:rsidRPr="00AF4CF2">
            <w:rPr>
              <w:rFonts w:hint="eastAsia"/>
              <w:lang w:val="zh-TW" w:bidi="zh-TW"/>
            </w:rPr>
            <w:t>輸入主題</w:t>
          </w:r>
        </w:p>
      </w:docPartBody>
    </w:docPart>
    <w:docPart>
      <w:docPartPr>
        <w:name w:val="15D85EB1E4A04A59B80191FD6FE7D07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9A4B901-93BD-4909-BB08-4D1208F44C16}"/>
      </w:docPartPr>
      <w:docPartBody>
        <w:p w:rsidR="000660BE" w:rsidRDefault="000660BE" w:rsidP="000660BE">
          <w:pPr>
            <w:pStyle w:val="15D85EB1E4A04A59B80191FD6FE7D07A"/>
          </w:pPr>
          <w:r w:rsidRPr="00AF4CF2">
            <w:rPr>
              <w:rFonts w:hint="eastAsia"/>
              <w:lang w:val="zh-TW" w:bidi="zh-TW"/>
            </w:rPr>
            <w:t>輸入書目</w:t>
          </w:r>
        </w:p>
      </w:docPartBody>
    </w:docPart>
    <w:docPart>
      <w:docPartPr>
        <w:name w:val="683C09E0883D4CE5A540D7E9AEAEE1E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72D8F5D-F2FF-48C4-A67F-E1F589BB38F3}"/>
      </w:docPartPr>
      <w:docPartBody>
        <w:p w:rsidR="000660BE" w:rsidRDefault="000660BE" w:rsidP="000660BE">
          <w:pPr>
            <w:pStyle w:val="683C09E0883D4CE5A540D7E9AEAEE1ED"/>
          </w:pPr>
          <w:r w:rsidRPr="00AF4CF2">
            <w:rPr>
              <w:rFonts w:hint="eastAsia"/>
              <w:lang w:val="zh-TW" w:bidi="zh-TW"/>
            </w:rPr>
            <w:t>輸入練習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8DC"/>
    <w:rsid w:val="000660BE"/>
    <w:rsid w:val="0022132A"/>
    <w:rsid w:val="002D70F3"/>
    <w:rsid w:val="0032296E"/>
    <w:rsid w:val="004A75AC"/>
    <w:rsid w:val="00643587"/>
    <w:rsid w:val="00692DE3"/>
    <w:rsid w:val="0073797A"/>
    <w:rsid w:val="008C6586"/>
    <w:rsid w:val="00950AC4"/>
    <w:rsid w:val="00C62496"/>
    <w:rsid w:val="00C628DC"/>
    <w:rsid w:val="00D652B1"/>
    <w:rsid w:val="00D8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D730E30F8BF4908B6737E66DE877A2E">
    <w:name w:val="AD730E30F8BF4908B6737E66DE877A2E"/>
    <w:pPr>
      <w:widowControl w:val="0"/>
    </w:pPr>
  </w:style>
  <w:style w:type="paragraph" w:customStyle="1" w:styleId="3BEA4182AAA6410F8C49F45E040D2019">
    <w:name w:val="3BEA4182AAA6410F8C49F45E040D2019"/>
    <w:pPr>
      <w:widowControl w:val="0"/>
    </w:pPr>
  </w:style>
  <w:style w:type="paragraph" w:customStyle="1" w:styleId="41B9475F85A94A179C340DD60B2630C8">
    <w:name w:val="41B9475F85A94A179C340DD60B2630C8"/>
    <w:pPr>
      <w:widowControl w:val="0"/>
    </w:pPr>
  </w:style>
  <w:style w:type="paragraph" w:customStyle="1" w:styleId="433A6CCEFA62476F95FC8A08BA86C49D">
    <w:name w:val="433A6CCEFA62476F95FC8A08BA86C49D"/>
    <w:pPr>
      <w:widowControl w:val="0"/>
    </w:pPr>
  </w:style>
  <w:style w:type="paragraph" w:customStyle="1" w:styleId="AD66284C0545471E8AFEC6E142BD5416">
    <w:name w:val="AD66284C0545471E8AFEC6E142BD5416"/>
    <w:pPr>
      <w:widowControl w:val="0"/>
    </w:pPr>
  </w:style>
  <w:style w:type="paragraph" w:customStyle="1" w:styleId="C7281769A932440888A55F7144B4DB0D">
    <w:name w:val="C7281769A932440888A55F7144B4DB0D"/>
    <w:pPr>
      <w:widowControl w:val="0"/>
    </w:pPr>
  </w:style>
  <w:style w:type="paragraph" w:customStyle="1" w:styleId="B81FA42C21634F1F9CEBFF6123F91614">
    <w:name w:val="B81FA42C21634F1F9CEBFF6123F91614"/>
    <w:pPr>
      <w:widowControl w:val="0"/>
    </w:pPr>
  </w:style>
  <w:style w:type="character" w:styleId="a3">
    <w:name w:val="Strong"/>
    <w:basedOn w:val="a0"/>
    <w:uiPriority w:val="1"/>
    <w:qFormat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DC8AA965A6E54A48B79D006EB90E8CB2">
    <w:name w:val="DC8AA965A6E54A48B79D006EB90E8CB2"/>
    <w:pPr>
      <w:widowControl w:val="0"/>
    </w:pPr>
  </w:style>
  <w:style w:type="paragraph" w:customStyle="1" w:styleId="4747BCD92A97400D976C5E079559957C">
    <w:name w:val="4747BCD92A97400D976C5E079559957C"/>
    <w:pPr>
      <w:widowControl w:val="0"/>
    </w:pPr>
  </w:style>
  <w:style w:type="paragraph" w:customStyle="1" w:styleId="E7BA215E1F9F4E01ADE9209D6FC4AF7B">
    <w:name w:val="E7BA215E1F9F4E01ADE9209D6FC4AF7B"/>
    <w:pPr>
      <w:widowControl w:val="0"/>
    </w:pPr>
  </w:style>
  <w:style w:type="paragraph" w:customStyle="1" w:styleId="69C89CA9D5334A1B9784CFE0E3FAB96E">
    <w:name w:val="69C89CA9D5334A1B9784CFE0E3FAB96E"/>
    <w:pPr>
      <w:widowControl w:val="0"/>
    </w:pPr>
  </w:style>
  <w:style w:type="paragraph" w:customStyle="1" w:styleId="87D87BCB2D3D44B0B18A8AA8BBD851BA">
    <w:name w:val="87D87BCB2D3D44B0B18A8AA8BBD851BA"/>
    <w:pPr>
      <w:widowControl w:val="0"/>
    </w:pPr>
  </w:style>
  <w:style w:type="paragraph" w:customStyle="1" w:styleId="A6546B9D191842A2B8B0214DE4993B7F">
    <w:name w:val="A6546B9D191842A2B8B0214DE4993B7F"/>
    <w:pPr>
      <w:widowControl w:val="0"/>
    </w:pPr>
  </w:style>
  <w:style w:type="paragraph" w:customStyle="1" w:styleId="F4988B6BBE474C7B8CEF39190A8EB31C">
    <w:name w:val="F4988B6BBE474C7B8CEF39190A8EB31C"/>
    <w:pPr>
      <w:widowControl w:val="0"/>
    </w:pPr>
  </w:style>
  <w:style w:type="paragraph" w:customStyle="1" w:styleId="CED0EBEE24654E55B3759724992A89DA">
    <w:name w:val="CED0EBEE24654E55B3759724992A89DA"/>
    <w:pPr>
      <w:widowControl w:val="0"/>
    </w:pPr>
  </w:style>
  <w:style w:type="paragraph" w:customStyle="1" w:styleId="28E4D6726E234FA5BB0E6122DD54BF72">
    <w:name w:val="28E4D6726E234FA5BB0E6122DD54BF72"/>
    <w:pPr>
      <w:widowControl w:val="0"/>
    </w:pPr>
  </w:style>
  <w:style w:type="paragraph" w:customStyle="1" w:styleId="68B261A345044ACBA061686C77A3C552">
    <w:name w:val="68B261A345044ACBA061686C77A3C552"/>
    <w:pPr>
      <w:widowControl w:val="0"/>
    </w:pPr>
  </w:style>
  <w:style w:type="paragraph" w:customStyle="1" w:styleId="4A1C53483A30496C9ACFB07FE9E29BAD">
    <w:name w:val="4A1C53483A30496C9ACFB07FE9E29BAD"/>
    <w:pPr>
      <w:widowControl w:val="0"/>
    </w:pPr>
  </w:style>
  <w:style w:type="paragraph" w:customStyle="1" w:styleId="F815E465E257432FB7F6DAFEDC82515F">
    <w:name w:val="F815E465E257432FB7F6DAFEDC82515F"/>
    <w:pPr>
      <w:widowControl w:val="0"/>
    </w:pPr>
  </w:style>
  <w:style w:type="paragraph" w:customStyle="1" w:styleId="0F635A6CC2854040960B40E079E8E834">
    <w:name w:val="0F635A6CC2854040960B40E079E8E834"/>
    <w:pPr>
      <w:widowControl w:val="0"/>
    </w:pPr>
  </w:style>
  <w:style w:type="paragraph" w:customStyle="1" w:styleId="7544B279DB3B44DDB0606532BA5E03C3">
    <w:name w:val="7544B279DB3B44DDB0606532BA5E03C3"/>
    <w:pPr>
      <w:widowControl w:val="0"/>
    </w:pPr>
  </w:style>
  <w:style w:type="paragraph" w:customStyle="1" w:styleId="34C1F4FBC1CA4AF797B962E9FEAF6D70">
    <w:name w:val="34C1F4FBC1CA4AF797B962E9FEAF6D70"/>
    <w:pPr>
      <w:widowControl w:val="0"/>
    </w:pPr>
  </w:style>
  <w:style w:type="paragraph" w:customStyle="1" w:styleId="D9AA5B7A629949B194B7CA056C8691FD">
    <w:name w:val="D9AA5B7A629949B194B7CA056C8691FD"/>
    <w:pPr>
      <w:widowControl w:val="0"/>
    </w:pPr>
  </w:style>
  <w:style w:type="paragraph" w:customStyle="1" w:styleId="A44F64FC39D14EA39EE3EE33593F7E23">
    <w:name w:val="A44F64FC39D14EA39EE3EE33593F7E23"/>
    <w:pPr>
      <w:widowControl w:val="0"/>
    </w:pPr>
  </w:style>
  <w:style w:type="paragraph" w:customStyle="1" w:styleId="2A28173BC0A84A24B79FE9947FC51667">
    <w:name w:val="2A28173BC0A84A24B79FE9947FC51667"/>
    <w:pPr>
      <w:widowControl w:val="0"/>
    </w:pPr>
  </w:style>
  <w:style w:type="paragraph" w:customStyle="1" w:styleId="2606B92682FE445C9BD8D1530BE92C3C">
    <w:name w:val="2606B92682FE445C9BD8D1530BE92C3C"/>
    <w:pPr>
      <w:widowControl w:val="0"/>
    </w:pPr>
  </w:style>
  <w:style w:type="paragraph" w:customStyle="1" w:styleId="DFA5F98B095D4967A8ADE3AAD7D594FE">
    <w:name w:val="DFA5F98B095D4967A8ADE3AAD7D594FE"/>
    <w:pPr>
      <w:widowControl w:val="0"/>
    </w:pPr>
  </w:style>
  <w:style w:type="paragraph" w:customStyle="1" w:styleId="97F938436BF14E9580E7F9717C655F76">
    <w:name w:val="97F938436BF14E9580E7F9717C655F76"/>
    <w:pPr>
      <w:widowControl w:val="0"/>
    </w:pPr>
  </w:style>
  <w:style w:type="paragraph" w:customStyle="1" w:styleId="3F929DD65F2545299CC7422748728DFE">
    <w:name w:val="3F929DD65F2545299CC7422748728DFE"/>
    <w:pPr>
      <w:widowControl w:val="0"/>
    </w:pPr>
  </w:style>
  <w:style w:type="paragraph" w:customStyle="1" w:styleId="BDDF07CC35714959896731AA2C2D5CCF">
    <w:name w:val="BDDF07CC35714959896731AA2C2D5CCF"/>
    <w:pPr>
      <w:widowControl w:val="0"/>
    </w:pPr>
  </w:style>
  <w:style w:type="paragraph" w:customStyle="1" w:styleId="7111A929B0B447B3BAB3FBD1891AF587">
    <w:name w:val="7111A929B0B447B3BAB3FBD1891AF587"/>
    <w:pPr>
      <w:widowControl w:val="0"/>
    </w:pPr>
  </w:style>
  <w:style w:type="paragraph" w:customStyle="1" w:styleId="3A075F755CA140D7A4F8C14E131A42D4">
    <w:name w:val="3A075F755CA140D7A4F8C14E131A42D4"/>
    <w:pPr>
      <w:widowControl w:val="0"/>
    </w:pPr>
  </w:style>
  <w:style w:type="paragraph" w:customStyle="1" w:styleId="6D9F76A5C6A1421A9390AF905C2C6189">
    <w:name w:val="6D9F76A5C6A1421A9390AF905C2C6189"/>
    <w:pPr>
      <w:widowControl w:val="0"/>
    </w:pPr>
  </w:style>
  <w:style w:type="paragraph" w:customStyle="1" w:styleId="81E637A41CA44B45AB98169C957AB814">
    <w:name w:val="81E637A41CA44B45AB98169C957AB814"/>
    <w:pPr>
      <w:widowControl w:val="0"/>
    </w:pPr>
  </w:style>
  <w:style w:type="paragraph" w:customStyle="1" w:styleId="0ABDE2CBB29E478B809C7E61AD8C6D29">
    <w:name w:val="0ABDE2CBB29E478B809C7E61AD8C6D29"/>
    <w:pPr>
      <w:widowControl w:val="0"/>
    </w:pPr>
  </w:style>
  <w:style w:type="paragraph" w:customStyle="1" w:styleId="3FF755D1F1994954B93350DC79ACD5D2">
    <w:name w:val="3FF755D1F1994954B93350DC79ACD5D2"/>
    <w:pPr>
      <w:widowControl w:val="0"/>
    </w:pPr>
  </w:style>
  <w:style w:type="paragraph" w:customStyle="1" w:styleId="C9E6D6F48AA9461B9FAAC2121547FEA4">
    <w:name w:val="C9E6D6F48AA9461B9FAAC2121547FEA4"/>
    <w:pPr>
      <w:widowControl w:val="0"/>
    </w:pPr>
  </w:style>
  <w:style w:type="paragraph" w:customStyle="1" w:styleId="77FEFEFAB2954D919BF9BF7ECEA5B00B">
    <w:name w:val="77FEFEFAB2954D919BF9BF7ECEA5B00B"/>
    <w:pPr>
      <w:widowControl w:val="0"/>
    </w:pPr>
  </w:style>
  <w:style w:type="paragraph" w:customStyle="1" w:styleId="FF187BD9B8B84F6986E6D8DBFE494A38">
    <w:name w:val="FF187BD9B8B84F6986E6D8DBFE494A38"/>
    <w:pPr>
      <w:widowControl w:val="0"/>
    </w:pPr>
  </w:style>
  <w:style w:type="paragraph" w:customStyle="1" w:styleId="E546EB76BA2E44EAB5E79DF0A7BD4D93">
    <w:name w:val="E546EB76BA2E44EAB5E79DF0A7BD4D93"/>
    <w:pPr>
      <w:widowControl w:val="0"/>
    </w:pPr>
  </w:style>
  <w:style w:type="paragraph" w:customStyle="1" w:styleId="1424B599519B4D9B9392EE326E8B7A42">
    <w:name w:val="1424B599519B4D9B9392EE326E8B7A42"/>
    <w:pPr>
      <w:widowControl w:val="0"/>
    </w:pPr>
  </w:style>
  <w:style w:type="paragraph" w:customStyle="1" w:styleId="A87D0BDC90994C3688173712536A113A">
    <w:name w:val="A87D0BDC90994C3688173712536A113A"/>
    <w:pPr>
      <w:widowControl w:val="0"/>
    </w:pPr>
  </w:style>
  <w:style w:type="paragraph" w:customStyle="1" w:styleId="107172463A28457196A4A63449C7D979">
    <w:name w:val="107172463A28457196A4A63449C7D979"/>
    <w:pPr>
      <w:widowControl w:val="0"/>
    </w:pPr>
  </w:style>
  <w:style w:type="paragraph" w:customStyle="1" w:styleId="C0198EB13C4A458AB4FA3BD2D31B9409">
    <w:name w:val="C0198EB13C4A458AB4FA3BD2D31B9409"/>
    <w:pPr>
      <w:widowControl w:val="0"/>
    </w:pPr>
  </w:style>
  <w:style w:type="paragraph" w:customStyle="1" w:styleId="A33B2A81B1094202B97F6A0356847556">
    <w:name w:val="A33B2A81B1094202B97F6A0356847556"/>
    <w:pPr>
      <w:widowControl w:val="0"/>
    </w:pPr>
  </w:style>
  <w:style w:type="paragraph" w:customStyle="1" w:styleId="A1B7DDDEC5834FB78DA4734741D6D101">
    <w:name w:val="A1B7DDDEC5834FB78DA4734741D6D101"/>
    <w:pPr>
      <w:widowControl w:val="0"/>
    </w:pPr>
  </w:style>
  <w:style w:type="paragraph" w:customStyle="1" w:styleId="1DC846476F0749D6A2BDE4FB79A01FB4">
    <w:name w:val="1DC846476F0749D6A2BDE4FB79A01FB4"/>
    <w:pPr>
      <w:widowControl w:val="0"/>
    </w:pPr>
  </w:style>
  <w:style w:type="paragraph" w:customStyle="1" w:styleId="0D53DFF0E5324CEAA60AEEE20F06CD16">
    <w:name w:val="0D53DFF0E5324CEAA60AEEE20F06CD16"/>
    <w:pPr>
      <w:widowControl w:val="0"/>
    </w:pPr>
  </w:style>
  <w:style w:type="paragraph" w:customStyle="1" w:styleId="6A21D43820AE4B088577A692A4DFD1D1">
    <w:name w:val="6A21D43820AE4B088577A692A4DFD1D1"/>
    <w:pPr>
      <w:widowControl w:val="0"/>
    </w:pPr>
  </w:style>
  <w:style w:type="paragraph" w:customStyle="1" w:styleId="E62558336740401FA473149B94981C17">
    <w:name w:val="E62558336740401FA473149B94981C17"/>
    <w:pPr>
      <w:widowControl w:val="0"/>
    </w:pPr>
  </w:style>
  <w:style w:type="paragraph" w:customStyle="1" w:styleId="43AE8073FFC240F69BB4058EADB8D12E">
    <w:name w:val="43AE8073FFC240F69BB4058EADB8D12E"/>
    <w:pPr>
      <w:widowControl w:val="0"/>
    </w:pPr>
  </w:style>
  <w:style w:type="paragraph" w:customStyle="1" w:styleId="8B2EE3553C24452C945BF08570413389">
    <w:name w:val="8B2EE3553C24452C945BF08570413389"/>
    <w:pPr>
      <w:widowControl w:val="0"/>
    </w:pPr>
  </w:style>
  <w:style w:type="paragraph" w:customStyle="1" w:styleId="B0810BF91DFB4F90AAAEB865F79F8005">
    <w:name w:val="B0810BF91DFB4F90AAAEB865F79F8005"/>
    <w:pPr>
      <w:widowControl w:val="0"/>
    </w:pPr>
  </w:style>
  <w:style w:type="paragraph" w:customStyle="1" w:styleId="81AAACA50AA94CFEB1C2C208F16C5493">
    <w:name w:val="81AAACA50AA94CFEB1C2C208F16C5493"/>
    <w:pPr>
      <w:widowControl w:val="0"/>
    </w:pPr>
  </w:style>
  <w:style w:type="paragraph" w:customStyle="1" w:styleId="2AC7D566FD664FCDA9206F488E6089F3">
    <w:name w:val="2AC7D566FD664FCDA9206F488E6089F3"/>
    <w:pPr>
      <w:widowControl w:val="0"/>
    </w:pPr>
  </w:style>
  <w:style w:type="paragraph" w:customStyle="1" w:styleId="9711E0FA928B4A83BE3C99BBF84F8711">
    <w:name w:val="9711E0FA928B4A83BE3C99BBF84F8711"/>
    <w:pPr>
      <w:widowControl w:val="0"/>
    </w:pPr>
  </w:style>
  <w:style w:type="paragraph" w:customStyle="1" w:styleId="3AE96CFF63A54C6784CAD9FB60A07E90">
    <w:name w:val="3AE96CFF63A54C6784CAD9FB60A07E90"/>
    <w:pPr>
      <w:widowControl w:val="0"/>
    </w:pPr>
  </w:style>
  <w:style w:type="paragraph" w:customStyle="1" w:styleId="1E9A030A3AA949419C5847073F5E36EF">
    <w:name w:val="1E9A030A3AA949419C5847073F5E36EF"/>
    <w:pPr>
      <w:widowControl w:val="0"/>
    </w:pPr>
  </w:style>
  <w:style w:type="paragraph" w:customStyle="1" w:styleId="66F8DAF3F79649D5870452D9BF56B67F">
    <w:name w:val="66F8DAF3F79649D5870452D9BF56B67F"/>
    <w:pPr>
      <w:widowControl w:val="0"/>
    </w:pPr>
  </w:style>
  <w:style w:type="paragraph" w:customStyle="1" w:styleId="848313F26CB442FAB6EE001059EC27F8">
    <w:name w:val="848313F26CB442FAB6EE001059EC27F8"/>
    <w:pPr>
      <w:widowControl w:val="0"/>
    </w:pPr>
  </w:style>
  <w:style w:type="paragraph" w:customStyle="1" w:styleId="16A70B7722B34F7BA3892B4B791D05A5">
    <w:name w:val="16A70B7722B34F7BA3892B4B791D05A5"/>
    <w:rsid w:val="00C628DC"/>
    <w:pPr>
      <w:widowControl w:val="0"/>
    </w:pPr>
  </w:style>
  <w:style w:type="paragraph" w:customStyle="1" w:styleId="9603943423D544BDBF5093A3B599870E">
    <w:name w:val="9603943423D544BDBF5093A3B599870E"/>
    <w:rsid w:val="00C628DC"/>
    <w:pPr>
      <w:widowControl w:val="0"/>
    </w:pPr>
  </w:style>
  <w:style w:type="paragraph" w:customStyle="1" w:styleId="972F6870F24C44C0A4D9047ABA9DF980">
    <w:name w:val="972F6870F24C44C0A4D9047ABA9DF980"/>
    <w:rsid w:val="000660BE"/>
    <w:pPr>
      <w:widowControl w:val="0"/>
    </w:pPr>
  </w:style>
  <w:style w:type="paragraph" w:customStyle="1" w:styleId="586326F1E6E44611B76C31F8FB7E321D">
    <w:name w:val="586326F1E6E44611B76C31F8FB7E321D"/>
    <w:rsid w:val="000660BE"/>
    <w:pPr>
      <w:widowControl w:val="0"/>
    </w:pPr>
  </w:style>
  <w:style w:type="paragraph" w:customStyle="1" w:styleId="3AA030275B91487494091F245CB9B358">
    <w:name w:val="3AA030275B91487494091F245CB9B358"/>
    <w:rsid w:val="000660BE"/>
    <w:pPr>
      <w:widowControl w:val="0"/>
    </w:pPr>
  </w:style>
  <w:style w:type="paragraph" w:customStyle="1" w:styleId="5CA062376DC14D92BA9248ADE7E9A190">
    <w:name w:val="5CA062376DC14D92BA9248ADE7E9A190"/>
    <w:rsid w:val="000660BE"/>
    <w:pPr>
      <w:widowControl w:val="0"/>
    </w:pPr>
  </w:style>
  <w:style w:type="paragraph" w:customStyle="1" w:styleId="E4FC60BE6B9C49CA927993413D824B2A">
    <w:name w:val="E4FC60BE6B9C49CA927993413D824B2A"/>
    <w:rsid w:val="000660BE"/>
    <w:pPr>
      <w:widowControl w:val="0"/>
    </w:pPr>
  </w:style>
  <w:style w:type="paragraph" w:customStyle="1" w:styleId="05C5D4BEF93448B695FDE85415FA7C46">
    <w:name w:val="05C5D4BEF93448B695FDE85415FA7C46"/>
    <w:rsid w:val="000660BE"/>
    <w:pPr>
      <w:widowControl w:val="0"/>
    </w:pPr>
  </w:style>
  <w:style w:type="paragraph" w:customStyle="1" w:styleId="0B822DC19A4249B39D0D3CE0C28AB3AF">
    <w:name w:val="0B822DC19A4249B39D0D3CE0C28AB3AF"/>
    <w:rsid w:val="000660BE"/>
    <w:pPr>
      <w:widowControl w:val="0"/>
    </w:pPr>
  </w:style>
  <w:style w:type="paragraph" w:customStyle="1" w:styleId="BD5BE8C514B44D83ADDEC04F73430EBB">
    <w:name w:val="BD5BE8C514B44D83ADDEC04F73430EBB"/>
    <w:rsid w:val="000660BE"/>
    <w:pPr>
      <w:widowControl w:val="0"/>
    </w:pPr>
  </w:style>
  <w:style w:type="paragraph" w:customStyle="1" w:styleId="19253530A9DB4023A83B0B1572A0EF08">
    <w:name w:val="19253530A9DB4023A83B0B1572A0EF08"/>
    <w:rsid w:val="000660BE"/>
    <w:pPr>
      <w:widowControl w:val="0"/>
    </w:pPr>
  </w:style>
  <w:style w:type="paragraph" w:customStyle="1" w:styleId="8DB32614F2EB4451A91C1D65EF91F72B">
    <w:name w:val="8DB32614F2EB4451A91C1D65EF91F72B"/>
    <w:rsid w:val="000660BE"/>
    <w:pPr>
      <w:widowControl w:val="0"/>
    </w:pPr>
  </w:style>
  <w:style w:type="paragraph" w:customStyle="1" w:styleId="8AC3B2FB2DE44BADA954C7D87A826416">
    <w:name w:val="8AC3B2FB2DE44BADA954C7D87A826416"/>
    <w:rsid w:val="000660BE"/>
    <w:pPr>
      <w:widowControl w:val="0"/>
    </w:pPr>
  </w:style>
  <w:style w:type="paragraph" w:customStyle="1" w:styleId="6EDD4233BED64EE7B7796098DB71E378">
    <w:name w:val="6EDD4233BED64EE7B7796098DB71E378"/>
    <w:rsid w:val="000660BE"/>
    <w:pPr>
      <w:widowControl w:val="0"/>
    </w:pPr>
  </w:style>
  <w:style w:type="paragraph" w:customStyle="1" w:styleId="5813466ADED2403B884E60F164AB221D">
    <w:name w:val="5813466ADED2403B884E60F164AB221D"/>
    <w:rsid w:val="000660BE"/>
    <w:pPr>
      <w:widowControl w:val="0"/>
    </w:pPr>
  </w:style>
  <w:style w:type="paragraph" w:customStyle="1" w:styleId="A029B225B07F4FAEA31BB3C52037E3CE">
    <w:name w:val="A029B225B07F4FAEA31BB3C52037E3CE"/>
    <w:rsid w:val="000660BE"/>
    <w:pPr>
      <w:widowControl w:val="0"/>
    </w:pPr>
  </w:style>
  <w:style w:type="paragraph" w:customStyle="1" w:styleId="8029D9DF7DFA46549BEFCFAC68BFEF15">
    <w:name w:val="8029D9DF7DFA46549BEFCFAC68BFEF15"/>
    <w:rsid w:val="000660BE"/>
    <w:pPr>
      <w:widowControl w:val="0"/>
    </w:pPr>
  </w:style>
  <w:style w:type="paragraph" w:customStyle="1" w:styleId="33412FC2FF3245E6952E79EA66FADD4A">
    <w:name w:val="33412FC2FF3245E6952E79EA66FADD4A"/>
    <w:rsid w:val="000660BE"/>
    <w:pPr>
      <w:widowControl w:val="0"/>
    </w:pPr>
  </w:style>
  <w:style w:type="paragraph" w:customStyle="1" w:styleId="6324A5D74ACF4717ABE7C61A0869D1C2">
    <w:name w:val="6324A5D74ACF4717ABE7C61A0869D1C2"/>
    <w:rsid w:val="000660BE"/>
    <w:pPr>
      <w:widowControl w:val="0"/>
    </w:pPr>
  </w:style>
  <w:style w:type="paragraph" w:customStyle="1" w:styleId="591AECDD26D748AF8630076E0F1AA261">
    <w:name w:val="591AECDD26D748AF8630076E0F1AA261"/>
    <w:rsid w:val="000660BE"/>
    <w:pPr>
      <w:widowControl w:val="0"/>
    </w:pPr>
  </w:style>
  <w:style w:type="paragraph" w:customStyle="1" w:styleId="15D85EB1E4A04A59B80191FD6FE7D07A">
    <w:name w:val="15D85EB1E4A04A59B80191FD6FE7D07A"/>
    <w:rsid w:val="000660BE"/>
    <w:pPr>
      <w:widowControl w:val="0"/>
    </w:pPr>
  </w:style>
  <w:style w:type="paragraph" w:customStyle="1" w:styleId="683C09E0883D4CE5A540D7E9AEAEE1ED">
    <w:name w:val="683C09E0883D4CE5A540D7E9AEAEE1ED"/>
    <w:rsid w:val="000660BE"/>
    <w:pPr>
      <w:widowControl w:val="0"/>
    </w:pPr>
  </w:style>
  <w:style w:type="paragraph" w:customStyle="1" w:styleId="F3C1BF6D02C340888A308E3783211AAD">
    <w:name w:val="F3C1BF6D02C340888A308E3783211AAD"/>
    <w:rsid w:val="000660BE"/>
    <w:pPr>
      <w:widowControl w:val="0"/>
    </w:pPr>
  </w:style>
  <w:style w:type="paragraph" w:customStyle="1" w:styleId="AC162D0DF98D4231A4E83C33F909E964">
    <w:name w:val="AC162D0DF98D4231A4E83C33F909E964"/>
    <w:rsid w:val="000660BE"/>
    <w:pPr>
      <w:widowControl w:val="0"/>
    </w:pPr>
  </w:style>
  <w:style w:type="paragraph" w:customStyle="1" w:styleId="A9AE3B5803CF4531A19FBC5BE6E12E10">
    <w:name w:val="A9AE3B5803CF4531A19FBC5BE6E12E10"/>
    <w:rsid w:val="000660BE"/>
    <w:pPr>
      <w:widowControl w:val="0"/>
    </w:pPr>
  </w:style>
  <w:style w:type="paragraph" w:customStyle="1" w:styleId="AC57176020B440C499FEA4811285D48D">
    <w:name w:val="AC57176020B440C499FEA4811285D48D"/>
    <w:rsid w:val="000660B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022B1-F2FC-4B22-ACA6-6B712DA79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11</Pages>
  <Words>460</Words>
  <Characters>2624</Characters>
  <Application>Microsoft Office Word</Application>
  <DocSecurity>0</DocSecurity>
  <Lines>21</Lines>
  <Paragraphs>6</Paragraphs>
  <ScaleCrop>false</ScaleCrop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2021-02-02T08:50:00Z</dcterms:created>
  <dcterms:modified xsi:type="dcterms:W3CDTF">2021-02-18T08:21:00Z</dcterms:modified>
</cp:coreProperties>
</file>